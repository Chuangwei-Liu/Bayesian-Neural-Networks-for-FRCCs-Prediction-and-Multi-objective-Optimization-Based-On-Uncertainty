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C3C1E" w14:textId="69FEF9F8" w:rsidR="000938F5" w:rsidRDefault="001D1FFE" w:rsidP="0037414A">
      <w:pPr>
        <w:pStyle w:val="2"/>
        <w:rPr>
          <w:rFonts w:eastAsiaTheme="minorEastAsia" w:hint="eastAsia"/>
        </w:rPr>
      </w:pPr>
      <w:r>
        <w:rPr>
          <w:rFonts w:eastAsiaTheme="minorEastAsia" w:hint="eastAsia"/>
        </w:rPr>
        <w:t>Appendix</w:t>
      </w:r>
      <w:r w:rsidR="00B03C4F">
        <w:rPr>
          <w:rFonts w:eastAsiaTheme="minorEastAsia" w:hint="eastAsia"/>
        </w:rPr>
        <w:t xml:space="preserve"> A</w:t>
      </w:r>
    </w:p>
    <w:tbl>
      <w:tblPr>
        <w:tblStyle w:val="aa"/>
        <w:tblW w:w="165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418"/>
        <w:gridCol w:w="702"/>
        <w:gridCol w:w="1274"/>
        <w:gridCol w:w="708"/>
        <w:gridCol w:w="708"/>
        <w:gridCol w:w="709"/>
        <w:gridCol w:w="712"/>
        <w:gridCol w:w="850"/>
        <w:gridCol w:w="709"/>
        <w:gridCol w:w="850"/>
        <w:gridCol w:w="851"/>
        <w:gridCol w:w="850"/>
        <w:gridCol w:w="851"/>
        <w:gridCol w:w="850"/>
        <w:gridCol w:w="851"/>
        <w:gridCol w:w="850"/>
        <w:gridCol w:w="1134"/>
        <w:gridCol w:w="999"/>
      </w:tblGrid>
      <w:tr w:rsidR="009E0DF9" w:rsidRPr="00F52CFF" w14:paraId="5F52CABF" w14:textId="49103410" w:rsidTr="0037414A">
        <w:trPr>
          <w:tblHeader/>
          <w:jc w:val="center"/>
        </w:trPr>
        <w:tc>
          <w:tcPr>
            <w:tcW w:w="709" w:type="dxa"/>
            <w:tcBorders>
              <w:top w:val="single" w:sz="18" w:space="0" w:color="auto"/>
              <w:bottom w:val="single" w:sz="4" w:space="0" w:color="auto"/>
            </w:tcBorders>
            <w:vAlign w:val="bottom"/>
          </w:tcPr>
          <w:p w14:paraId="183D1D76" w14:textId="430BB4E6" w:rsidR="009E0DF9" w:rsidRPr="00F52CFF" w:rsidRDefault="009E0DF9" w:rsidP="00C31B44">
            <w:pPr>
              <w:spacing w:line="240" w:lineRule="auto"/>
              <w:jc w:val="center"/>
            </w:pPr>
            <w:r w:rsidRPr="00F52CFF">
              <w:t>Year</w:t>
            </w:r>
          </w:p>
        </w:tc>
        <w:tc>
          <w:tcPr>
            <w:tcW w:w="1418" w:type="dxa"/>
            <w:tcBorders>
              <w:top w:val="single" w:sz="18" w:space="0" w:color="auto"/>
              <w:bottom w:val="single" w:sz="4" w:space="0" w:color="auto"/>
            </w:tcBorders>
            <w:vAlign w:val="bottom"/>
          </w:tcPr>
          <w:p w14:paraId="7B9FF934" w14:textId="4D983493" w:rsidR="009E0DF9" w:rsidRPr="00F52CFF" w:rsidRDefault="009E0DF9" w:rsidP="00C31B44">
            <w:pPr>
              <w:spacing w:line="240" w:lineRule="auto"/>
              <w:jc w:val="center"/>
            </w:pPr>
            <w:r w:rsidRPr="00F52CFF">
              <w:t>Researcher</w:t>
            </w:r>
          </w:p>
        </w:tc>
        <w:tc>
          <w:tcPr>
            <w:tcW w:w="702" w:type="dxa"/>
            <w:tcBorders>
              <w:top w:val="single" w:sz="18" w:space="0" w:color="auto"/>
              <w:bottom w:val="single" w:sz="4" w:space="0" w:color="auto"/>
            </w:tcBorders>
            <w:vAlign w:val="bottom"/>
          </w:tcPr>
          <w:p w14:paraId="1DE88102" w14:textId="52AE46A2" w:rsidR="009E0DF9" w:rsidRPr="0037414A" w:rsidRDefault="009E0DF9" w:rsidP="009E0DF9">
            <w:pPr>
              <w:spacing w:line="240" w:lineRule="auto"/>
              <w:jc w:val="center"/>
              <w:rPr>
                <w:rFonts w:eastAsia="等线" w:hint="eastAsia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No.</w:t>
            </w:r>
          </w:p>
        </w:tc>
        <w:tc>
          <w:tcPr>
            <w:tcW w:w="1274" w:type="dxa"/>
            <w:tcBorders>
              <w:top w:val="single" w:sz="18" w:space="0" w:color="auto"/>
              <w:bottom w:val="single" w:sz="4" w:space="0" w:color="auto"/>
            </w:tcBorders>
            <w:vAlign w:val="bottom"/>
          </w:tcPr>
          <w:p w14:paraId="432828B7" w14:textId="66B3E1C0" w:rsidR="009E0DF9" w:rsidRPr="00F52CFF" w:rsidRDefault="009E0DF9" w:rsidP="00C31B44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Speciment</w:t>
            </w:r>
          </w:p>
        </w:tc>
        <w:tc>
          <w:tcPr>
            <w:tcW w:w="708" w:type="dxa"/>
            <w:tcBorders>
              <w:top w:val="single" w:sz="18" w:space="0" w:color="auto"/>
              <w:bottom w:val="single" w:sz="4" w:space="0" w:color="auto"/>
            </w:tcBorders>
            <w:vAlign w:val="bottom"/>
          </w:tcPr>
          <w:p w14:paraId="76AED2D0" w14:textId="0972EB45" w:rsidR="009E0DF9" w:rsidRPr="00F52CFF" w:rsidRDefault="009E0DF9" w:rsidP="00C31B44">
            <w:pPr>
              <w:spacing w:line="240" w:lineRule="auto"/>
              <w:jc w:val="center"/>
              <w:rPr>
                <w:rFonts w:eastAsia="等线"/>
                <w:i/>
                <w:iCs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i/>
                <w:iCs/>
                <w:color w:val="000000"/>
                <w:sz w:val="22"/>
                <w:szCs w:val="22"/>
              </w:rPr>
              <w:t>FA/C</w:t>
            </w:r>
          </w:p>
        </w:tc>
        <w:tc>
          <w:tcPr>
            <w:tcW w:w="708" w:type="dxa"/>
            <w:tcBorders>
              <w:top w:val="single" w:sz="18" w:space="0" w:color="auto"/>
              <w:bottom w:val="single" w:sz="4" w:space="0" w:color="auto"/>
            </w:tcBorders>
            <w:vAlign w:val="bottom"/>
          </w:tcPr>
          <w:p w14:paraId="2BDA69B4" w14:textId="1FE09AAA" w:rsidR="009E0DF9" w:rsidRPr="00F52CFF" w:rsidRDefault="009E0DF9" w:rsidP="00C31B44">
            <w:pPr>
              <w:spacing w:line="240" w:lineRule="auto"/>
              <w:jc w:val="center"/>
              <w:rPr>
                <w:rFonts w:eastAsia="等线"/>
                <w:i/>
                <w:iCs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i/>
                <w:iCs/>
                <w:color w:val="000000"/>
                <w:sz w:val="22"/>
                <w:szCs w:val="22"/>
              </w:rPr>
              <w:t>W/B</w:t>
            </w:r>
          </w:p>
        </w:tc>
        <w:tc>
          <w:tcPr>
            <w:tcW w:w="709" w:type="dxa"/>
            <w:tcBorders>
              <w:top w:val="single" w:sz="18" w:space="0" w:color="auto"/>
              <w:bottom w:val="single" w:sz="4" w:space="0" w:color="auto"/>
            </w:tcBorders>
            <w:vAlign w:val="bottom"/>
          </w:tcPr>
          <w:p w14:paraId="7515E6D8" w14:textId="2E87D488" w:rsidR="009E0DF9" w:rsidRPr="00F52CFF" w:rsidRDefault="009E0DF9" w:rsidP="00C31B44">
            <w:pPr>
              <w:spacing w:line="240" w:lineRule="auto"/>
              <w:jc w:val="center"/>
              <w:rPr>
                <w:rFonts w:eastAsia="等线"/>
                <w:i/>
                <w:iCs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i/>
                <w:iCs/>
                <w:color w:val="000000"/>
                <w:sz w:val="22"/>
                <w:szCs w:val="22"/>
              </w:rPr>
              <w:t>S/B</w:t>
            </w:r>
          </w:p>
        </w:tc>
        <w:tc>
          <w:tcPr>
            <w:tcW w:w="712" w:type="dxa"/>
            <w:tcBorders>
              <w:top w:val="single" w:sz="18" w:space="0" w:color="auto"/>
              <w:bottom w:val="single" w:sz="4" w:space="0" w:color="auto"/>
            </w:tcBorders>
            <w:vAlign w:val="bottom"/>
          </w:tcPr>
          <w:p w14:paraId="6445DF1B" w14:textId="6CB83058" w:rsidR="009E0DF9" w:rsidRPr="00F52CFF" w:rsidRDefault="009E0DF9" w:rsidP="00C31B44">
            <w:pPr>
              <w:spacing w:line="240" w:lineRule="auto"/>
              <w:jc w:val="center"/>
              <w:rPr>
                <w:rFonts w:eastAsia="等线"/>
                <w:i/>
                <w:iCs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i/>
                <w:iCs/>
                <w:color w:val="000000"/>
                <w:sz w:val="22"/>
                <w:szCs w:val="22"/>
              </w:rPr>
              <w:t>SP/B</w:t>
            </w:r>
          </w:p>
        </w:tc>
        <w:tc>
          <w:tcPr>
            <w:tcW w:w="850" w:type="dxa"/>
            <w:tcBorders>
              <w:top w:val="single" w:sz="18" w:space="0" w:color="auto"/>
              <w:bottom w:val="single" w:sz="4" w:space="0" w:color="auto"/>
            </w:tcBorders>
            <w:vAlign w:val="bottom"/>
          </w:tcPr>
          <w:p w14:paraId="678D0BB6" w14:textId="3322FD5C" w:rsidR="009E0DF9" w:rsidRPr="00F52CFF" w:rsidRDefault="009E0DF9" w:rsidP="00C31B44">
            <w:pPr>
              <w:spacing w:line="240" w:lineRule="auto"/>
              <w:jc w:val="center"/>
            </w:pPr>
            <w:r w:rsidRPr="00F52CFF">
              <w:t>Fiber Type</w:t>
            </w:r>
          </w:p>
        </w:tc>
        <w:tc>
          <w:tcPr>
            <w:tcW w:w="709" w:type="dxa"/>
            <w:tcBorders>
              <w:top w:val="single" w:sz="18" w:space="0" w:color="auto"/>
              <w:bottom w:val="single" w:sz="4" w:space="0" w:color="auto"/>
            </w:tcBorders>
            <w:vAlign w:val="bottom"/>
          </w:tcPr>
          <w:p w14:paraId="29073D74" w14:textId="085F2030" w:rsidR="009E0DF9" w:rsidRPr="00F52CFF" w:rsidRDefault="009E0DF9" w:rsidP="00C31B44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i/>
                <w:iCs/>
                <w:color w:val="000000"/>
                <w:sz w:val="22"/>
                <w:szCs w:val="22"/>
              </w:rPr>
              <w:t xml:space="preserve">Vf </w:t>
            </w:r>
            <w:r w:rsidRPr="00F52CFF">
              <w:rPr>
                <w:rFonts w:eastAsia="等线"/>
                <w:color w:val="000000"/>
                <w:sz w:val="22"/>
                <w:szCs w:val="22"/>
              </w:rPr>
              <w:t>(%)</w:t>
            </w:r>
          </w:p>
        </w:tc>
        <w:tc>
          <w:tcPr>
            <w:tcW w:w="850" w:type="dxa"/>
            <w:tcBorders>
              <w:top w:val="single" w:sz="18" w:space="0" w:color="auto"/>
              <w:bottom w:val="single" w:sz="4" w:space="0" w:color="auto"/>
            </w:tcBorders>
            <w:vAlign w:val="bottom"/>
          </w:tcPr>
          <w:p w14:paraId="15CD5A0B" w14:textId="09CE0F95" w:rsidR="009E0DF9" w:rsidRPr="00F52CFF" w:rsidRDefault="009E0DF9" w:rsidP="00C31B44">
            <w:pPr>
              <w:spacing w:line="240" w:lineRule="auto"/>
              <w:jc w:val="center"/>
            </w:pPr>
            <w:r w:rsidRPr="00F52CFF">
              <w:rPr>
                <w:i/>
                <w:iCs/>
              </w:rPr>
              <w:t>D</w:t>
            </w:r>
            <w:r w:rsidRPr="00F52CFF">
              <w:rPr>
                <w:i/>
                <w:iCs/>
                <w:vertAlign w:val="subscript"/>
              </w:rPr>
              <w:t>f</w:t>
            </w:r>
            <w:r w:rsidRPr="00F52CFF">
              <w:rPr>
                <w:i/>
                <w:iCs/>
              </w:rPr>
              <w:t xml:space="preserve"> </w:t>
            </w:r>
            <w:r w:rsidRPr="00F52CFF">
              <w:t>(</w:t>
            </w:r>
            <m:oMath>
              <m:r>
                <w:rPr>
                  <w:rFonts w:ascii="Cambria Math" w:hAnsi="Cambria Math"/>
                </w:rPr>
                <m:t>μm</m:t>
              </m:r>
            </m:oMath>
            <w:r w:rsidRPr="00F52CFF">
              <w:t>)</w:t>
            </w:r>
          </w:p>
        </w:tc>
        <w:tc>
          <w:tcPr>
            <w:tcW w:w="851" w:type="dxa"/>
            <w:tcBorders>
              <w:top w:val="single" w:sz="18" w:space="0" w:color="auto"/>
              <w:bottom w:val="single" w:sz="4" w:space="0" w:color="auto"/>
            </w:tcBorders>
            <w:vAlign w:val="bottom"/>
          </w:tcPr>
          <w:p w14:paraId="020415BE" w14:textId="6FB2329F" w:rsidR="009E0DF9" w:rsidRPr="00F52CFF" w:rsidRDefault="009E0DF9" w:rsidP="00C31B44">
            <w:pPr>
              <w:spacing w:line="240" w:lineRule="auto"/>
              <w:jc w:val="center"/>
              <w:rPr>
                <w:i/>
                <w:iCs/>
              </w:rPr>
            </w:pPr>
            <w:r w:rsidRPr="00F52CFF">
              <w:rPr>
                <w:i/>
                <w:iCs/>
              </w:rPr>
              <w:t>L</w:t>
            </w:r>
            <w:r w:rsidRPr="00F52CFF">
              <w:rPr>
                <w:i/>
                <w:iCs/>
                <w:vertAlign w:val="subscript"/>
              </w:rPr>
              <w:t>f</w:t>
            </w:r>
            <w:r w:rsidRPr="00F52CFF">
              <w:rPr>
                <w:i/>
                <w:iCs/>
              </w:rPr>
              <w:t xml:space="preserve"> </w:t>
            </w:r>
            <w:r w:rsidRPr="00F52CFF">
              <w:t>(mm)</w:t>
            </w:r>
          </w:p>
        </w:tc>
        <w:tc>
          <w:tcPr>
            <w:tcW w:w="850" w:type="dxa"/>
            <w:tcBorders>
              <w:top w:val="single" w:sz="18" w:space="0" w:color="auto"/>
              <w:bottom w:val="single" w:sz="4" w:space="0" w:color="auto"/>
            </w:tcBorders>
            <w:vAlign w:val="bottom"/>
          </w:tcPr>
          <w:p w14:paraId="71C2C0E9" w14:textId="7542906D" w:rsidR="009E0DF9" w:rsidRPr="00F52CFF" w:rsidRDefault="009E0DF9" w:rsidP="00C31B44">
            <w:pPr>
              <w:spacing w:line="240" w:lineRule="auto"/>
              <w:jc w:val="center"/>
              <w:rPr>
                <w:i/>
                <w:iCs/>
              </w:rPr>
            </w:pPr>
            <w:r w:rsidRPr="00F52CFF">
              <w:rPr>
                <w:i/>
                <w:iCs/>
              </w:rPr>
              <w:t>E</w:t>
            </w:r>
            <w:r w:rsidRPr="00F52CFF">
              <w:rPr>
                <w:i/>
                <w:iCs/>
                <w:vertAlign w:val="subscript"/>
              </w:rPr>
              <w:t>f</w:t>
            </w:r>
            <w:r w:rsidRPr="00F52CFF">
              <w:rPr>
                <w:i/>
                <w:iCs/>
              </w:rPr>
              <w:t xml:space="preserve"> </w:t>
            </w:r>
            <w:r w:rsidRPr="00F52CFF">
              <w:t>(GPa)</w:t>
            </w:r>
          </w:p>
        </w:tc>
        <w:tc>
          <w:tcPr>
            <w:tcW w:w="851" w:type="dxa"/>
            <w:tcBorders>
              <w:top w:val="single" w:sz="18" w:space="0" w:color="auto"/>
              <w:bottom w:val="single" w:sz="4" w:space="0" w:color="auto"/>
            </w:tcBorders>
            <w:vAlign w:val="bottom"/>
          </w:tcPr>
          <w:p w14:paraId="576F8EE6" w14:textId="15E908C7" w:rsidR="009E0DF9" w:rsidRPr="00F52CFF" w:rsidRDefault="009E0DF9" w:rsidP="00C31B44">
            <w:pPr>
              <w:spacing w:line="240" w:lineRule="auto"/>
              <w:jc w:val="center"/>
              <w:rPr>
                <w:i/>
                <w:iCs/>
              </w:rPr>
            </w:pPr>
            <w:r w:rsidRPr="00F52CFF">
              <w:rPr>
                <w:i/>
                <w:iCs/>
              </w:rPr>
              <w:t>T</w:t>
            </w:r>
            <w:r w:rsidRPr="00F52CFF">
              <w:rPr>
                <w:i/>
                <w:iCs/>
                <w:vertAlign w:val="subscript"/>
              </w:rPr>
              <w:t>f</w:t>
            </w:r>
            <w:r w:rsidRPr="00F52CFF">
              <w:rPr>
                <w:i/>
                <w:iCs/>
              </w:rPr>
              <w:t xml:space="preserve"> </w:t>
            </w:r>
            <w:r w:rsidRPr="00F52CFF">
              <w:t>(MPa)</w:t>
            </w:r>
          </w:p>
        </w:tc>
        <w:tc>
          <w:tcPr>
            <w:tcW w:w="850" w:type="dxa"/>
            <w:tcBorders>
              <w:top w:val="single" w:sz="18" w:space="0" w:color="auto"/>
              <w:bottom w:val="single" w:sz="4" w:space="0" w:color="auto"/>
            </w:tcBorders>
            <w:vAlign w:val="bottom"/>
          </w:tcPr>
          <w:p w14:paraId="6DC9FFD1" w14:textId="70AE90E8" w:rsidR="009E0DF9" w:rsidRPr="00F52CFF" w:rsidRDefault="009E0DF9" w:rsidP="00C31B44">
            <w:pPr>
              <w:spacing w:line="240" w:lineRule="auto"/>
              <w:jc w:val="center"/>
              <w:rPr>
                <w:i/>
                <w:iCs/>
              </w:rPr>
            </w:pPr>
            <w:r w:rsidRPr="00F52CFF">
              <w:rPr>
                <w:i/>
                <w:iCs/>
              </w:rPr>
              <w:t>I</w:t>
            </w:r>
            <w:r w:rsidRPr="00F52CFF">
              <w:rPr>
                <w:i/>
                <w:iCs/>
                <w:vertAlign w:val="subscript"/>
              </w:rPr>
              <w:t>f</w:t>
            </w:r>
          </w:p>
        </w:tc>
        <w:tc>
          <w:tcPr>
            <w:tcW w:w="851" w:type="dxa"/>
            <w:tcBorders>
              <w:top w:val="single" w:sz="18" w:space="0" w:color="auto"/>
              <w:bottom w:val="single" w:sz="4" w:space="0" w:color="auto"/>
            </w:tcBorders>
            <w:vAlign w:val="bottom"/>
          </w:tcPr>
          <w:p w14:paraId="7967F533" w14:textId="7E9B4D82" w:rsidR="009E0DF9" w:rsidRPr="00F52CFF" w:rsidRDefault="009E0DF9" w:rsidP="00C31B44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等线" w:hAnsi="Cambria Math"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等线" w:hAnsi="Cambria Math"/>
                      <w:color w:val="000000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eastAsia="等线" w:hAnsi="Cambria Math"/>
                      <w:color w:val="000000"/>
                      <w:sz w:val="22"/>
                      <w:szCs w:val="22"/>
                    </w:rPr>
                    <m:t>cs</m:t>
                  </m:r>
                </m:sub>
              </m:sSub>
            </m:oMath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 (MPa)</w:t>
            </w:r>
          </w:p>
        </w:tc>
        <w:tc>
          <w:tcPr>
            <w:tcW w:w="850" w:type="dxa"/>
            <w:tcBorders>
              <w:top w:val="single" w:sz="18" w:space="0" w:color="auto"/>
              <w:bottom w:val="single" w:sz="4" w:space="0" w:color="auto"/>
            </w:tcBorders>
            <w:vAlign w:val="bottom"/>
          </w:tcPr>
          <w:p w14:paraId="2436A488" w14:textId="56D9F0B0" w:rsidR="009E0DF9" w:rsidRPr="00F52CFF" w:rsidRDefault="009E0DF9" w:rsidP="00C31B44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等线" w:hAnsi="Cambria Math"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等线" w:hAnsi="Cambria Math"/>
                      <w:color w:val="000000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eastAsia="等线" w:hAnsi="Cambria Math"/>
                      <w:color w:val="000000"/>
                      <w:sz w:val="22"/>
                      <w:szCs w:val="22"/>
                    </w:rPr>
                    <m:t>u</m:t>
                  </m:r>
                </m:sub>
              </m:sSub>
            </m:oMath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 (MPa)</w:t>
            </w:r>
          </w:p>
        </w:tc>
        <w:tc>
          <w:tcPr>
            <w:tcW w:w="1134" w:type="dxa"/>
            <w:tcBorders>
              <w:top w:val="single" w:sz="18" w:space="0" w:color="auto"/>
              <w:bottom w:val="single" w:sz="4" w:space="0" w:color="auto"/>
            </w:tcBorders>
            <w:vAlign w:val="bottom"/>
          </w:tcPr>
          <w:p w14:paraId="6E0ABCCB" w14:textId="0453439C" w:rsidR="009E0DF9" w:rsidRPr="00F51F1C" w:rsidRDefault="009E0DF9" w:rsidP="00C31B44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2D198A">
              <w:rPr>
                <w:rFonts w:eastAsia="等线"/>
                <w:i/>
                <w:iCs/>
                <w:sz w:val="22"/>
                <w:szCs w:val="22"/>
              </w:rPr>
              <w:t xml:space="preserve">Gt </w:t>
            </w:r>
            <w:r w:rsidRPr="00F51F1C">
              <w:rPr>
                <w:rFonts w:eastAsia="等线"/>
                <w:sz w:val="22"/>
                <w:szCs w:val="22"/>
              </w:rPr>
              <w:t>(MJ/m3)</w:t>
            </w:r>
          </w:p>
        </w:tc>
        <w:tc>
          <w:tcPr>
            <w:tcW w:w="999" w:type="dxa"/>
            <w:tcBorders>
              <w:top w:val="single" w:sz="18" w:space="0" w:color="auto"/>
              <w:bottom w:val="single" w:sz="4" w:space="0" w:color="auto"/>
            </w:tcBorders>
            <w:vAlign w:val="bottom"/>
          </w:tcPr>
          <w:p w14:paraId="0DAA1B43" w14:textId="43CB5B1E" w:rsidR="009E0DF9" w:rsidRPr="00F51F1C" w:rsidRDefault="009E0DF9" w:rsidP="00C31B44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2D198A">
              <w:rPr>
                <w:rFonts w:eastAsia="等线"/>
                <w:i/>
                <w:iCs/>
                <w:color w:val="000000"/>
                <w:sz w:val="22"/>
                <w:szCs w:val="22"/>
              </w:rPr>
              <w:t>D</w:t>
            </w:r>
            <w:r w:rsidR="00D1298A">
              <w:rPr>
                <w:rFonts w:eastAsia="等线" w:hint="eastAsia"/>
                <w:i/>
                <w:iCs/>
                <w:color w:val="000000"/>
                <w:sz w:val="22"/>
                <w:szCs w:val="22"/>
                <w:vertAlign w:val="subscript"/>
              </w:rPr>
              <w:t>spread</w:t>
            </w:r>
            <w:r w:rsidRPr="002D198A">
              <w:rPr>
                <w:rFonts w:eastAsia="等线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F51F1C">
              <w:rPr>
                <w:rFonts w:eastAsia="等线"/>
                <w:color w:val="000000"/>
                <w:sz w:val="22"/>
                <w:szCs w:val="22"/>
              </w:rPr>
              <w:t>(cm)</w:t>
            </w:r>
          </w:p>
        </w:tc>
      </w:tr>
      <w:tr w:rsidR="0037414A" w:rsidRPr="00F52CFF" w14:paraId="20CE030D" w14:textId="51E49DD3" w:rsidTr="0037414A">
        <w:trPr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0638FD52" w14:textId="38586E66" w:rsidR="0037414A" w:rsidRPr="00F52CFF" w:rsidRDefault="0037414A" w:rsidP="0037414A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2015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14:paraId="535AF6E6" w14:textId="70D84A7B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Arezoo Emdadi</w:t>
            </w: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04642E" w14:textId="57BCDDD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4" w:type="dxa"/>
            <w:tcBorders>
              <w:top w:val="single" w:sz="4" w:space="0" w:color="auto"/>
            </w:tcBorders>
            <w:vAlign w:val="bottom"/>
          </w:tcPr>
          <w:p w14:paraId="63BEB3AA" w14:textId="1B62452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CM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25FF5FFE" w14:textId="493FD55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511267F1" w14:textId="70922BE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4A2A6C21" w14:textId="596F222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tcBorders>
              <w:top w:val="single" w:sz="4" w:space="0" w:color="auto"/>
            </w:tcBorders>
            <w:vAlign w:val="bottom"/>
          </w:tcPr>
          <w:p w14:paraId="58831730" w14:textId="00DEE55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381D672D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5B0C01E9" w14:textId="3DB0DF7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76B23C4E" w14:textId="212A01A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2EC0756C" w14:textId="00D7B83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28657818" w14:textId="7BD6F93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57BCEB9C" w14:textId="1E54D75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05A7B709" w14:textId="63DAF39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0E259550" w14:textId="58F028F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55.00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52DDC4A6" w14:textId="760308E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2.46 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029CDC68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single" w:sz="4" w:space="0" w:color="auto"/>
            </w:tcBorders>
            <w:vAlign w:val="bottom"/>
          </w:tcPr>
          <w:p w14:paraId="4A87823E" w14:textId="1838E828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46.00 </w:t>
            </w:r>
          </w:p>
        </w:tc>
      </w:tr>
      <w:tr w:rsidR="0037414A" w:rsidRPr="00F52CFF" w14:paraId="5996FC1A" w14:textId="4B9C4F27" w:rsidTr="0037414A">
        <w:trPr>
          <w:jc w:val="center"/>
        </w:trPr>
        <w:tc>
          <w:tcPr>
            <w:tcW w:w="709" w:type="dxa"/>
            <w:vMerge/>
          </w:tcPr>
          <w:p w14:paraId="1A57CF0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35AE406C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8DEC1D" w14:textId="0396F12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74" w:type="dxa"/>
            <w:vAlign w:val="bottom"/>
          </w:tcPr>
          <w:p w14:paraId="78EA32E4" w14:textId="03757EC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PS1</w:t>
            </w:r>
          </w:p>
        </w:tc>
        <w:tc>
          <w:tcPr>
            <w:tcW w:w="708" w:type="dxa"/>
            <w:vAlign w:val="bottom"/>
          </w:tcPr>
          <w:p w14:paraId="4BAF55DB" w14:textId="30E8B1F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207D844F" w14:textId="32AB3EC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0A4984B3" w14:textId="177EEC3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41746AC5" w14:textId="0211BA0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2A30D3B2" w14:textId="39BED2A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2E361C1F" w14:textId="457A26F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0.01 </w:t>
            </w:r>
          </w:p>
        </w:tc>
        <w:tc>
          <w:tcPr>
            <w:tcW w:w="850" w:type="dxa"/>
            <w:vAlign w:val="bottom"/>
          </w:tcPr>
          <w:p w14:paraId="6CE19D89" w14:textId="638D9A9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51" w:type="dxa"/>
            <w:vAlign w:val="bottom"/>
          </w:tcPr>
          <w:p w14:paraId="26658D87" w14:textId="6EC3A85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20F33828" w14:textId="0123878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2DBE0E48" w14:textId="37D6B06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6F369906" w14:textId="61BFFDE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0.147</w:t>
            </w:r>
          </w:p>
        </w:tc>
        <w:tc>
          <w:tcPr>
            <w:tcW w:w="851" w:type="dxa"/>
            <w:vAlign w:val="bottom"/>
          </w:tcPr>
          <w:p w14:paraId="1C997637" w14:textId="10618D5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55.00 </w:t>
            </w:r>
          </w:p>
        </w:tc>
        <w:tc>
          <w:tcPr>
            <w:tcW w:w="850" w:type="dxa"/>
            <w:vAlign w:val="bottom"/>
          </w:tcPr>
          <w:p w14:paraId="4658D959" w14:textId="6D7AB8C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2.62 </w:t>
            </w:r>
          </w:p>
        </w:tc>
        <w:tc>
          <w:tcPr>
            <w:tcW w:w="1134" w:type="dxa"/>
            <w:vAlign w:val="bottom"/>
          </w:tcPr>
          <w:p w14:paraId="2560A6D2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469561B6" w14:textId="5A2F1115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45.00 </w:t>
            </w:r>
          </w:p>
        </w:tc>
      </w:tr>
      <w:tr w:rsidR="0037414A" w:rsidRPr="00F52CFF" w14:paraId="38EB7049" w14:textId="6BD25516" w:rsidTr="0037414A">
        <w:trPr>
          <w:jc w:val="center"/>
        </w:trPr>
        <w:tc>
          <w:tcPr>
            <w:tcW w:w="709" w:type="dxa"/>
            <w:vMerge/>
          </w:tcPr>
          <w:p w14:paraId="10526A4F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44C50BA7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D3C72F" w14:textId="50ADFE3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74" w:type="dxa"/>
            <w:vAlign w:val="bottom"/>
          </w:tcPr>
          <w:p w14:paraId="565CCCEC" w14:textId="7E6F105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PS2</w:t>
            </w:r>
          </w:p>
        </w:tc>
        <w:tc>
          <w:tcPr>
            <w:tcW w:w="708" w:type="dxa"/>
            <w:vAlign w:val="bottom"/>
          </w:tcPr>
          <w:p w14:paraId="412E6FF9" w14:textId="6A011E0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2D8A6F10" w14:textId="6E93DD2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32D376DB" w14:textId="7B37F77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75837251" w14:textId="7D1ACD4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4EC5878F" w14:textId="68A41CA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0AEE55CA" w14:textId="7A35647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0.03 </w:t>
            </w:r>
          </w:p>
        </w:tc>
        <w:tc>
          <w:tcPr>
            <w:tcW w:w="850" w:type="dxa"/>
            <w:vAlign w:val="bottom"/>
          </w:tcPr>
          <w:p w14:paraId="745DDBE1" w14:textId="4A714F0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51" w:type="dxa"/>
            <w:vAlign w:val="bottom"/>
          </w:tcPr>
          <w:p w14:paraId="4FC93B1A" w14:textId="631EFE6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75ED31BA" w14:textId="4B120F2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2799B23F" w14:textId="423A19F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4E57D029" w14:textId="1D7DB35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0.147</w:t>
            </w:r>
          </w:p>
        </w:tc>
        <w:tc>
          <w:tcPr>
            <w:tcW w:w="851" w:type="dxa"/>
            <w:vAlign w:val="bottom"/>
          </w:tcPr>
          <w:p w14:paraId="19D9945B" w14:textId="097710B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53.20 </w:t>
            </w:r>
          </w:p>
        </w:tc>
        <w:tc>
          <w:tcPr>
            <w:tcW w:w="850" w:type="dxa"/>
            <w:vAlign w:val="bottom"/>
          </w:tcPr>
          <w:p w14:paraId="4B1D2A45" w14:textId="1810739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2.80 </w:t>
            </w:r>
          </w:p>
        </w:tc>
        <w:tc>
          <w:tcPr>
            <w:tcW w:w="1134" w:type="dxa"/>
            <w:vAlign w:val="bottom"/>
          </w:tcPr>
          <w:p w14:paraId="161F24D8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7F172240" w14:textId="5AAF4891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45.00 </w:t>
            </w:r>
          </w:p>
        </w:tc>
      </w:tr>
      <w:tr w:rsidR="0037414A" w:rsidRPr="00F52CFF" w14:paraId="216FF046" w14:textId="3589FBCB" w:rsidTr="0037414A">
        <w:trPr>
          <w:jc w:val="center"/>
        </w:trPr>
        <w:tc>
          <w:tcPr>
            <w:tcW w:w="709" w:type="dxa"/>
            <w:vMerge/>
          </w:tcPr>
          <w:p w14:paraId="3B3F647B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09FE92DC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2FEAE0" w14:textId="3DFD914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74" w:type="dxa"/>
            <w:vAlign w:val="bottom"/>
          </w:tcPr>
          <w:p w14:paraId="0654C30A" w14:textId="25B920E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PS3</w:t>
            </w:r>
          </w:p>
        </w:tc>
        <w:tc>
          <w:tcPr>
            <w:tcW w:w="708" w:type="dxa"/>
            <w:vAlign w:val="bottom"/>
          </w:tcPr>
          <w:p w14:paraId="7CCB0430" w14:textId="47E9308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136C9010" w14:textId="399866A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46DF7B92" w14:textId="2D1D0D4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06946E01" w14:textId="0841F24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074CC74D" w14:textId="7AEBC6D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27868B86" w14:textId="6D5BEC7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0.05 </w:t>
            </w:r>
          </w:p>
        </w:tc>
        <w:tc>
          <w:tcPr>
            <w:tcW w:w="850" w:type="dxa"/>
            <w:vAlign w:val="bottom"/>
          </w:tcPr>
          <w:p w14:paraId="6FA35025" w14:textId="77F293A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51" w:type="dxa"/>
            <w:vAlign w:val="bottom"/>
          </w:tcPr>
          <w:p w14:paraId="67468BAF" w14:textId="3713B71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18699650" w14:textId="0EDBC98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25B83775" w14:textId="4A01E0B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2734466B" w14:textId="7A569BB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0.147</w:t>
            </w:r>
          </w:p>
        </w:tc>
        <w:tc>
          <w:tcPr>
            <w:tcW w:w="851" w:type="dxa"/>
            <w:vAlign w:val="bottom"/>
          </w:tcPr>
          <w:p w14:paraId="1B7E3238" w14:textId="37C9812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53.00 </w:t>
            </w:r>
          </w:p>
        </w:tc>
        <w:tc>
          <w:tcPr>
            <w:tcW w:w="850" w:type="dxa"/>
            <w:vAlign w:val="bottom"/>
          </w:tcPr>
          <w:p w14:paraId="53593C6C" w14:textId="4A2FC0C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2.84 </w:t>
            </w:r>
          </w:p>
        </w:tc>
        <w:tc>
          <w:tcPr>
            <w:tcW w:w="1134" w:type="dxa"/>
            <w:vAlign w:val="bottom"/>
          </w:tcPr>
          <w:p w14:paraId="63DB3E0C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098D6F0B" w14:textId="117FB8C6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44.00 </w:t>
            </w:r>
          </w:p>
        </w:tc>
      </w:tr>
      <w:tr w:rsidR="0037414A" w:rsidRPr="00F52CFF" w14:paraId="6D305C05" w14:textId="11E9B9BD" w:rsidTr="0037414A">
        <w:trPr>
          <w:jc w:val="center"/>
        </w:trPr>
        <w:tc>
          <w:tcPr>
            <w:tcW w:w="709" w:type="dxa"/>
            <w:vMerge/>
          </w:tcPr>
          <w:p w14:paraId="5E617CA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5CF7061A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0ED40E" w14:textId="43BAB40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5</w:t>
            </w:r>
          </w:p>
        </w:tc>
        <w:tc>
          <w:tcPr>
            <w:tcW w:w="1274" w:type="dxa"/>
            <w:vAlign w:val="bottom"/>
          </w:tcPr>
          <w:p w14:paraId="0BB1F694" w14:textId="510398E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PS4</w:t>
            </w:r>
          </w:p>
        </w:tc>
        <w:tc>
          <w:tcPr>
            <w:tcW w:w="708" w:type="dxa"/>
            <w:vAlign w:val="bottom"/>
          </w:tcPr>
          <w:p w14:paraId="454D4B28" w14:textId="57F7AA4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41490AA2" w14:textId="26A7F38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2A29BF2C" w14:textId="4E94666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1E97B80E" w14:textId="64F7371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3D7CA5FC" w14:textId="4237612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71F89786" w14:textId="7A8A825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0.07 </w:t>
            </w:r>
          </w:p>
        </w:tc>
        <w:tc>
          <w:tcPr>
            <w:tcW w:w="850" w:type="dxa"/>
            <w:vAlign w:val="bottom"/>
          </w:tcPr>
          <w:p w14:paraId="68D9EDDB" w14:textId="3016E65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51" w:type="dxa"/>
            <w:vAlign w:val="bottom"/>
          </w:tcPr>
          <w:p w14:paraId="0B86E645" w14:textId="0A632A1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513C9445" w14:textId="20CED8C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1C11058B" w14:textId="4516556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540E5D3E" w14:textId="67A0F71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0.147</w:t>
            </w:r>
          </w:p>
        </w:tc>
        <w:tc>
          <w:tcPr>
            <w:tcW w:w="851" w:type="dxa"/>
            <w:vAlign w:val="bottom"/>
          </w:tcPr>
          <w:p w14:paraId="461BF2C2" w14:textId="486D210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52.00 </w:t>
            </w:r>
          </w:p>
        </w:tc>
        <w:tc>
          <w:tcPr>
            <w:tcW w:w="850" w:type="dxa"/>
            <w:vAlign w:val="bottom"/>
          </w:tcPr>
          <w:p w14:paraId="393CD125" w14:textId="2503400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2.88 </w:t>
            </w:r>
          </w:p>
        </w:tc>
        <w:tc>
          <w:tcPr>
            <w:tcW w:w="1134" w:type="dxa"/>
            <w:vAlign w:val="bottom"/>
          </w:tcPr>
          <w:p w14:paraId="271EB6B6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4E8738BD" w14:textId="6BE02C1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43.00 </w:t>
            </w:r>
          </w:p>
        </w:tc>
      </w:tr>
      <w:tr w:rsidR="0037414A" w:rsidRPr="00F52CFF" w14:paraId="747626BE" w14:textId="34988387" w:rsidTr="0037414A">
        <w:trPr>
          <w:jc w:val="center"/>
        </w:trPr>
        <w:tc>
          <w:tcPr>
            <w:tcW w:w="709" w:type="dxa"/>
            <w:vMerge/>
          </w:tcPr>
          <w:p w14:paraId="73471503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08FE1532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69B49B" w14:textId="6C99073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6</w:t>
            </w:r>
          </w:p>
        </w:tc>
        <w:tc>
          <w:tcPr>
            <w:tcW w:w="1274" w:type="dxa"/>
            <w:vAlign w:val="bottom"/>
          </w:tcPr>
          <w:p w14:paraId="167FD172" w14:textId="1889616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PS5</w:t>
            </w:r>
          </w:p>
        </w:tc>
        <w:tc>
          <w:tcPr>
            <w:tcW w:w="708" w:type="dxa"/>
            <w:vAlign w:val="bottom"/>
          </w:tcPr>
          <w:p w14:paraId="4092B152" w14:textId="534C033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56A96563" w14:textId="1437805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3BA3758F" w14:textId="2E28EA3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08E1CCB0" w14:textId="7B0A911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59763854" w14:textId="6197AAA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275BD7CB" w14:textId="2EB734F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0.10 </w:t>
            </w:r>
          </w:p>
        </w:tc>
        <w:tc>
          <w:tcPr>
            <w:tcW w:w="850" w:type="dxa"/>
            <w:vAlign w:val="bottom"/>
          </w:tcPr>
          <w:p w14:paraId="09724218" w14:textId="798EDFC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51" w:type="dxa"/>
            <w:vAlign w:val="bottom"/>
          </w:tcPr>
          <w:p w14:paraId="7F5E40CC" w14:textId="1951CA0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5DE8C725" w14:textId="3A5ED52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462CCC27" w14:textId="04D6F52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3FA0DBB8" w14:textId="253473B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0.147</w:t>
            </w:r>
          </w:p>
        </w:tc>
        <w:tc>
          <w:tcPr>
            <w:tcW w:w="851" w:type="dxa"/>
            <w:vAlign w:val="bottom"/>
          </w:tcPr>
          <w:p w14:paraId="1919FCBC" w14:textId="1D99755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51.70 </w:t>
            </w:r>
          </w:p>
        </w:tc>
        <w:tc>
          <w:tcPr>
            <w:tcW w:w="850" w:type="dxa"/>
            <w:vAlign w:val="bottom"/>
          </w:tcPr>
          <w:p w14:paraId="15017870" w14:textId="08BB123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3.06 </w:t>
            </w:r>
          </w:p>
        </w:tc>
        <w:tc>
          <w:tcPr>
            <w:tcW w:w="1134" w:type="dxa"/>
            <w:vAlign w:val="bottom"/>
          </w:tcPr>
          <w:p w14:paraId="186CCD9D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59FA95DA" w14:textId="120855FC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43.00 </w:t>
            </w:r>
          </w:p>
        </w:tc>
      </w:tr>
      <w:tr w:rsidR="0037414A" w:rsidRPr="00F52CFF" w14:paraId="7AEBB72A" w14:textId="7D53B4CB" w:rsidTr="0037414A">
        <w:trPr>
          <w:jc w:val="center"/>
        </w:trPr>
        <w:tc>
          <w:tcPr>
            <w:tcW w:w="709" w:type="dxa"/>
            <w:vMerge/>
          </w:tcPr>
          <w:p w14:paraId="73B940DB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4F9F8E3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9E8E48" w14:textId="45B7D72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7</w:t>
            </w:r>
          </w:p>
        </w:tc>
        <w:tc>
          <w:tcPr>
            <w:tcW w:w="1274" w:type="dxa"/>
            <w:vAlign w:val="bottom"/>
          </w:tcPr>
          <w:p w14:paraId="24CDE286" w14:textId="5276D38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PS6</w:t>
            </w:r>
          </w:p>
        </w:tc>
        <w:tc>
          <w:tcPr>
            <w:tcW w:w="708" w:type="dxa"/>
            <w:vAlign w:val="bottom"/>
          </w:tcPr>
          <w:p w14:paraId="09780227" w14:textId="262523C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5BF752FB" w14:textId="3042E60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3A374598" w14:textId="72AEECD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7575ACF6" w14:textId="5F6D816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3E7943EA" w14:textId="1279AD9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4D2F4D3C" w14:textId="4578078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850" w:type="dxa"/>
            <w:vAlign w:val="bottom"/>
          </w:tcPr>
          <w:p w14:paraId="2AB2DFD9" w14:textId="792BEF7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51" w:type="dxa"/>
            <w:vAlign w:val="bottom"/>
          </w:tcPr>
          <w:p w14:paraId="2B4254A3" w14:textId="71C0786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2AB5ABA9" w14:textId="6324465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16873FF3" w14:textId="4586F35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5DAD00AD" w14:textId="68471F9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0.147</w:t>
            </w:r>
          </w:p>
        </w:tc>
        <w:tc>
          <w:tcPr>
            <w:tcW w:w="851" w:type="dxa"/>
            <w:vAlign w:val="bottom"/>
          </w:tcPr>
          <w:p w14:paraId="50FFDDEA" w14:textId="23377C5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50.70 </w:t>
            </w:r>
          </w:p>
        </w:tc>
        <w:tc>
          <w:tcPr>
            <w:tcW w:w="850" w:type="dxa"/>
            <w:vAlign w:val="bottom"/>
          </w:tcPr>
          <w:p w14:paraId="02F13786" w14:textId="0BB5EBF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3.06 </w:t>
            </w:r>
          </w:p>
        </w:tc>
        <w:tc>
          <w:tcPr>
            <w:tcW w:w="1134" w:type="dxa"/>
            <w:vAlign w:val="bottom"/>
          </w:tcPr>
          <w:p w14:paraId="4CC52D96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0F4BBF78" w14:textId="64D7601D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42.00 </w:t>
            </w:r>
          </w:p>
        </w:tc>
      </w:tr>
      <w:tr w:rsidR="0037414A" w:rsidRPr="00F52CFF" w14:paraId="7642ABD2" w14:textId="67FD0B79" w:rsidTr="0037414A">
        <w:trPr>
          <w:jc w:val="center"/>
        </w:trPr>
        <w:tc>
          <w:tcPr>
            <w:tcW w:w="709" w:type="dxa"/>
            <w:vMerge/>
          </w:tcPr>
          <w:p w14:paraId="3FDEBBE6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5EDB37DA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2CF459" w14:textId="38C5AFF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8</w:t>
            </w:r>
          </w:p>
        </w:tc>
        <w:tc>
          <w:tcPr>
            <w:tcW w:w="1274" w:type="dxa"/>
            <w:vAlign w:val="bottom"/>
          </w:tcPr>
          <w:p w14:paraId="1AFA831C" w14:textId="3360306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PS7</w:t>
            </w:r>
          </w:p>
        </w:tc>
        <w:tc>
          <w:tcPr>
            <w:tcW w:w="708" w:type="dxa"/>
            <w:vAlign w:val="bottom"/>
          </w:tcPr>
          <w:p w14:paraId="178485A4" w14:textId="79D9B93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5207AE75" w14:textId="117EF69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0BBC9C18" w14:textId="3BBFF2C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5DBCF32C" w14:textId="070A99C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34C9D080" w14:textId="61046DA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3D509F75" w14:textId="28C696E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850" w:type="dxa"/>
            <w:vAlign w:val="bottom"/>
          </w:tcPr>
          <w:p w14:paraId="590226FD" w14:textId="258FAE1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51" w:type="dxa"/>
            <w:vAlign w:val="bottom"/>
          </w:tcPr>
          <w:p w14:paraId="429EAFCC" w14:textId="7FD8365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5CCAF090" w14:textId="01AB0CD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707B9AC7" w14:textId="6532303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50EDB5A9" w14:textId="0B930ED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0.147</w:t>
            </w:r>
          </w:p>
        </w:tc>
        <w:tc>
          <w:tcPr>
            <w:tcW w:w="851" w:type="dxa"/>
            <w:vAlign w:val="bottom"/>
          </w:tcPr>
          <w:p w14:paraId="4A5EE77D" w14:textId="22AA31D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50.00 </w:t>
            </w:r>
          </w:p>
        </w:tc>
        <w:tc>
          <w:tcPr>
            <w:tcW w:w="850" w:type="dxa"/>
            <w:vAlign w:val="bottom"/>
          </w:tcPr>
          <w:p w14:paraId="35E3911C" w14:textId="5D2A60D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3.15 </w:t>
            </w:r>
          </w:p>
        </w:tc>
        <w:tc>
          <w:tcPr>
            <w:tcW w:w="1134" w:type="dxa"/>
            <w:vAlign w:val="bottom"/>
          </w:tcPr>
          <w:p w14:paraId="2416C908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71AE1997" w14:textId="358F21E3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40.00 </w:t>
            </w:r>
          </w:p>
        </w:tc>
      </w:tr>
      <w:tr w:rsidR="0037414A" w:rsidRPr="00F52CFF" w14:paraId="56903B5C" w14:textId="3F18A0A1" w:rsidTr="0037414A">
        <w:trPr>
          <w:jc w:val="center"/>
        </w:trPr>
        <w:tc>
          <w:tcPr>
            <w:tcW w:w="709" w:type="dxa"/>
            <w:vMerge/>
          </w:tcPr>
          <w:p w14:paraId="76C69085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3AA33AA0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4F35DC" w14:textId="12FB499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9</w:t>
            </w:r>
          </w:p>
        </w:tc>
        <w:tc>
          <w:tcPr>
            <w:tcW w:w="1274" w:type="dxa"/>
            <w:vAlign w:val="bottom"/>
          </w:tcPr>
          <w:p w14:paraId="230CCCCA" w14:textId="39CC150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PS8</w:t>
            </w:r>
          </w:p>
        </w:tc>
        <w:tc>
          <w:tcPr>
            <w:tcW w:w="708" w:type="dxa"/>
            <w:vAlign w:val="bottom"/>
          </w:tcPr>
          <w:p w14:paraId="3D1931DB" w14:textId="30A2865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0A9A7B8C" w14:textId="4EC65E6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63826D4B" w14:textId="4DD1A90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1DA7C25F" w14:textId="3CBAFC3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47D86E1C" w14:textId="01EFF25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5504F978" w14:textId="6598A86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0.70 </w:t>
            </w:r>
          </w:p>
        </w:tc>
        <w:tc>
          <w:tcPr>
            <w:tcW w:w="850" w:type="dxa"/>
            <w:vAlign w:val="bottom"/>
          </w:tcPr>
          <w:p w14:paraId="3AE34D81" w14:textId="1416387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51" w:type="dxa"/>
            <w:vAlign w:val="bottom"/>
          </w:tcPr>
          <w:p w14:paraId="3D2130B2" w14:textId="24AADFD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3D55E68B" w14:textId="1A174A8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237A4015" w14:textId="51707F2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23F93A73" w14:textId="23AC152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0.147</w:t>
            </w:r>
          </w:p>
        </w:tc>
        <w:tc>
          <w:tcPr>
            <w:tcW w:w="851" w:type="dxa"/>
            <w:vAlign w:val="bottom"/>
          </w:tcPr>
          <w:p w14:paraId="2B4418EF" w14:textId="7646878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48.30 </w:t>
            </w:r>
          </w:p>
        </w:tc>
        <w:tc>
          <w:tcPr>
            <w:tcW w:w="850" w:type="dxa"/>
            <w:vAlign w:val="bottom"/>
          </w:tcPr>
          <w:p w14:paraId="6E7D436A" w14:textId="3DD1C01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3.15 </w:t>
            </w:r>
          </w:p>
        </w:tc>
        <w:tc>
          <w:tcPr>
            <w:tcW w:w="1134" w:type="dxa"/>
            <w:vAlign w:val="bottom"/>
          </w:tcPr>
          <w:p w14:paraId="223DF61E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2ED7142F" w14:textId="4F13C3C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37.00 </w:t>
            </w:r>
          </w:p>
        </w:tc>
      </w:tr>
      <w:tr w:rsidR="0037414A" w:rsidRPr="00F52CFF" w14:paraId="7DDAC12A" w14:textId="0C2E24CC" w:rsidTr="0037414A">
        <w:trPr>
          <w:jc w:val="center"/>
        </w:trPr>
        <w:tc>
          <w:tcPr>
            <w:tcW w:w="709" w:type="dxa"/>
            <w:vMerge/>
          </w:tcPr>
          <w:p w14:paraId="76420A0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5E87343C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6F23C" w14:textId="4D427FD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274" w:type="dxa"/>
            <w:vAlign w:val="bottom"/>
          </w:tcPr>
          <w:p w14:paraId="03EBDA83" w14:textId="1BF093E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PM1</w:t>
            </w:r>
          </w:p>
        </w:tc>
        <w:tc>
          <w:tcPr>
            <w:tcW w:w="708" w:type="dxa"/>
            <w:vAlign w:val="bottom"/>
          </w:tcPr>
          <w:p w14:paraId="0A2A789C" w14:textId="66085CB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1A61A1CF" w14:textId="2B20C96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2E895153" w14:textId="7F4DC76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6501AFCC" w14:textId="6C6B241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0CC20C5D" w14:textId="6D31D14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0B610ACE" w14:textId="2C80B0D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0.01 </w:t>
            </w:r>
          </w:p>
        </w:tc>
        <w:tc>
          <w:tcPr>
            <w:tcW w:w="850" w:type="dxa"/>
            <w:vAlign w:val="bottom"/>
          </w:tcPr>
          <w:p w14:paraId="24E82B19" w14:textId="3381091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51" w:type="dxa"/>
            <w:vAlign w:val="bottom"/>
          </w:tcPr>
          <w:p w14:paraId="79CA22A3" w14:textId="4A58E76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5A9FCF22" w14:textId="0A93C58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3FDA385F" w14:textId="63C9E3F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31B1795E" w14:textId="1BB57AD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0.175</w:t>
            </w:r>
          </w:p>
        </w:tc>
        <w:tc>
          <w:tcPr>
            <w:tcW w:w="851" w:type="dxa"/>
            <w:vAlign w:val="bottom"/>
          </w:tcPr>
          <w:p w14:paraId="0089D15C" w14:textId="0AC9328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53.00 </w:t>
            </w:r>
          </w:p>
        </w:tc>
        <w:tc>
          <w:tcPr>
            <w:tcW w:w="850" w:type="dxa"/>
            <w:vAlign w:val="bottom"/>
          </w:tcPr>
          <w:p w14:paraId="42317177" w14:textId="32C4189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2.62 </w:t>
            </w:r>
          </w:p>
        </w:tc>
        <w:tc>
          <w:tcPr>
            <w:tcW w:w="1134" w:type="dxa"/>
            <w:vAlign w:val="bottom"/>
          </w:tcPr>
          <w:p w14:paraId="28DC869E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614651CA" w14:textId="444A799E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44.00 </w:t>
            </w:r>
          </w:p>
        </w:tc>
      </w:tr>
      <w:tr w:rsidR="0037414A" w:rsidRPr="00F52CFF" w14:paraId="09978B1A" w14:textId="61BCAE9D" w:rsidTr="0037414A">
        <w:trPr>
          <w:jc w:val="center"/>
        </w:trPr>
        <w:tc>
          <w:tcPr>
            <w:tcW w:w="709" w:type="dxa"/>
            <w:vMerge/>
          </w:tcPr>
          <w:p w14:paraId="4C3152E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1B456DDD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17C8CE" w14:textId="0B303DF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274" w:type="dxa"/>
            <w:vAlign w:val="bottom"/>
          </w:tcPr>
          <w:p w14:paraId="51946EE2" w14:textId="14A459D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PM2</w:t>
            </w:r>
          </w:p>
        </w:tc>
        <w:tc>
          <w:tcPr>
            <w:tcW w:w="708" w:type="dxa"/>
            <w:vAlign w:val="bottom"/>
          </w:tcPr>
          <w:p w14:paraId="466EA566" w14:textId="69D8EF2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1DCC16F8" w14:textId="23DB0D1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3999E490" w14:textId="65E8C40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5FE23231" w14:textId="6554A38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03AC5F64" w14:textId="2B371F9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06D42DCA" w14:textId="600CD78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0.03 </w:t>
            </w:r>
          </w:p>
        </w:tc>
        <w:tc>
          <w:tcPr>
            <w:tcW w:w="850" w:type="dxa"/>
            <w:vAlign w:val="bottom"/>
          </w:tcPr>
          <w:p w14:paraId="14ED432D" w14:textId="7846ABB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51" w:type="dxa"/>
            <w:vAlign w:val="bottom"/>
          </w:tcPr>
          <w:p w14:paraId="6D36CFF0" w14:textId="4FB361F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6AD42C09" w14:textId="620E001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68AA4D3A" w14:textId="533B3F7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6861A2ED" w14:textId="1C35C6D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0.175</w:t>
            </w:r>
          </w:p>
        </w:tc>
        <w:tc>
          <w:tcPr>
            <w:tcW w:w="851" w:type="dxa"/>
            <w:vAlign w:val="bottom"/>
          </w:tcPr>
          <w:p w14:paraId="04B45DC8" w14:textId="63A38C8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52.00 </w:t>
            </w:r>
          </w:p>
        </w:tc>
        <w:tc>
          <w:tcPr>
            <w:tcW w:w="850" w:type="dxa"/>
            <w:vAlign w:val="bottom"/>
          </w:tcPr>
          <w:p w14:paraId="167E628D" w14:textId="27F01C9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2.68 </w:t>
            </w:r>
          </w:p>
        </w:tc>
        <w:tc>
          <w:tcPr>
            <w:tcW w:w="1134" w:type="dxa"/>
            <w:vAlign w:val="bottom"/>
          </w:tcPr>
          <w:p w14:paraId="3FC90A3B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1E839D05" w14:textId="78287172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43.00 </w:t>
            </w:r>
          </w:p>
        </w:tc>
      </w:tr>
      <w:tr w:rsidR="0037414A" w:rsidRPr="00F52CFF" w14:paraId="5F70C2C2" w14:textId="3A2B9671" w:rsidTr="0037414A">
        <w:trPr>
          <w:jc w:val="center"/>
        </w:trPr>
        <w:tc>
          <w:tcPr>
            <w:tcW w:w="709" w:type="dxa"/>
            <w:vMerge/>
          </w:tcPr>
          <w:p w14:paraId="15C009B0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034062FB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B098A3" w14:textId="54C6102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274" w:type="dxa"/>
            <w:vAlign w:val="bottom"/>
          </w:tcPr>
          <w:p w14:paraId="5821F9F2" w14:textId="23D684C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PM3</w:t>
            </w:r>
          </w:p>
        </w:tc>
        <w:tc>
          <w:tcPr>
            <w:tcW w:w="708" w:type="dxa"/>
            <w:vAlign w:val="bottom"/>
          </w:tcPr>
          <w:p w14:paraId="2A7E8CB0" w14:textId="425AB65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53E80943" w14:textId="25913C2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07B83A91" w14:textId="2DB4AD7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41AB7D61" w14:textId="7B135BB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6AF5CE9F" w14:textId="7CC3994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7304A88A" w14:textId="67B57BC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0.05 </w:t>
            </w:r>
          </w:p>
        </w:tc>
        <w:tc>
          <w:tcPr>
            <w:tcW w:w="850" w:type="dxa"/>
            <w:vAlign w:val="bottom"/>
          </w:tcPr>
          <w:p w14:paraId="14C29CDD" w14:textId="4A368F0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51" w:type="dxa"/>
            <w:vAlign w:val="bottom"/>
          </w:tcPr>
          <w:p w14:paraId="09087EF7" w14:textId="2FC330D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25FB7172" w14:textId="4E26851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3A3BE03B" w14:textId="22FD9B2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26160BA8" w14:textId="56193BC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0.175</w:t>
            </w:r>
          </w:p>
        </w:tc>
        <w:tc>
          <w:tcPr>
            <w:tcW w:w="851" w:type="dxa"/>
            <w:vAlign w:val="bottom"/>
          </w:tcPr>
          <w:p w14:paraId="36C9E5CD" w14:textId="1453E99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52.00 </w:t>
            </w:r>
          </w:p>
        </w:tc>
        <w:tc>
          <w:tcPr>
            <w:tcW w:w="850" w:type="dxa"/>
            <w:vAlign w:val="bottom"/>
          </w:tcPr>
          <w:p w14:paraId="7A81C508" w14:textId="4185AE7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2.86 </w:t>
            </w:r>
          </w:p>
        </w:tc>
        <w:tc>
          <w:tcPr>
            <w:tcW w:w="1134" w:type="dxa"/>
            <w:vAlign w:val="bottom"/>
          </w:tcPr>
          <w:p w14:paraId="220EEF61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35374DC9" w14:textId="42951475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42.00 </w:t>
            </w:r>
          </w:p>
        </w:tc>
      </w:tr>
      <w:tr w:rsidR="0037414A" w:rsidRPr="00F52CFF" w14:paraId="56536FB9" w14:textId="25AFDE9B" w:rsidTr="0037414A">
        <w:trPr>
          <w:jc w:val="center"/>
        </w:trPr>
        <w:tc>
          <w:tcPr>
            <w:tcW w:w="709" w:type="dxa"/>
            <w:vMerge/>
          </w:tcPr>
          <w:p w14:paraId="03EC7A40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21AA0B3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ED6B56" w14:textId="4D66D02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274" w:type="dxa"/>
            <w:vAlign w:val="bottom"/>
          </w:tcPr>
          <w:p w14:paraId="7293B663" w14:textId="73F757B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PM4</w:t>
            </w:r>
          </w:p>
        </w:tc>
        <w:tc>
          <w:tcPr>
            <w:tcW w:w="708" w:type="dxa"/>
            <w:vAlign w:val="bottom"/>
          </w:tcPr>
          <w:p w14:paraId="27C8D91F" w14:textId="2D12941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5F3E3621" w14:textId="4FBDDBD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70AF6ED8" w14:textId="076E6F5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153C5307" w14:textId="30B2999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4649DF14" w14:textId="76DC262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1AFFCA33" w14:textId="385A9FC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0.07 </w:t>
            </w:r>
          </w:p>
        </w:tc>
        <w:tc>
          <w:tcPr>
            <w:tcW w:w="850" w:type="dxa"/>
            <w:vAlign w:val="bottom"/>
          </w:tcPr>
          <w:p w14:paraId="61FCC863" w14:textId="2A1AE46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51" w:type="dxa"/>
            <w:vAlign w:val="bottom"/>
          </w:tcPr>
          <w:p w14:paraId="39A07135" w14:textId="6E36046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5B23BFAA" w14:textId="36CBA9A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057CCC8E" w14:textId="7637185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1FC0175D" w14:textId="21174B2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0.175</w:t>
            </w:r>
          </w:p>
        </w:tc>
        <w:tc>
          <w:tcPr>
            <w:tcW w:w="851" w:type="dxa"/>
            <w:vAlign w:val="bottom"/>
          </w:tcPr>
          <w:p w14:paraId="274D11F8" w14:textId="7234528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51.00 </w:t>
            </w:r>
          </w:p>
        </w:tc>
        <w:tc>
          <w:tcPr>
            <w:tcW w:w="850" w:type="dxa"/>
            <w:vAlign w:val="bottom"/>
          </w:tcPr>
          <w:p w14:paraId="52B72000" w14:textId="4083BEE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2.96 </w:t>
            </w:r>
          </w:p>
        </w:tc>
        <w:tc>
          <w:tcPr>
            <w:tcW w:w="1134" w:type="dxa"/>
            <w:vAlign w:val="bottom"/>
          </w:tcPr>
          <w:p w14:paraId="1671D684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66FB97D4" w14:textId="6C3E91A9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42.00 </w:t>
            </w:r>
          </w:p>
        </w:tc>
      </w:tr>
      <w:tr w:rsidR="0037414A" w:rsidRPr="00F52CFF" w14:paraId="79D92880" w14:textId="5CFC90B5" w:rsidTr="0037414A">
        <w:trPr>
          <w:jc w:val="center"/>
        </w:trPr>
        <w:tc>
          <w:tcPr>
            <w:tcW w:w="709" w:type="dxa"/>
            <w:vMerge/>
          </w:tcPr>
          <w:p w14:paraId="59F1F03C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319A1A72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80A06D" w14:textId="7C4C718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274" w:type="dxa"/>
            <w:vAlign w:val="bottom"/>
          </w:tcPr>
          <w:p w14:paraId="7FF5496C" w14:textId="5CCE117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PM5</w:t>
            </w:r>
          </w:p>
        </w:tc>
        <w:tc>
          <w:tcPr>
            <w:tcW w:w="708" w:type="dxa"/>
            <w:vAlign w:val="bottom"/>
          </w:tcPr>
          <w:p w14:paraId="000EB56A" w14:textId="3CC7A6F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4F525CAD" w14:textId="41A6C27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25BA4965" w14:textId="32B130C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769E620F" w14:textId="4EBAA6C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3524C665" w14:textId="76B1E0C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5EDBEEBA" w14:textId="07B0029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0.10 </w:t>
            </w:r>
          </w:p>
        </w:tc>
        <w:tc>
          <w:tcPr>
            <w:tcW w:w="850" w:type="dxa"/>
            <w:vAlign w:val="bottom"/>
          </w:tcPr>
          <w:p w14:paraId="36622DD6" w14:textId="64BA095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51" w:type="dxa"/>
            <w:vAlign w:val="bottom"/>
          </w:tcPr>
          <w:p w14:paraId="6F854388" w14:textId="2953716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667C9B9C" w14:textId="3E393D2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556A9C64" w14:textId="3AAD994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75FE97AB" w14:textId="15AB462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0.175</w:t>
            </w:r>
          </w:p>
        </w:tc>
        <w:tc>
          <w:tcPr>
            <w:tcW w:w="851" w:type="dxa"/>
            <w:vAlign w:val="bottom"/>
          </w:tcPr>
          <w:p w14:paraId="430D782D" w14:textId="5C4F636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51.50 </w:t>
            </w:r>
          </w:p>
        </w:tc>
        <w:tc>
          <w:tcPr>
            <w:tcW w:w="850" w:type="dxa"/>
            <w:vAlign w:val="bottom"/>
          </w:tcPr>
          <w:p w14:paraId="76C83654" w14:textId="193EDD4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3.12 </w:t>
            </w:r>
          </w:p>
        </w:tc>
        <w:tc>
          <w:tcPr>
            <w:tcW w:w="1134" w:type="dxa"/>
            <w:vAlign w:val="bottom"/>
          </w:tcPr>
          <w:p w14:paraId="1BBC0BF2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604850C9" w14:textId="3766F356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42.00 </w:t>
            </w:r>
          </w:p>
        </w:tc>
      </w:tr>
      <w:tr w:rsidR="0037414A" w:rsidRPr="00F52CFF" w14:paraId="4CC2914D" w14:textId="51501179" w:rsidTr="0037414A">
        <w:trPr>
          <w:jc w:val="center"/>
        </w:trPr>
        <w:tc>
          <w:tcPr>
            <w:tcW w:w="709" w:type="dxa"/>
            <w:vMerge/>
          </w:tcPr>
          <w:p w14:paraId="1AF3BD9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13BD5D3E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358DAC" w14:textId="1BAB866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274" w:type="dxa"/>
            <w:vAlign w:val="bottom"/>
          </w:tcPr>
          <w:p w14:paraId="62AED203" w14:textId="062C368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PM6</w:t>
            </w:r>
          </w:p>
        </w:tc>
        <w:tc>
          <w:tcPr>
            <w:tcW w:w="708" w:type="dxa"/>
            <w:vAlign w:val="bottom"/>
          </w:tcPr>
          <w:p w14:paraId="67BBA9A9" w14:textId="525E556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256899CE" w14:textId="357FD58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38E12C68" w14:textId="52A9C8B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317170F1" w14:textId="699DA66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68069B40" w14:textId="2108BD9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607ECDF3" w14:textId="065F186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850" w:type="dxa"/>
            <w:vAlign w:val="bottom"/>
          </w:tcPr>
          <w:p w14:paraId="7BAFCC19" w14:textId="5005C72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51" w:type="dxa"/>
            <w:vAlign w:val="bottom"/>
          </w:tcPr>
          <w:p w14:paraId="2235DFB5" w14:textId="0133619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07D3E9B7" w14:textId="34EB927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67B9C57B" w14:textId="30DDD9F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5CD9DBC5" w14:textId="66AE187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0.175</w:t>
            </w:r>
          </w:p>
        </w:tc>
        <w:tc>
          <w:tcPr>
            <w:tcW w:w="851" w:type="dxa"/>
            <w:vAlign w:val="bottom"/>
          </w:tcPr>
          <w:p w14:paraId="2CD0F779" w14:textId="6CA650F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50.50 </w:t>
            </w:r>
          </w:p>
        </w:tc>
        <w:tc>
          <w:tcPr>
            <w:tcW w:w="850" w:type="dxa"/>
            <w:vAlign w:val="bottom"/>
          </w:tcPr>
          <w:p w14:paraId="67B2ADCD" w14:textId="1BBB222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3.20 </w:t>
            </w:r>
          </w:p>
        </w:tc>
        <w:tc>
          <w:tcPr>
            <w:tcW w:w="1134" w:type="dxa"/>
            <w:vAlign w:val="bottom"/>
          </w:tcPr>
          <w:p w14:paraId="147ABC27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07BB42BA" w14:textId="0391F64C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37.00 </w:t>
            </w:r>
          </w:p>
        </w:tc>
      </w:tr>
      <w:tr w:rsidR="0037414A" w:rsidRPr="00F52CFF" w14:paraId="07EEDA89" w14:textId="35FB7F09" w:rsidTr="0037414A">
        <w:trPr>
          <w:jc w:val="center"/>
        </w:trPr>
        <w:tc>
          <w:tcPr>
            <w:tcW w:w="709" w:type="dxa"/>
            <w:vMerge/>
          </w:tcPr>
          <w:p w14:paraId="5F4D0C2A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9D8954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2BD4AC" w14:textId="1E50192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274" w:type="dxa"/>
            <w:vAlign w:val="bottom"/>
          </w:tcPr>
          <w:p w14:paraId="74E2AAF6" w14:textId="36AE1A1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PM7</w:t>
            </w:r>
          </w:p>
        </w:tc>
        <w:tc>
          <w:tcPr>
            <w:tcW w:w="708" w:type="dxa"/>
            <w:vAlign w:val="bottom"/>
          </w:tcPr>
          <w:p w14:paraId="36C5A318" w14:textId="07FF6FA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570E8FC8" w14:textId="04307F8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64AED11B" w14:textId="56850C2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2198F6C4" w14:textId="600532B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043F7DA5" w14:textId="675ECDA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12C3DE83" w14:textId="09388D0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850" w:type="dxa"/>
            <w:vAlign w:val="bottom"/>
          </w:tcPr>
          <w:p w14:paraId="7F3C0A92" w14:textId="08B59D2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51" w:type="dxa"/>
            <w:vAlign w:val="bottom"/>
          </w:tcPr>
          <w:p w14:paraId="3D6E9214" w14:textId="2B34263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55E6D9AA" w14:textId="4C5F2A9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143924C7" w14:textId="4A00844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6F44ADD9" w14:textId="3FEE253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0.175</w:t>
            </w:r>
          </w:p>
        </w:tc>
        <w:tc>
          <w:tcPr>
            <w:tcW w:w="851" w:type="dxa"/>
            <w:vAlign w:val="bottom"/>
          </w:tcPr>
          <w:p w14:paraId="38CE4994" w14:textId="437E1EE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47.80 </w:t>
            </w:r>
          </w:p>
        </w:tc>
        <w:tc>
          <w:tcPr>
            <w:tcW w:w="850" w:type="dxa"/>
            <w:vAlign w:val="bottom"/>
          </w:tcPr>
          <w:p w14:paraId="5CE99465" w14:textId="751A826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3.25 </w:t>
            </w:r>
          </w:p>
        </w:tc>
        <w:tc>
          <w:tcPr>
            <w:tcW w:w="1134" w:type="dxa"/>
            <w:vAlign w:val="bottom"/>
          </w:tcPr>
          <w:p w14:paraId="28121694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0C454F38" w14:textId="11A2831A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34.00 </w:t>
            </w:r>
          </w:p>
        </w:tc>
      </w:tr>
      <w:tr w:rsidR="0037414A" w:rsidRPr="00F52CFF" w14:paraId="0FA6C2C0" w14:textId="59FCCDBE" w:rsidTr="0037414A">
        <w:trPr>
          <w:jc w:val="center"/>
        </w:trPr>
        <w:tc>
          <w:tcPr>
            <w:tcW w:w="709" w:type="dxa"/>
            <w:vMerge/>
          </w:tcPr>
          <w:p w14:paraId="71426633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1B57A7B8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4D1639" w14:textId="01E0B63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274" w:type="dxa"/>
            <w:vAlign w:val="bottom"/>
          </w:tcPr>
          <w:p w14:paraId="0CC9F49F" w14:textId="0C42FF6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PM8</w:t>
            </w:r>
          </w:p>
        </w:tc>
        <w:tc>
          <w:tcPr>
            <w:tcW w:w="708" w:type="dxa"/>
            <w:vAlign w:val="bottom"/>
          </w:tcPr>
          <w:p w14:paraId="3ABA22C5" w14:textId="6D6ABFE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11D4C373" w14:textId="5398465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2A5ACB20" w14:textId="493157C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782F54E0" w14:textId="4276FE3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4AD815CD" w14:textId="3B03900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5EC94033" w14:textId="5986017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0.70 </w:t>
            </w:r>
          </w:p>
        </w:tc>
        <w:tc>
          <w:tcPr>
            <w:tcW w:w="850" w:type="dxa"/>
            <w:vAlign w:val="bottom"/>
          </w:tcPr>
          <w:p w14:paraId="69B0BF7D" w14:textId="3A5B8CC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51" w:type="dxa"/>
            <w:vAlign w:val="bottom"/>
          </w:tcPr>
          <w:p w14:paraId="3CAF0BE2" w14:textId="0AAADA9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22679F0A" w14:textId="79F1954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7C4D1679" w14:textId="10E012B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346429FA" w14:textId="2E1766F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0.175</w:t>
            </w:r>
          </w:p>
        </w:tc>
        <w:tc>
          <w:tcPr>
            <w:tcW w:w="851" w:type="dxa"/>
            <w:vAlign w:val="bottom"/>
          </w:tcPr>
          <w:p w14:paraId="01AB25C7" w14:textId="58745CD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41.00 </w:t>
            </w:r>
          </w:p>
        </w:tc>
        <w:tc>
          <w:tcPr>
            <w:tcW w:w="850" w:type="dxa"/>
            <w:vAlign w:val="bottom"/>
          </w:tcPr>
          <w:p w14:paraId="1DD5017C" w14:textId="15092E1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3.10 </w:t>
            </w:r>
          </w:p>
        </w:tc>
        <w:tc>
          <w:tcPr>
            <w:tcW w:w="1134" w:type="dxa"/>
            <w:vAlign w:val="bottom"/>
          </w:tcPr>
          <w:p w14:paraId="627032F7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526DC6EB" w14:textId="228C267B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32.00 </w:t>
            </w:r>
          </w:p>
        </w:tc>
      </w:tr>
      <w:tr w:rsidR="0037414A" w:rsidRPr="00F52CFF" w14:paraId="2DEBECEF" w14:textId="5874F77E" w:rsidTr="0037414A">
        <w:trPr>
          <w:jc w:val="center"/>
        </w:trPr>
        <w:tc>
          <w:tcPr>
            <w:tcW w:w="709" w:type="dxa"/>
            <w:vMerge/>
          </w:tcPr>
          <w:p w14:paraId="0B89FBEC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47923ABD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FFEB65" w14:textId="24BA604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274" w:type="dxa"/>
            <w:vAlign w:val="bottom"/>
          </w:tcPr>
          <w:p w14:paraId="4FE452BB" w14:textId="7E96E5E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PL1</w:t>
            </w:r>
          </w:p>
        </w:tc>
        <w:tc>
          <w:tcPr>
            <w:tcW w:w="708" w:type="dxa"/>
            <w:vAlign w:val="bottom"/>
          </w:tcPr>
          <w:p w14:paraId="0546A342" w14:textId="33507B7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01F1CDDB" w14:textId="13CE4BB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34730AD9" w14:textId="0500DB3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3C73FAD4" w14:textId="6A02F06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486A793F" w14:textId="12B91DA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37BA44BF" w14:textId="04F2B1C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0.01 </w:t>
            </w:r>
          </w:p>
        </w:tc>
        <w:tc>
          <w:tcPr>
            <w:tcW w:w="850" w:type="dxa"/>
            <w:vAlign w:val="bottom"/>
          </w:tcPr>
          <w:p w14:paraId="7FEC2B93" w14:textId="6535A34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51" w:type="dxa"/>
            <w:vAlign w:val="bottom"/>
          </w:tcPr>
          <w:p w14:paraId="22509E97" w14:textId="579059D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28</w:t>
            </w:r>
          </w:p>
        </w:tc>
        <w:tc>
          <w:tcPr>
            <w:tcW w:w="850" w:type="dxa"/>
            <w:vAlign w:val="bottom"/>
          </w:tcPr>
          <w:p w14:paraId="09E0C7D2" w14:textId="43F8CE5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0F5E8946" w14:textId="7F3B4F7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38C50EEF" w14:textId="52D6928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0.217</w:t>
            </w:r>
          </w:p>
        </w:tc>
        <w:tc>
          <w:tcPr>
            <w:tcW w:w="851" w:type="dxa"/>
            <w:vAlign w:val="bottom"/>
          </w:tcPr>
          <w:p w14:paraId="7ADAABC1" w14:textId="031B2EB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53.00 </w:t>
            </w:r>
          </w:p>
        </w:tc>
        <w:tc>
          <w:tcPr>
            <w:tcW w:w="850" w:type="dxa"/>
            <w:vAlign w:val="bottom"/>
          </w:tcPr>
          <w:p w14:paraId="31FC0F83" w14:textId="1C38FFD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2.70 </w:t>
            </w:r>
          </w:p>
        </w:tc>
        <w:tc>
          <w:tcPr>
            <w:tcW w:w="1134" w:type="dxa"/>
            <w:vAlign w:val="bottom"/>
          </w:tcPr>
          <w:p w14:paraId="517F2D28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1A47799D" w14:textId="75AD12B3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43.00 </w:t>
            </w:r>
          </w:p>
        </w:tc>
      </w:tr>
      <w:tr w:rsidR="0037414A" w:rsidRPr="00F52CFF" w14:paraId="7044654B" w14:textId="43113189" w:rsidTr="0037414A">
        <w:trPr>
          <w:jc w:val="center"/>
        </w:trPr>
        <w:tc>
          <w:tcPr>
            <w:tcW w:w="709" w:type="dxa"/>
            <w:vMerge/>
          </w:tcPr>
          <w:p w14:paraId="4EED4638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7FABB16D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33DC98" w14:textId="1D0C3B8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274" w:type="dxa"/>
            <w:vAlign w:val="bottom"/>
          </w:tcPr>
          <w:p w14:paraId="78C28FB1" w14:textId="558E969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PL2</w:t>
            </w:r>
          </w:p>
        </w:tc>
        <w:tc>
          <w:tcPr>
            <w:tcW w:w="708" w:type="dxa"/>
            <w:vAlign w:val="bottom"/>
          </w:tcPr>
          <w:p w14:paraId="5B0F651F" w14:textId="319CBAB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78A73EC9" w14:textId="6C3BB7D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43208DC5" w14:textId="0CE76F4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52EB9602" w14:textId="0DCE4FC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32E6A398" w14:textId="62B389F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551EC207" w14:textId="6D9B1C0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0.03 </w:t>
            </w:r>
          </w:p>
        </w:tc>
        <w:tc>
          <w:tcPr>
            <w:tcW w:w="850" w:type="dxa"/>
            <w:vAlign w:val="bottom"/>
          </w:tcPr>
          <w:p w14:paraId="18066F25" w14:textId="55C6094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51" w:type="dxa"/>
            <w:vAlign w:val="bottom"/>
          </w:tcPr>
          <w:p w14:paraId="49E2A7CC" w14:textId="57D4394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28</w:t>
            </w:r>
          </w:p>
        </w:tc>
        <w:tc>
          <w:tcPr>
            <w:tcW w:w="850" w:type="dxa"/>
            <w:vAlign w:val="bottom"/>
          </w:tcPr>
          <w:p w14:paraId="174C1048" w14:textId="3B118C2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5C196575" w14:textId="2164AFF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55562866" w14:textId="0CBF719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0.217</w:t>
            </w:r>
          </w:p>
        </w:tc>
        <w:tc>
          <w:tcPr>
            <w:tcW w:w="851" w:type="dxa"/>
            <w:vAlign w:val="bottom"/>
          </w:tcPr>
          <w:p w14:paraId="6558A44C" w14:textId="44DB6D8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53.00 </w:t>
            </w:r>
          </w:p>
        </w:tc>
        <w:tc>
          <w:tcPr>
            <w:tcW w:w="850" w:type="dxa"/>
            <w:vAlign w:val="bottom"/>
          </w:tcPr>
          <w:p w14:paraId="14A3F03F" w14:textId="51BBC7C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3.00 </w:t>
            </w:r>
          </w:p>
        </w:tc>
        <w:tc>
          <w:tcPr>
            <w:tcW w:w="1134" w:type="dxa"/>
            <w:vAlign w:val="bottom"/>
          </w:tcPr>
          <w:p w14:paraId="32758B68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05A622C6" w14:textId="0BB34AF3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43.00 </w:t>
            </w:r>
          </w:p>
        </w:tc>
      </w:tr>
      <w:tr w:rsidR="0037414A" w:rsidRPr="00F52CFF" w14:paraId="0004ABB4" w14:textId="5190BCC7" w:rsidTr="0037414A">
        <w:trPr>
          <w:jc w:val="center"/>
        </w:trPr>
        <w:tc>
          <w:tcPr>
            <w:tcW w:w="709" w:type="dxa"/>
            <w:vMerge/>
          </w:tcPr>
          <w:p w14:paraId="0AEEE83C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0A4FEE30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767AA6" w14:textId="7955135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274" w:type="dxa"/>
            <w:vAlign w:val="bottom"/>
          </w:tcPr>
          <w:p w14:paraId="3771573E" w14:textId="3168AB0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PL3</w:t>
            </w:r>
          </w:p>
        </w:tc>
        <w:tc>
          <w:tcPr>
            <w:tcW w:w="708" w:type="dxa"/>
            <w:vAlign w:val="bottom"/>
          </w:tcPr>
          <w:p w14:paraId="122CBB05" w14:textId="64B4442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590F6BF5" w14:textId="4A07D54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3FAD783C" w14:textId="25A3DE0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7CEA74A7" w14:textId="3ED7586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498A2939" w14:textId="1CC019E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545C419A" w14:textId="728FE2C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0.05 </w:t>
            </w:r>
          </w:p>
        </w:tc>
        <w:tc>
          <w:tcPr>
            <w:tcW w:w="850" w:type="dxa"/>
            <w:vAlign w:val="bottom"/>
          </w:tcPr>
          <w:p w14:paraId="724D9F3D" w14:textId="295FAA6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51" w:type="dxa"/>
            <w:vAlign w:val="bottom"/>
          </w:tcPr>
          <w:p w14:paraId="26E2CF63" w14:textId="03A7488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28</w:t>
            </w:r>
          </w:p>
        </w:tc>
        <w:tc>
          <w:tcPr>
            <w:tcW w:w="850" w:type="dxa"/>
            <w:vAlign w:val="bottom"/>
          </w:tcPr>
          <w:p w14:paraId="663AD5EA" w14:textId="2B3A306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7A2D60C0" w14:textId="2EC097C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39E5916C" w14:textId="2774E0E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0.217</w:t>
            </w:r>
          </w:p>
        </w:tc>
        <w:tc>
          <w:tcPr>
            <w:tcW w:w="851" w:type="dxa"/>
            <w:vAlign w:val="bottom"/>
          </w:tcPr>
          <w:p w14:paraId="3708B6D3" w14:textId="3104DDF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53.00 </w:t>
            </w:r>
          </w:p>
        </w:tc>
        <w:tc>
          <w:tcPr>
            <w:tcW w:w="850" w:type="dxa"/>
            <w:vAlign w:val="bottom"/>
          </w:tcPr>
          <w:p w14:paraId="645A8747" w14:textId="2BEAF92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3.10 </w:t>
            </w:r>
          </w:p>
        </w:tc>
        <w:tc>
          <w:tcPr>
            <w:tcW w:w="1134" w:type="dxa"/>
            <w:vAlign w:val="bottom"/>
          </w:tcPr>
          <w:p w14:paraId="472FA331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38A6F6A2" w14:textId="784F11BC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42.00 </w:t>
            </w:r>
          </w:p>
        </w:tc>
      </w:tr>
      <w:tr w:rsidR="0037414A" w:rsidRPr="00F52CFF" w14:paraId="11F94880" w14:textId="7850849B" w:rsidTr="0037414A">
        <w:trPr>
          <w:jc w:val="center"/>
        </w:trPr>
        <w:tc>
          <w:tcPr>
            <w:tcW w:w="709" w:type="dxa"/>
            <w:vMerge/>
          </w:tcPr>
          <w:p w14:paraId="4E3BC400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65DB02E6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5DBE42" w14:textId="4FD4EF1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274" w:type="dxa"/>
            <w:vAlign w:val="bottom"/>
          </w:tcPr>
          <w:p w14:paraId="1E0B2386" w14:textId="30FC33D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PL4</w:t>
            </w:r>
          </w:p>
        </w:tc>
        <w:tc>
          <w:tcPr>
            <w:tcW w:w="708" w:type="dxa"/>
            <w:vAlign w:val="bottom"/>
          </w:tcPr>
          <w:p w14:paraId="2C5E89B9" w14:textId="72A6F95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41D640F8" w14:textId="298E8E9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53873DDD" w14:textId="1A890B4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065D23FA" w14:textId="6666B8A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3E39D562" w14:textId="10AE789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4BBBE6D8" w14:textId="14FB039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0.07 </w:t>
            </w:r>
          </w:p>
        </w:tc>
        <w:tc>
          <w:tcPr>
            <w:tcW w:w="850" w:type="dxa"/>
            <w:vAlign w:val="bottom"/>
          </w:tcPr>
          <w:p w14:paraId="0293C8EF" w14:textId="5618628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51" w:type="dxa"/>
            <w:vAlign w:val="bottom"/>
          </w:tcPr>
          <w:p w14:paraId="7A9031D7" w14:textId="4396C2D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28</w:t>
            </w:r>
          </w:p>
        </w:tc>
        <w:tc>
          <w:tcPr>
            <w:tcW w:w="850" w:type="dxa"/>
            <w:vAlign w:val="bottom"/>
          </w:tcPr>
          <w:p w14:paraId="08D50E15" w14:textId="726075E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7089E151" w14:textId="2D8BE52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7495C846" w14:textId="49E4E93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0.217</w:t>
            </w:r>
          </w:p>
        </w:tc>
        <w:tc>
          <w:tcPr>
            <w:tcW w:w="851" w:type="dxa"/>
            <w:vAlign w:val="bottom"/>
          </w:tcPr>
          <w:p w14:paraId="31311C58" w14:textId="22C3E6A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52.00 </w:t>
            </w:r>
          </w:p>
        </w:tc>
        <w:tc>
          <w:tcPr>
            <w:tcW w:w="850" w:type="dxa"/>
            <w:vAlign w:val="bottom"/>
          </w:tcPr>
          <w:p w14:paraId="441919A3" w14:textId="70641B6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3.22 </w:t>
            </w:r>
          </w:p>
        </w:tc>
        <w:tc>
          <w:tcPr>
            <w:tcW w:w="1134" w:type="dxa"/>
            <w:vAlign w:val="bottom"/>
          </w:tcPr>
          <w:p w14:paraId="1FFD508B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43FC33C2" w14:textId="0C6841C0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42.00 </w:t>
            </w:r>
          </w:p>
        </w:tc>
      </w:tr>
      <w:tr w:rsidR="0037414A" w:rsidRPr="00F52CFF" w14:paraId="25FD0F5D" w14:textId="3D5A6049" w:rsidTr="0037414A">
        <w:trPr>
          <w:jc w:val="center"/>
        </w:trPr>
        <w:tc>
          <w:tcPr>
            <w:tcW w:w="709" w:type="dxa"/>
            <w:vMerge/>
          </w:tcPr>
          <w:p w14:paraId="235F188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123C3468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A8006" w14:textId="36E6100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274" w:type="dxa"/>
            <w:vAlign w:val="bottom"/>
          </w:tcPr>
          <w:p w14:paraId="2AB332F4" w14:textId="77684D4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PL5</w:t>
            </w:r>
          </w:p>
        </w:tc>
        <w:tc>
          <w:tcPr>
            <w:tcW w:w="708" w:type="dxa"/>
            <w:vAlign w:val="bottom"/>
          </w:tcPr>
          <w:p w14:paraId="37B684D2" w14:textId="0AB927E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70123F62" w14:textId="5D000ED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07167D4E" w14:textId="16829C1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04D1BFA1" w14:textId="0DC71E6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7DB12FFE" w14:textId="105582F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118B1F6F" w14:textId="7CC6A7D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0.10 </w:t>
            </w:r>
          </w:p>
        </w:tc>
        <w:tc>
          <w:tcPr>
            <w:tcW w:w="850" w:type="dxa"/>
            <w:vAlign w:val="bottom"/>
          </w:tcPr>
          <w:p w14:paraId="2141980E" w14:textId="008857E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51" w:type="dxa"/>
            <w:vAlign w:val="bottom"/>
          </w:tcPr>
          <w:p w14:paraId="6C73036F" w14:textId="09BE148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28</w:t>
            </w:r>
          </w:p>
        </w:tc>
        <w:tc>
          <w:tcPr>
            <w:tcW w:w="850" w:type="dxa"/>
            <w:vAlign w:val="bottom"/>
          </w:tcPr>
          <w:p w14:paraId="1357BBED" w14:textId="7998E50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27D13DA7" w14:textId="6AE372B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2136FF3E" w14:textId="6DD3C10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0.217</w:t>
            </w:r>
          </w:p>
        </w:tc>
        <w:tc>
          <w:tcPr>
            <w:tcW w:w="851" w:type="dxa"/>
            <w:vAlign w:val="bottom"/>
          </w:tcPr>
          <w:p w14:paraId="55EAC39D" w14:textId="50748F0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51.70 </w:t>
            </w:r>
          </w:p>
        </w:tc>
        <w:tc>
          <w:tcPr>
            <w:tcW w:w="850" w:type="dxa"/>
            <w:vAlign w:val="bottom"/>
          </w:tcPr>
          <w:p w14:paraId="2A5F52ED" w14:textId="4B7D773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3.40 </w:t>
            </w:r>
          </w:p>
        </w:tc>
        <w:tc>
          <w:tcPr>
            <w:tcW w:w="1134" w:type="dxa"/>
            <w:vAlign w:val="bottom"/>
          </w:tcPr>
          <w:p w14:paraId="432CF3D1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4F2C9CF2" w14:textId="16AF1E52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39.50 </w:t>
            </w:r>
          </w:p>
        </w:tc>
      </w:tr>
      <w:tr w:rsidR="0037414A" w:rsidRPr="00F52CFF" w14:paraId="675B7676" w14:textId="7D8DD43D" w:rsidTr="0037414A">
        <w:trPr>
          <w:jc w:val="center"/>
        </w:trPr>
        <w:tc>
          <w:tcPr>
            <w:tcW w:w="709" w:type="dxa"/>
            <w:vMerge/>
          </w:tcPr>
          <w:p w14:paraId="78431E46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41ED6C2D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5FE609" w14:textId="3301332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274" w:type="dxa"/>
            <w:vAlign w:val="bottom"/>
          </w:tcPr>
          <w:p w14:paraId="4C5BC0DB" w14:textId="7F9814B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PL6</w:t>
            </w:r>
          </w:p>
        </w:tc>
        <w:tc>
          <w:tcPr>
            <w:tcW w:w="708" w:type="dxa"/>
            <w:vAlign w:val="bottom"/>
          </w:tcPr>
          <w:p w14:paraId="77026879" w14:textId="7C3D58F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326EDEC5" w14:textId="66472B5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62650C4C" w14:textId="2BAB6E3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5995AC8E" w14:textId="2AE6750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5E09A178" w14:textId="3B8D069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32846949" w14:textId="6C214B4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850" w:type="dxa"/>
            <w:vAlign w:val="bottom"/>
          </w:tcPr>
          <w:p w14:paraId="1CC7F68E" w14:textId="09A09BE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51" w:type="dxa"/>
            <w:vAlign w:val="bottom"/>
          </w:tcPr>
          <w:p w14:paraId="3E4A61AE" w14:textId="5C26C8D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28</w:t>
            </w:r>
          </w:p>
        </w:tc>
        <w:tc>
          <w:tcPr>
            <w:tcW w:w="850" w:type="dxa"/>
            <w:vAlign w:val="bottom"/>
          </w:tcPr>
          <w:p w14:paraId="46921D9D" w14:textId="7996446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6E86DBDC" w14:textId="32B4DD5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46AD803B" w14:textId="6FA08EB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0.217</w:t>
            </w:r>
          </w:p>
        </w:tc>
        <w:tc>
          <w:tcPr>
            <w:tcW w:w="851" w:type="dxa"/>
            <w:vAlign w:val="bottom"/>
          </w:tcPr>
          <w:p w14:paraId="091D3446" w14:textId="229FCAC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43.00 </w:t>
            </w:r>
          </w:p>
        </w:tc>
        <w:tc>
          <w:tcPr>
            <w:tcW w:w="850" w:type="dxa"/>
            <w:vAlign w:val="bottom"/>
          </w:tcPr>
          <w:p w14:paraId="406B16EE" w14:textId="27538FF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3.30 </w:t>
            </w:r>
          </w:p>
        </w:tc>
        <w:tc>
          <w:tcPr>
            <w:tcW w:w="1134" w:type="dxa"/>
            <w:vAlign w:val="bottom"/>
          </w:tcPr>
          <w:p w14:paraId="44BF4A10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451430AE" w14:textId="572AF2C6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30.00 </w:t>
            </w:r>
          </w:p>
        </w:tc>
      </w:tr>
      <w:tr w:rsidR="0037414A" w:rsidRPr="00F52CFF" w14:paraId="3E1FA215" w14:textId="329C5B41" w:rsidTr="0037414A">
        <w:trPr>
          <w:jc w:val="center"/>
        </w:trPr>
        <w:tc>
          <w:tcPr>
            <w:tcW w:w="709" w:type="dxa"/>
            <w:vMerge/>
          </w:tcPr>
          <w:p w14:paraId="3ADC6A1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34DE599B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8D4592" w14:textId="501561B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274" w:type="dxa"/>
            <w:vAlign w:val="bottom"/>
          </w:tcPr>
          <w:p w14:paraId="51206F11" w14:textId="30D6E14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PL7</w:t>
            </w:r>
          </w:p>
        </w:tc>
        <w:tc>
          <w:tcPr>
            <w:tcW w:w="708" w:type="dxa"/>
            <w:vAlign w:val="bottom"/>
          </w:tcPr>
          <w:p w14:paraId="6451BE42" w14:textId="588B83A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2EFCD713" w14:textId="5356C0D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34D3B95D" w14:textId="6AAFBC2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397AE6DF" w14:textId="6623F03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3AF7DACB" w14:textId="2C4344D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51917928" w14:textId="5451C5E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850" w:type="dxa"/>
            <w:vAlign w:val="bottom"/>
          </w:tcPr>
          <w:p w14:paraId="54E1E472" w14:textId="718A7B4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51" w:type="dxa"/>
            <w:vAlign w:val="bottom"/>
          </w:tcPr>
          <w:p w14:paraId="7905DF59" w14:textId="56F3268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28</w:t>
            </w:r>
          </w:p>
        </w:tc>
        <w:tc>
          <w:tcPr>
            <w:tcW w:w="850" w:type="dxa"/>
            <w:vAlign w:val="bottom"/>
          </w:tcPr>
          <w:p w14:paraId="715655C9" w14:textId="14CA488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1825F4FC" w14:textId="5F9C9DB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03342FDB" w14:textId="7D9001C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0.217</w:t>
            </w:r>
          </w:p>
        </w:tc>
        <w:tc>
          <w:tcPr>
            <w:tcW w:w="851" w:type="dxa"/>
            <w:vAlign w:val="bottom"/>
          </w:tcPr>
          <w:p w14:paraId="041CA2E7" w14:textId="6732CF7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38.60 </w:t>
            </w:r>
          </w:p>
        </w:tc>
        <w:tc>
          <w:tcPr>
            <w:tcW w:w="850" w:type="dxa"/>
            <w:vAlign w:val="bottom"/>
          </w:tcPr>
          <w:p w14:paraId="59A23031" w14:textId="4BC6AA6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3.00 </w:t>
            </w:r>
          </w:p>
        </w:tc>
        <w:tc>
          <w:tcPr>
            <w:tcW w:w="1134" w:type="dxa"/>
            <w:vAlign w:val="bottom"/>
          </w:tcPr>
          <w:p w14:paraId="1CFF53CA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33659080" w14:textId="25B07E9B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28.00 </w:t>
            </w:r>
          </w:p>
        </w:tc>
      </w:tr>
      <w:tr w:rsidR="0037414A" w:rsidRPr="00F52CFF" w14:paraId="647E5381" w14:textId="5A6547B4" w:rsidTr="0037414A">
        <w:trPr>
          <w:jc w:val="center"/>
        </w:trPr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5E99C576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14:paraId="4C3924CC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1332ED5" w14:textId="5F52D34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274" w:type="dxa"/>
            <w:tcBorders>
              <w:bottom w:val="single" w:sz="4" w:space="0" w:color="auto"/>
            </w:tcBorders>
            <w:vAlign w:val="bottom"/>
          </w:tcPr>
          <w:p w14:paraId="47457349" w14:textId="31C9AE5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PL8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4E6494CE" w14:textId="7B45876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03AD8226" w14:textId="4231955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3266A114" w14:textId="72D1CFE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vAlign w:val="bottom"/>
          </w:tcPr>
          <w:p w14:paraId="263E5BBA" w14:textId="0BC479E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4151B1C8" w14:textId="2BB4F8D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761E1CDF" w14:textId="6022D48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0.70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7C468155" w14:textId="68A7861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37DC907E" w14:textId="491B28F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28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239FF9EE" w14:textId="2F4D56A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4B43F63A" w14:textId="165C1F8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0949F5F3" w14:textId="18A146E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0.217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756D2DD0" w14:textId="234EEC2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33.40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788369CA" w14:textId="1F85248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2.80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1063DE0A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tcBorders>
              <w:bottom w:val="single" w:sz="4" w:space="0" w:color="auto"/>
            </w:tcBorders>
            <w:vAlign w:val="bottom"/>
          </w:tcPr>
          <w:p w14:paraId="7A7CAFFC" w14:textId="7EF5D0A1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24.00 </w:t>
            </w:r>
          </w:p>
        </w:tc>
      </w:tr>
      <w:tr w:rsidR="0037414A" w:rsidRPr="00F52CFF" w14:paraId="26A25917" w14:textId="1C785075" w:rsidTr="0037414A">
        <w:trPr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5D567612" w14:textId="39D06D6D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2013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14:paraId="58FC7431" w14:textId="403C0D4F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Iman Mehdipour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3A262CA" w14:textId="077FC87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274" w:type="dxa"/>
            <w:tcBorders>
              <w:top w:val="single" w:sz="4" w:space="0" w:color="auto"/>
            </w:tcBorders>
            <w:vAlign w:val="bottom"/>
          </w:tcPr>
          <w:p w14:paraId="68026BF7" w14:textId="228E997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CM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3FF4DFB6" w14:textId="3569A64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3037220F" w14:textId="033BB14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4E22643A" w14:textId="762293E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tcBorders>
              <w:top w:val="single" w:sz="4" w:space="0" w:color="auto"/>
            </w:tcBorders>
            <w:vAlign w:val="bottom"/>
          </w:tcPr>
          <w:p w14:paraId="186BE98D" w14:textId="0B8564A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7EEB8FF3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2DFE534A" w14:textId="33416C6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10CE1B06" w14:textId="7DD0840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4DEF6030" w14:textId="31FF96F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7349F550" w14:textId="45024F4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77550322" w14:textId="6733071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13661FF9" w14:textId="7E28C48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4FE5473B" w14:textId="25C5F2F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55.00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29EA8FFB" w14:textId="51D78F2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2.46 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47EC83E5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single" w:sz="4" w:space="0" w:color="auto"/>
            </w:tcBorders>
            <w:vAlign w:val="bottom"/>
          </w:tcPr>
          <w:p w14:paraId="4EB3605C" w14:textId="3751A5E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46.00 </w:t>
            </w:r>
          </w:p>
        </w:tc>
      </w:tr>
      <w:tr w:rsidR="0037414A" w:rsidRPr="00F52CFF" w14:paraId="56A71C8B" w14:textId="52848AAE" w:rsidTr="0037414A">
        <w:trPr>
          <w:jc w:val="center"/>
        </w:trPr>
        <w:tc>
          <w:tcPr>
            <w:tcW w:w="709" w:type="dxa"/>
            <w:vMerge/>
          </w:tcPr>
          <w:p w14:paraId="3D40971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71F0BE4B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0A0CAF" w14:textId="4C3A8B9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274" w:type="dxa"/>
            <w:vAlign w:val="bottom"/>
          </w:tcPr>
          <w:p w14:paraId="3BC12FE5" w14:textId="7895131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SG1</w:t>
            </w:r>
          </w:p>
        </w:tc>
        <w:tc>
          <w:tcPr>
            <w:tcW w:w="708" w:type="dxa"/>
            <w:vAlign w:val="bottom"/>
          </w:tcPr>
          <w:p w14:paraId="7D57265A" w14:textId="311C126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13673373" w14:textId="240DD0B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792D73DA" w14:textId="279213C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5FC2716C" w14:textId="1773AE1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4186268F" w14:textId="58BA6EC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GF</w:t>
            </w:r>
          </w:p>
        </w:tc>
        <w:tc>
          <w:tcPr>
            <w:tcW w:w="709" w:type="dxa"/>
            <w:vAlign w:val="bottom"/>
          </w:tcPr>
          <w:p w14:paraId="52820C1F" w14:textId="6FE7BDC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0.10 </w:t>
            </w:r>
          </w:p>
        </w:tc>
        <w:tc>
          <w:tcPr>
            <w:tcW w:w="850" w:type="dxa"/>
            <w:vAlign w:val="bottom"/>
          </w:tcPr>
          <w:p w14:paraId="6217E8BC" w14:textId="436733E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vAlign w:val="bottom"/>
          </w:tcPr>
          <w:p w14:paraId="4A486E94" w14:textId="354EAE7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57C70E63" w14:textId="04A87EB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70</w:t>
            </w:r>
          </w:p>
        </w:tc>
        <w:tc>
          <w:tcPr>
            <w:tcW w:w="851" w:type="dxa"/>
            <w:vAlign w:val="bottom"/>
          </w:tcPr>
          <w:p w14:paraId="0A7FD804" w14:textId="2BA2DC6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3000</w:t>
            </w:r>
          </w:p>
        </w:tc>
        <w:tc>
          <w:tcPr>
            <w:tcW w:w="850" w:type="dxa"/>
            <w:vAlign w:val="bottom"/>
          </w:tcPr>
          <w:p w14:paraId="658EC214" w14:textId="7D08885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0.197</w:t>
            </w:r>
          </w:p>
        </w:tc>
        <w:tc>
          <w:tcPr>
            <w:tcW w:w="851" w:type="dxa"/>
            <w:vAlign w:val="bottom"/>
          </w:tcPr>
          <w:p w14:paraId="30B8750C" w14:textId="360728C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55.00 </w:t>
            </w:r>
          </w:p>
        </w:tc>
        <w:tc>
          <w:tcPr>
            <w:tcW w:w="850" w:type="dxa"/>
            <w:vAlign w:val="bottom"/>
          </w:tcPr>
          <w:p w14:paraId="2F6F29E6" w14:textId="559BE73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2.60 </w:t>
            </w:r>
          </w:p>
        </w:tc>
        <w:tc>
          <w:tcPr>
            <w:tcW w:w="1134" w:type="dxa"/>
            <w:vAlign w:val="bottom"/>
          </w:tcPr>
          <w:p w14:paraId="4B9B19FF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41C90635" w14:textId="52565AAB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45.00 </w:t>
            </w:r>
          </w:p>
        </w:tc>
      </w:tr>
      <w:tr w:rsidR="0037414A" w:rsidRPr="00F52CFF" w14:paraId="7E4DD236" w14:textId="580006A7" w:rsidTr="0037414A">
        <w:trPr>
          <w:jc w:val="center"/>
        </w:trPr>
        <w:tc>
          <w:tcPr>
            <w:tcW w:w="709" w:type="dxa"/>
            <w:vMerge/>
          </w:tcPr>
          <w:p w14:paraId="63FEDEFB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43BD1EE5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DD1D0F" w14:textId="7D0A248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274" w:type="dxa"/>
            <w:vAlign w:val="bottom"/>
          </w:tcPr>
          <w:p w14:paraId="49571D9E" w14:textId="59A2AD3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SG2</w:t>
            </w:r>
          </w:p>
        </w:tc>
        <w:tc>
          <w:tcPr>
            <w:tcW w:w="708" w:type="dxa"/>
            <w:vAlign w:val="bottom"/>
          </w:tcPr>
          <w:p w14:paraId="2E181BDA" w14:textId="1CFB173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6DF151C9" w14:textId="410D762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5DDB72D2" w14:textId="2A0CF4E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46D0C438" w14:textId="4BEB7F0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520481B1" w14:textId="03387DA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GF</w:t>
            </w:r>
          </w:p>
        </w:tc>
        <w:tc>
          <w:tcPr>
            <w:tcW w:w="709" w:type="dxa"/>
            <w:vAlign w:val="bottom"/>
          </w:tcPr>
          <w:p w14:paraId="11F04BFB" w14:textId="28691EE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0.20 </w:t>
            </w:r>
          </w:p>
        </w:tc>
        <w:tc>
          <w:tcPr>
            <w:tcW w:w="850" w:type="dxa"/>
            <w:vAlign w:val="bottom"/>
          </w:tcPr>
          <w:p w14:paraId="4A9F8625" w14:textId="693DFF1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vAlign w:val="bottom"/>
          </w:tcPr>
          <w:p w14:paraId="64EA087D" w14:textId="2688AC7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01549575" w14:textId="4F11C1C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70</w:t>
            </w:r>
          </w:p>
        </w:tc>
        <w:tc>
          <w:tcPr>
            <w:tcW w:w="851" w:type="dxa"/>
            <w:vAlign w:val="bottom"/>
          </w:tcPr>
          <w:p w14:paraId="24F64827" w14:textId="21EE7BB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3000</w:t>
            </w:r>
          </w:p>
        </w:tc>
        <w:tc>
          <w:tcPr>
            <w:tcW w:w="850" w:type="dxa"/>
            <w:vAlign w:val="bottom"/>
          </w:tcPr>
          <w:p w14:paraId="173ABED0" w14:textId="4B638A6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0.197</w:t>
            </w:r>
          </w:p>
        </w:tc>
        <w:tc>
          <w:tcPr>
            <w:tcW w:w="851" w:type="dxa"/>
            <w:vAlign w:val="bottom"/>
          </w:tcPr>
          <w:p w14:paraId="43B6EAD8" w14:textId="4BB335F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54.00 </w:t>
            </w:r>
          </w:p>
        </w:tc>
        <w:tc>
          <w:tcPr>
            <w:tcW w:w="850" w:type="dxa"/>
            <w:vAlign w:val="bottom"/>
          </w:tcPr>
          <w:p w14:paraId="5B5C4848" w14:textId="59031D1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2.66 </w:t>
            </w:r>
          </w:p>
        </w:tc>
        <w:tc>
          <w:tcPr>
            <w:tcW w:w="1134" w:type="dxa"/>
            <w:vAlign w:val="bottom"/>
          </w:tcPr>
          <w:p w14:paraId="14E8DAC6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140C27FC" w14:textId="55E14476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43.00 </w:t>
            </w:r>
          </w:p>
        </w:tc>
      </w:tr>
      <w:tr w:rsidR="0037414A" w:rsidRPr="00F52CFF" w14:paraId="3CC1D9DB" w14:textId="3166B6EE" w:rsidTr="0037414A">
        <w:trPr>
          <w:jc w:val="center"/>
        </w:trPr>
        <w:tc>
          <w:tcPr>
            <w:tcW w:w="709" w:type="dxa"/>
            <w:vMerge/>
          </w:tcPr>
          <w:p w14:paraId="0A865C9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5F9A5016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179DF6" w14:textId="0929295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274" w:type="dxa"/>
            <w:vAlign w:val="bottom"/>
          </w:tcPr>
          <w:p w14:paraId="3DFF5048" w14:textId="719F589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SG3</w:t>
            </w:r>
          </w:p>
        </w:tc>
        <w:tc>
          <w:tcPr>
            <w:tcW w:w="708" w:type="dxa"/>
            <w:vAlign w:val="bottom"/>
          </w:tcPr>
          <w:p w14:paraId="06B7B067" w14:textId="67B6875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4FF71584" w14:textId="3C7A3C9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55014856" w14:textId="4E1B622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2D40EDD9" w14:textId="2474157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2EF1792C" w14:textId="2938E30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GF</w:t>
            </w:r>
          </w:p>
        </w:tc>
        <w:tc>
          <w:tcPr>
            <w:tcW w:w="709" w:type="dxa"/>
            <w:vAlign w:val="bottom"/>
          </w:tcPr>
          <w:p w14:paraId="00C25093" w14:textId="63D3CEB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850" w:type="dxa"/>
            <w:vAlign w:val="bottom"/>
          </w:tcPr>
          <w:p w14:paraId="3999C4BC" w14:textId="0A70636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vAlign w:val="bottom"/>
          </w:tcPr>
          <w:p w14:paraId="5B1D3604" w14:textId="644CBD1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0AAE14F8" w14:textId="7743582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70</w:t>
            </w:r>
          </w:p>
        </w:tc>
        <w:tc>
          <w:tcPr>
            <w:tcW w:w="851" w:type="dxa"/>
            <w:vAlign w:val="bottom"/>
          </w:tcPr>
          <w:p w14:paraId="53671595" w14:textId="550BFD1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3000</w:t>
            </w:r>
          </w:p>
        </w:tc>
        <w:tc>
          <w:tcPr>
            <w:tcW w:w="850" w:type="dxa"/>
            <w:vAlign w:val="bottom"/>
          </w:tcPr>
          <w:p w14:paraId="34B3C467" w14:textId="44C0B98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0.197</w:t>
            </w:r>
          </w:p>
        </w:tc>
        <w:tc>
          <w:tcPr>
            <w:tcW w:w="851" w:type="dxa"/>
            <w:vAlign w:val="bottom"/>
          </w:tcPr>
          <w:p w14:paraId="6F8283FF" w14:textId="352A84B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54.00 </w:t>
            </w:r>
          </w:p>
        </w:tc>
        <w:tc>
          <w:tcPr>
            <w:tcW w:w="850" w:type="dxa"/>
            <w:vAlign w:val="bottom"/>
          </w:tcPr>
          <w:p w14:paraId="7D0ED301" w14:textId="677F3CC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2.80 </w:t>
            </w:r>
          </w:p>
        </w:tc>
        <w:tc>
          <w:tcPr>
            <w:tcW w:w="1134" w:type="dxa"/>
            <w:vAlign w:val="bottom"/>
          </w:tcPr>
          <w:p w14:paraId="3DEA0E3F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4C848DC5" w14:textId="3E0C43C0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38.00 </w:t>
            </w:r>
          </w:p>
        </w:tc>
      </w:tr>
      <w:tr w:rsidR="0037414A" w:rsidRPr="00F52CFF" w14:paraId="1A8BF204" w14:textId="143F9915" w:rsidTr="0037414A">
        <w:trPr>
          <w:jc w:val="center"/>
        </w:trPr>
        <w:tc>
          <w:tcPr>
            <w:tcW w:w="709" w:type="dxa"/>
            <w:vMerge/>
          </w:tcPr>
          <w:p w14:paraId="73CF7036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7810B6A8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B9F7FD" w14:textId="0B249D3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274" w:type="dxa"/>
            <w:vAlign w:val="bottom"/>
          </w:tcPr>
          <w:p w14:paraId="343C52BA" w14:textId="50D03CD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SG4</w:t>
            </w:r>
          </w:p>
        </w:tc>
        <w:tc>
          <w:tcPr>
            <w:tcW w:w="708" w:type="dxa"/>
            <w:vAlign w:val="bottom"/>
          </w:tcPr>
          <w:p w14:paraId="093E819D" w14:textId="6073508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3DFF27EC" w14:textId="38741E5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00AB51F2" w14:textId="0B91937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47734FC9" w14:textId="14694B3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2DC8A591" w14:textId="066982D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GF</w:t>
            </w:r>
          </w:p>
        </w:tc>
        <w:tc>
          <w:tcPr>
            <w:tcW w:w="709" w:type="dxa"/>
            <w:vAlign w:val="bottom"/>
          </w:tcPr>
          <w:p w14:paraId="05847EED" w14:textId="4FAF6A2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850" w:type="dxa"/>
            <w:vAlign w:val="bottom"/>
          </w:tcPr>
          <w:p w14:paraId="4705F601" w14:textId="14A27A4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vAlign w:val="bottom"/>
          </w:tcPr>
          <w:p w14:paraId="4ABB6F23" w14:textId="6EFE610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13A36556" w14:textId="6D99320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70</w:t>
            </w:r>
          </w:p>
        </w:tc>
        <w:tc>
          <w:tcPr>
            <w:tcW w:w="851" w:type="dxa"/>
            <w:vAlign w:val="bottom"/>
          </w:tcPr>
          <w:p w14:paraId="7E7362FD" w14:textId="47F8E8E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3000</w:t>
            </w:r>
          </w:p>
        </w:tc>
        <w:tc>
          <w:tcPr>
            <w:tcW w:w="850" w:type="dxa"/>
            <w:vAlign w:val="bottom"/>
          </w:tcPr>
          <w:p w14:paraId="2BA98071" w14:textId="309A476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0.197</w:t>
            </w:r>
          </w:p>
        </w:tc>
        <w:tc>
          <w:tcPr>
            <w:tcW w:w="851" w:type="dxa"/>
            <w:vAlign w:val="bottom"/>
          </w:tcPr>
          <w:p w14:paraId="20B144B2" w14:textId="3B31887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56.00 </w:t>
            </w:r>
          </w:p>
        </w:tc>
        <w:tc>
          <w:tcPr>
            <w:tcW w:w="850" w:type="dxa"/>
            <w:vAlign w:val="bottom"/>
          </w:tcPr>
          <w:p w14:paraId="4BA52BBE" w14:textId="174BF7E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3.50 </w:t>
            </w:r>
          </w:p>
        </w:tc>
        <w:tc>
          <w:tcPr>
            <w:tcW w:w="1134" w:type="dxa"/>
            <w:vAlign w:val="bottom"/>
          </w:tcPr>
          <w:p w14:paraId="1B615C5E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66E07E49" w14:textId="778FF144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35.00 </w:t>
            </w:r>
          </w:p>
        </w:tc>
      </w:tr>
      <w:tr w:rsidR="0037414A" w:rsidRPr="00F52CFF" w14:paraId="54735DCB" w14:textId="4D59B78C" w:rsidTr="0037414A">
        <w:trPr>
          <w:jc w:val="center"/>
        </w:trPr>
        <w:tc>
          <w:tcPr>
            <w:tcW w:w="709" w:type="dxa"/>
            <w:vMerge/>
          </w:tcPr>
          <w:p w14:paraId="05D03CB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0B5702D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39F7D1" w14:textId="16B11FC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274" w:type="dxa"/>
            <w:vAlign w:val="bottom"/>
          </w:tcPr>
          <w:p w14:paraId="6B9D3D52" w14:textId="6ED1230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SG5</w:t>
            </w:r>
          </w:p>
        </w:tc>
        <w:tc>
          <w:tcPr>
            <w:tcW w:w="708" w:type="dxa"/>
            <w:vAlign w:val="bottom"/>
          </w:tcPr>
          <w:p w14:paraId="0A465DDD" w14:textId="42E513C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488BB07D" w14:textId="59BCB82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31FE9702" w14:textId="6AD3FF0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0EF3FB46" w14:textId="2677E2B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40FB7436" w14:textId="18CC7A8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GF</w:t>
            </w:r>
          </w:p>
        </w:tc>
        <w:tc>
          <w:tcPr>
            <w:tcW w:w="709" w:type="dxa"/>
            <w:vAlign w:val="bottom"/>
          </w:tcPr>
          <w:p w14:paraId="09A615E9" w14:textId="1787275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43A33A66" w14:textId="3838D18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vAlign w:val="bottom"/>
          </w:tcPr>
          <w:p w14:paraId="68044214" w14:textId="2FDE708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0667F01B" w14:textId="2921CF9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70</w:t>
            </w:r>
          </w:p>
        </w:tc>
        <w:tc>
          <w:tcPr>
            <w:tcW w:w="851" w:type="dxa"/>
            <w:vAlign w:val="bottom"/>
          </w:tcPr>
          <w:p w14:paraId="5C72F26E" w14:textId="330C547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3000</w:t>
            </w:r>
          </w:p>
        </w:tc>
        <w:tc>
          <w:tcPr>
            <w:tcW w:w="850" w:type="dxa"/>
            <w:vAlign w:val="bottom"/>
          </w:tcPr>
          <w:p w14:paraId="40CB4FC3" w14:textId="29B2590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0.197</w:t>
            </w:r>
          </w:p>
        </w:tc>
        <w:tc>
          <w:tcPr>
            <w:tcW w:w="851" w:type="dxa"/>
            <w:vAlign w:val="bottom"/>
          </w:tcPr>
          <w:p w14:paraId="52BFB199" w14:textId="764C207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53.00 </w:t>
            </w:r>
          </w:p>
        </w:tc>
        <w:tc>
          <w:tcPr>
            <w:tcW w:w="850" w:type="dxa"/>
            <w:vAlign w:val="bottom"/>
          </w:tcPr>
          <w:p w14:paraId="1F0D188B" w14:textId="5871858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4.30 </w:t>
            </w:r>
          </w:p>
        </w:tc>
        <w:tc>
          <w:tcPr>
            <w:tcW w:w="1134" w:type="dxa"/>
            <w:vAlign w:val="bottom"/>
          </w:tcPr>
          <w:p w14:paraId="73607DCB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05E34776" w14:textId="6827B9B5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30.00 </w:t>
            </w:r>
          </w:p>
        </w:tc>
      </w:tr>
      <w:tr w:rsidR="0037414A" w:rsidRPr="00F52CFF" w14:paraId="330C7EE9" w14:textId="7B3925EC" w:rsidTr="0037414A">
        <w:trPr>
          <w:jc w:val="center"/>
        </w:trPr>
        <w:tc>
          <w:tcPr>
            <w:tcW w:w="709" w:type="dxa"/>
            <w:vMerge/>
          </w:tcPr>
          <w:p w14:paraId="68E211A8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43CC3CDD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E04891" w14:textId="241DD1D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74" w:type="dxa"/>
            <w:vAlign w:val="bottom"/>
          </w:tcPr>
          <w:p w14:paraId="0D47B42B" w14:textId="1B62D70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SG6</w:t>
            </w:r>
          </w:p>
        </w:tc>
        <w:tc>
          <w:tcPr>
            <w:tcW w:w="708" w:type="dxa"/>
            <w:vAlign w:val="bottom"/>
          </w:tcPr>
          <w:p w14:paraId="12D78CD9" w14:textId="6935614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72430F49" w14:textId="37F0E9F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11AE550A" w14:textId="61EB502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68011B4D" w14:textId="6041368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0D813B6F" w14:textId="77851E0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GF</w:t>
            </w:r>
          </w:p>
        </w:tc>
        <w:tc>
          <w:tcPr>
            <w:tcW w:w="709" w:type="dxa"/>
            <w:vAlign w:val="bottom"/>
          </w:tcPr>
          <w:p w14:paraId="31D1B85D" w14:textId="36FC122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3.00 </w:t>
            </w:r>
          </w:p>
        </w:tc>
        <w:tc>
          <w:tcPr>
            <w:tcW w:w="850" w:type="dxa"/>
            <w:vAlign w:val="bottom"/>
          </w:tcPr>
          <w:p w14:paraId="559A939D" w14:textId="76CBE21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vAlign w:val="bottom"/>
          </w:tcPr>
          <w:p w14:paraId="261DC0FC" w14:textId="038F395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5E8139F1" w14:textId="1126075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70</w:t>
            </w:r>
          </w:p>
        </w:tc>
        <w:tc>
          <w:tcPr>
            <w:tcW w:w="851" w:type="dxa"/>
            <w:vAlign w:val="bottom"/>
          </w:tcPr>
          <w:p w14:paraId="1E98CDCF" w14:textId="7B12266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3000</w:t>
            </w:r>
          </w:p>
        </w:tc>
        <w:tc>
          <w:tcPr>
            <w:tcW w:w="850" w:type="dxa"/>
            <w:vAlign w:val="bottom"/>
          </w:tcPr>
          <w:p w14:paraId="671C5052" w14:textId="3A0EC2E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0.197</w:t>
            </w:r>
          </w:p>
        </w:tc>
        <w:tc>
          <w:tcPr>
            <w:tcW w:w="851" w:type="dxa"/>
            <w:vAlign w:val="bottom"/>
          </w:tcPr>
          <w:p w14:paraId="444236A0" w14:textId="6186E8D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53.00 </w:t>
            </w:r>
          </w:p>
        </w:tc>
        <w:tc>
          <w:tcPr>
            <w:tcW w:w="850" w:type="dxa"/>
            <w:vAlign w:val="bottom"/>
          </w:tcPr>
          <w:p w14:paraId="3B3673FD" w14:textId="161C392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5.20 </w:t>
            </w:r>
          </w:p>
        </w:tc>
        <w:tc>
          <w:tcPr>
            <w:tcW w:w="1134" w:type="dxa"/>
            <w:vAlign w:val="bottom"/>
          </w:tcPr>
          <w:p w14:paraId="7F2CAADB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5A70C771" w14:textId="570C4645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28.00 </w:t>
            </w:r>
          </w:p>
        </w:tc>
      </w:tr>
      <w:tr w:rsidR="0037414A" w:rsidRPr="00F52CFF" w14:paraId="68EF6BAB" w14:textId="33A02BDE" w:rsidTr="0037414A">
        <w:trPr>
          <w:jc w:val="center"/>
        </w:trPr>
        <w:tc>
          <w:tcPr>
            <w:tcW w:w="709" w:type="dxa"/>
            <w:vMerge/>
          </w:tcPr>
          <w:p w14:paraId="016D8DDC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62E7E2E6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E5F620" w14:textId="2708F5A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274" w:type="dxa"/>
            <w:vAlign w:val="bottom"/>
          </w:tcPr>
          <w:p w14:paraId="74F87150" w14:textId="7199733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SG7</w:t>
            </w:r>
          </w:p>
        </w:tc>
        <w:tc>
          <w:tcPr>
            <w:tcW w:w="708" w:type="dxa"/>
            <w:vAlign w:val="bottom"/>
          </w:tcPr>
          <w:p w14:paraId="7A1FF49B" w14:textId="3FE10D4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36F7E9E7" w14:textId="304C54A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5FD505AD" w14:textId="1B6E292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0A47B7FC" w14:textId="40D503A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7C69F4DE" w14:textId="48DEBB7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GF</w:t>
            </w:r>
          </w:p>
        </w:tc>
        <w:tc>
          <w:tcPr>
            <w:tcW w:w="709" w:type="dxa"/>
            <w:vAlign w:val="bottom"/>
          </w:tcPr>
          <w:p w14:paraId="07E3DCF1" w14:textId="7F51908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4.00 </w:t>
            </w:r>
          </w:p>
        </w:tc>
        <w:tc>
          <w:tcPr>
            <w:tcW w:w="850" w:type="dxa"/>
            <w:vAlign w:val="bottom"/>
          </w:tcPr>
          <w:p w14:paraId="4B9FB96E" w14:textId="06AC89D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vAlign w:val="bottom"/>
          </w:tcPr>
          <w:p w14:paraId="49998D6C" w14:textId="2898949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22D3479F" w14:textId="7AF33CA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70</w:t>
            </w:r>
          </w:p>
        </w:tc>
        <w:tc>
          <w:tcPr>
            <w:tcW w:w="851" w:type="dxa"/>
            <w:vAlign w:val="bottom"/>
          </w:tcPr>
          <w:p w14:paraId="1E6F5B02" w14:textId="0259672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3000</w:t>
            </w:r>
          </w:p>
        </w:tc>
        <w:tc>
          <w:tcPr>
            <w:tcW w:w="850" w:type="dxa"/>
            <w:vAlign w:val="bottom"/>
          </w:tcPr>
          <w:p w14:paraId="310310B4" w14:textId="6358E65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0.197</w:t>
            </w:r>
          </w:p>
        </w:tc>
        <w:tc>
          <w:tcPr>
            <w:tcW w:w="851" w:type="dxa"/>
            <w:vAlign w:val="bottom"/>
          </w:tcPr>
          <w:p w14:paraId="5DA48CF9" w14:textId="0F9EADE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37.00 </w:t>
            </w:r>
          </w:p>
        </w:tc>
        <w:tc>
          <w:tcPr>
            <w:tcW w:w="850" w:type="dxa"/>
            <w:vAlign w:val="bottom"/>
          </w:tcPr>
          <w:p w14:paraId="0CC12685" w14:textId="53C94DF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4.20 </w:t>
            </w:r>
          </w:p>
        </w:tc>
        <w:tc>
          <w:tcPr>
            <w:tcW w:w="1134" w:type="dxa"/>
            <w:vAlign w:val="bottom"/>
          </w:tcPr>
          <w:p w14:paraId="7234887A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22BFBA1E" w14:textId="0CF0A60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22.00 </w:t>
            </w:r>
          </w:p>
        </w:tc>
      </w:tr>
      <w:tr w:rsidR="0037414A" w:rsidRPr="00F52CFF" w14:paraId="16DF8F9A" w14:textId="3053DBE7" w:rsidTr="0037414A">
        <w:trPr>
          <w:jc w:val="center"/>
        </w:trPr>
        <w:tc>
          <w:tcPr>
            <w:tcW w:w="709" w:type="dxa"/>
            <w:vMerge/>
          </w:tcPr>
          <w:p w14:paraId="44027788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DB07247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E3FA4E" w14:textId="1DC611B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274" w:type="dxa"/>
            <w:vAlign w:val="bottom"/>
          </w:tcPr>
          <w:p w14:paraId="651CC769" w14:textId="0C16E88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SG8</w:t>
            </w:r>
          </w:p>
        </w:tc>
        <w:tc>
          <w:tcPr>
            <w:tcW w:w="708" w:type="dxa"/>
            <w:vAlign w:val="bottom"/>
          </w:tcPr>
          <w:p w14:paraId="1C1AFB23" w14:textId="37C615C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52212815" w14:textId="7B57DBF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5D0B9A93" w14:textId="6C2DA03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2135D74A" w14:textId="46F8E84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2990FC37" w14:textId="23CB20B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GF</w:t>
            </w:r>
          </w:p>
        </w:tc>
        <w:tc>
          <w:tcPr>
            <w:tcW w:w="709" w:type="dxa"/>
            <w:vAlign w:val="bottom"/>
          </w:tcPr>
          <w:p w14:paraId="3A2884A6" w14:textId="7722588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5.00 </w:t>
            </w:r>
          </w:p>
        </w:tc>
        <w:tc>
          <w:tcPr>
            <w:tcW w:w="850" w:type="dxa"/>
            <w:vAlign w:val="bottom"/>
          </w:tcPr>
          <w:p w14:paraId="3F75B6C3" w14:textId="24307A5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vAlign w:val="bottom"/>
          </w:tcPr>
          <w:p w14:paraId="21F1243E" w14:textId="0088CBE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3B082A5A" w14:textId="606B0CD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70</w:t>
            </w:r>
          </w:p>
        </w:tc>
        <w:tc>
          <w:tcPr>
            <w:tcW w:w="851" w:type="dxa"/>
            <w:vAlign w:val="bottom"/>
          </w:tcPr>
          <w:p w14:paraId="434D91A4" w14:textId="3AD76D0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3000</w:t>
            </w:r>
          </w:p>
        </w:tc>
        <w:tc>
          <w:tcPr>
            <w:tcW w:w="850" w:type="dxa"/>
            <w:vAlign w:val="bottom"/>
          </w:tcPr>
          <w:p w14:paraId="11D91D58" w14:textId="6488CB0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0.197</w:t>
            </w:r>
          </w:p>
        </w:tc>
        <w:tc>
          <w:tcPr>
            <w:tcW w:w="851" w:type="dxa"/>
            <w:vAlign w:val="bottom"/>
          </w:tcPr>
          <w:p w14:paraId="51476780" w14:textId="5582938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30.00 </w:t>
            </w:r>
          </w:p>
        </w:tc>
        <w:tc>
          <w:tcPr>
            <w:tcW w:w="850" w:type="dxa"/>
            <w:vAlign w:val="bottom"/>
          </w:tcPr>
          <w:p w14:paraId="3B5A6B9F" w14:textId="6CC1749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3.10 </w:t>
            </w:r>
          </w:p>
        </w:tc>
        <w:tc>
          <w:tcPr>
            <w:tcW w:w="1134" w:type="dxa"/>
            <w:vAlign w:val="bottom"/>
          </w:tcPr>
          <w:p w14:paraId="04426889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1C27FFF1" w14:textId="071E0FAC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12.00 </w:t>
            </w:r>
          </w:p>
        </w:tc>
      </w:tr>
      <w:tr w:rsidR="0037414A" w:rsidRPr="00F52CFF" w14:paraId="1F16F3CF" w14:textId="45927DEB" w:rsidTr="0037414A">
        <w:trPr>
          <w:jc w:val="center"/>
        </w:trPr>
        <w:tc>
          <w:tcPr>
            <w:tcW w:w="709" w:type="dxa"/>
            <w:vMerge/>
          </w:tcPr>
          <w:p w14:paraId="1994BC72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7A0E2F6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9F5B48" w14:textId="52A27CD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274" w:type="dxa"/>
            <w:vAlign w:val="bottom"/>
          </w:tcPr>
          <w:p w14:paraId="0D3DD2B9" w14:textId="2BC2D62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LG1</w:t>
            </w:r>
          </w:p>
        </w:tc>
        <w:tc>
          <w:tcPr>
            <w:tcW w:w="708" w:type="dxa"/>
            <w:vAlign w:val="bottom"/>
          </w:tcPr>
          <w:p w14:paraId="17C9B530" w14:textId="453E891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3038ABD5" w14:textId="749F4C8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0924E977" w14:textId="2D68897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681D40F6" w14:textId="55F35C0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45520930" w14:textId="42B408A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GF</w:t>
            </w:r>
          </w:p>
        </w:tc>
        <w:tc>
          <w:tcPr>
            <w:tcW w:w="709" w:type="dxa"/>
            <w:vAlign w:val="bottom"/>
          </w:tcPr>
          <w:p w14:paraId="77375EE2" w14:textId="7BAAB94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850" w:type="dxa"/>
            <w:vAlign w:val="bottom"/>
          </w:tcPr>
          <w:p w14:paraId="22400C40" w14:textId="72D1F36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60</w:t>
            </w:r>
          </w:p>
        </w:tc>
        <w:tc>
          <w:tcPr>
            <w:tcW w:w="851" w:type="dxa"/>
            <w:vAlign w:val="bottom"/>
          </w:tcPr>
          <w:p w14:paraId="0E22A861" w14:textId="1B034A7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62A23C65" w14:textId="05D962A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70</w:t>
            </w:r>
          </w:p>
        </w:tc>
        <w:tc>
          <w:tcPr>
            <w:tcW w:w="851" w:type="dxa"/>
            <w:vAlign w:val="bottom"/>
          </w:tcPr>
          <w:p w14:paraId="04F3E083" w14:textId="757E9D4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3000</w:t>
            </w:r>
          </w:p>
        </w:tc>
        <w:tc>
          <w:tcPr>
            <w:tcW w:w="850" w:type="dxa"/>
            <w:vAlign w:val="bottom"/>
          </w:tcPr>
          <w:p w14:paraId="1AF8B1B2" w14:textId="6EE1B35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0.162</w:t>
            </w:r>
          </w:p>
        </w:tc>
        <w:tc>
          <w:tcPr>
            <w:tcW w:w="851" w:type="dxa"/>
            <w:vAlign w:val="bottom"/>
          </w:tcPr>
          <w:p w14:paraId="51C5C4AB" w14:textId="0D6220E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56.00 </w:t>
            </w:r>
          </w:p>
        </w:tc>
        <w:tc>
          <w:tcPr>
            <w:tcW w:w="850" w:type="dxa"/>
            <w:vAlign w:val="bottom"/>
          </w:tcPr>
          <w:p w14:paraId="2B16A725" w14:textId="54A2BFF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3.70 </w:t>
            </w:r>
          </w:p>
        </w:tc>
        <w:tc>
          <w:tcPr>
            <w:tcW w:w="1134" w:type="dxa"/>
            <w:vAlign w:val="bottom"/>
          </w:tcPr>
          <w:p w14:paraId="5D09EBB8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1FF57125" w14:textId="274BE4A5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36.00 </w:t>
            </w:r>
          </w:p>
        </w:tc>
      </w:tr>
      <w:tr w:rsidR="0037414A" w:rsidRPr="00F52CFF" w14:paraId="4BCAFADA" w14:textId="26026AF0" w:rsidTr="0037414A">
        <w:trPr>
          <w:jc w:val="center"/>
        </w:trPr>
        <w:tc>
          <w:tcPr>
            <w:tcW w:w="709" w:type="dxa"/>
            <w:vMerge/>
          </w:tcPr>
          <w:p w14:paraId="4E941CF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3284EF5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5D04C2" w14:textId="3E9BF20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36</w:t>
            </w:r>
          </w:p>
        </w:tc>
        <w:tc>
          <w:tcPr>
            <w:tcW w:w="1274" w:type="dxa"/>
            <w:vAlign w:val="bottom"/>
          </w:tcPr>
          <w:p w14:paraId="5C69BFF4" w14:textId="1A7A781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LG2</w:t>
            </w:r>
          </w:p>
        </w:tc>
        <w:tc>
          <w:tcPr>
            <w:tcW w:w="708" w:type="dxa"/>
            <w:vAlign w:val="bottom"/>
          </w:tcPr>
          <w:p w14:paraId="5FF5E142" w14:textId="0B1D7B9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76CF9736" w14:textId="1E47CC2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14E8E496" w14:textId="1E6F781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45960C9C" w14:textId="741F7FB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286E8667" w14:textId="0FBD545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GF</w:t>
            </w:r>
          </w:p>
        </w:tc>
        <w:tc>
          <w:tcPr>
            <w:tcW w:w="709" w:type="dxa"/>
            <w:vAlign w:val="bottom"/>
          </w:tcPr>
          <w:p w14:paraId="3326ED11" w14:textId="5F921C2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850" w:type="dxa"/>
            <w:vAlign w:val="bottom"/>
          </w:tcPr>
          <w:p w14:paraId="7761823C" w14:textId="7B74BA0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60</w:t>
            </w:r>
          </w:p>
        </w:tc>
        <w:tc>
          <w:tcPr>
            <w:tcW w:w="851" w:type="dxa"/>
            <w:vAlign w:val="bottom"/>
          </w:tcPr>
          <w:p w14:paraId="72CE2890" w14:textId="684C802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69F70463" w14:textId="7FAAC83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70</w:t>
            </w:r>
          </w:p>
        </w:tc>
        <w:tc>
          <w:tcPr>
            <w:tcW w:w="851" w:type="dxa"/>
            <w:vAlign w:val="bottom"/>
          </w:tcPr>
          <w:p w14:paraId="44702F58" w14:textId="1564A7A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3000</w:t>
            </w:r>
          </w:p>
        </w:tc>
        <w:tc>
          <w:tcPr>
            <w:tcW w:w="850" w:type="dxa"/>
            <w:vAlign w:val="bottom"/>
          </w:tcPr>
          <w:p w14:paraId="1ED51398" w14:textId="63A91A3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0.162</w:t>
            </w:r>
          </w:p>
        </w:tc>
        <w:tc>
          <w:tcPr>
            <w:tcW w:w="851" w:type="dxa"/>
            <w:vAlign w:val="bottom"/>
          </w:tcPr>
          <w:p w14:paraId="6F5D72C7" w14:textId="0895BBC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52.00 </w:t>
            </w:r>
          </w:p>
        </w:tc>
        <w:tc>
          <w:tcPr>
            <w:tcW w:w="850" w:type="dxa"/>
            <w:vAlign w:val="bottom"/>
          </w:tcPr>
          <w:p w14:paraId="6F091DD9" w14:textId="02AB2AF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4.50 </w:t>
            </w:r>
          </w:p>
        </w:tc>
        <w:tc>
          <w:tcPr>
            <w:tcW w:w="1134" w:type="dxa"/>
            <w:vAlign w:val="bottom"/>
          </w:tcPr>
          <w:p w14:paraId="2FFE2088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45CD5281" w14:textId="258F5965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32.00 </w:t>
            </w:r>
          </w:p>
        </w:tc>
      </w:tr>
      <w:tr w:rsidR="0037414A" w:rsidRPr="00F52CFF" w14:paraId="4CFB9F60" w14:textId="70E2E61E" w:rsidTr="0037414A">
        <w:trPr>
          <w:jc w:val="center"/>
        </w:trPr>
        <w:tc>
          <w:tcPr>
            <w:tcW w:w="709" w:type="dxa"/>
            <w:vMerge/>
          </w:tcPr>
          <w:p w14:paraId="45066220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0EF32CE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81E30B" w14:textId="7FA12A5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37</w:t>
            </w:r>
          </w:p>
        </w:tc>
        <w:tc>
          <w:tcPr>
            <w:tcW w:w="1274" w:type="dxa"/>
            <w:vAlign w:val="bottom"/>
          </w:tcPr>
          <w:p w14:paraId="137CBFC3" w14:textId="3791840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LG3</w:t>
            </w:r>
          </w:p>
        </w:tc>
        <w:tc>
          <w:tcPr>
            <w:tcW w:w="708" w:type="dxa"/>
            <w:vAlign w:val="bottom"/>
          </w:tcPr>
          <w:p w14:paraId="33D554C9" w14:textId="051A1F1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1A227EA9" w14:textId="436FF0C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3861D27E" w14:textId="355E277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1BD4EEFD" w14:textId="7774831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52E110C3" w14:textId="6D58C39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GF</w:t>
            </w:r>
          </w:p>
        </w:tc>
        <w:tc>
          <w:tcPr>
            <w:tcW w:w="709" w:type="dxa"/>
            <w:vAlign w:val="bottom"/>
          </w:tcPr>
          <w:p w14:paraId="1F4CF32A" w14:textId="034FC64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6619626E" w14:textId="481143C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60</w:t>
            </w:r>
          </w:p>
        </w:tc>
        <w:tc>
          <w:tcPr>
            <w:tcW w:w="851" w:type="dxa"/>
            <w:vAlign w:val="bottom"/>
          </w:tcPr>
          <w:p w14:paraId="76E1FD6F" w14:textId="59DC99F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56C4859B" w14:textId="55CF78C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70</w:t>
            </w:r>
          </w:p>
        </w:tc>
        <w:tc>
          <w:tcPr>
            <w:tcW w:w="851" w:type="dxa"/>
            <w:vAlign w:val="bottom"/>
          </w:tcPr>
          <w:p w14:paraId="4C4675EE" w14:textId="51816D7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3000</w:t>
            </w:r>
          </w:p>
        </w:tc>
        <w:tc>
          <w:tcPr>
            <w:tcW w:w="850" w:type="dxa"/>
            <w:vAlign w:val="bottom"/>
          </w:tcPr>
          <w:p w14:paraId="46271782" w14:textId="695FB07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0.162</w:t>
            </w:r>
          </w:p>
        </w:tc>
        <w:tc>
          <w:tcPr>
            <w:tcW w:w="851" w:type="dxa"/>
            <w:vAlign w:val="bottom"/>
          </w:tcPr>
          <w:p w14:paraId="64BDAD37" w14:textId="7351840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50.00 </w:t>
            </w:r>
          </w:p>
        </w:tc>
        <w:tc>
          <w:tcPr>
            <w:tcW w:w="850" w:type="dxa"/>
            <w:vAlign w:val="bottom"/>
          </w:tcPr>
          <w:p w14:paraId="5BAB12C3" w14:textId="7B9D17F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5.60 </w:t>
            </w:r>
          </w:p>
        </w:tc>
        <w:tc>
          <w:tcPr>
            <w:tcW w:w="1134" w:type="dxa"/>
            <w:vAlign w:val="bottom"/>
          </w:tcPr>
          <w:p w14:paraId="0E9F2DC1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4BA30323" w14:textId="07654E2A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28.00 </w:t>
            </w:r>
          </w:p>
        </w:tc>
      </w:tr>
      <w:tr w:rsidR="0037414A" w:rsidRPr="00F52CFF" w14:paraId="2075AFA6" w14:textId="47BC2178" w:rsidTr="0037414A">
        <w:trPr>
          <w:jc w:val="center"/>
        </w:trPr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6C1E0C3A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14:paraId="57C7EB8E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D11FE6" w14:textId="64E355F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38</w:t>
            </w:r>
          </w:p>
        </w:tc>
        <w:tc>
          <w:tcPr>
            <w:tcW w:w="1274" w:type="dxa"/>
            <w:tcBorders>
              <w:bottom w:val="single" w:sz="4" w:space="0" w:color="auto"/>
            </w:tcBorders>
            <w:vAlign w:val="bottom"/>
          </w:tcPr>
          <w:p w14:paraId="2BA48260" w14:textId="5588DE9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LG4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612A63E8" w14:textId="5627EF7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32479C9D" w14:textId="3874B86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00500B01" w14:textId="781C499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vAlign w:val="bottom"/>
          </w:tcPr>
          <w:p w14:paraId="19C2E248" w14:textId="4BD73A1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646FB17B" w14:textId="0153CCE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GF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2BF8B546" w14:textId="2676B37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3.00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7F4F1891" w14:textId="5962342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186E6039" w14:textId="7F0A7ED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5D6E33C3" w14:textId="1359A7A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70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67C49D80" w14:textId="6D5245D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3000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7CDB1349" w14:textId="17024C3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0.162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7B7FC4E9" w14:textId="1943E0D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28.00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6FB22656" w14:textId="54ACE8F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3.30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3B656FA1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tcBorders>
              <w:bottom w:val="single" w:sz="4" w:space="0" w:color="auto"/>
            </w:tcBorders>
            <w:vAlign w:val="bottom"/>
          </w:tcPr>
          <w:p w14:paraId="175CC493" w14:textId="547445E6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11.00 </w:t>
            </w:r>
          </w:p>
        </w:tc>
      </w:tr>
      <w:tr w:rsidR="0037414A" w:rsidRPr="00F52CFF" w14:paraId="44B151E7" w14:textId="5CEDF5EB" w:rsidTr="0037414A">
        <w:trPr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5DE03743" w14:textId="46190F8A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2020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14:paraId="7DB4FBDF" w14:textId="2E08E04D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Wen Si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49808D2" w14:textId="00654A9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39</w:t>
            </w:r>
          </w:p>
        </w:tc>
        <w:tc>
          <w:tcPr>
            <w:tcW w:w="1274" w:type="dxa"/>
            <w:tcBorders>
              <w:top w:val="single" w:sz="4" w:space="0" w:color="auto"/>
            </w:tcBorders>
            <w:vAlign w:val="bottom"/>
          </w:tcPr>
          <w:p w14:paraId="232FA7DA" w14:textId="15D201B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M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76472A30" w14:textId="551AFCA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232A6508" w14:textId="70D2B3B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2C72A578" w14:textId="7040AF8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12" w:type="dxa"/>
            <w:tcBorders>
              <w:top w:val="single" w:sz="4" w:space="0" w:color="auto"/>
            </w:tcBorders>
            <w:vAlign w:val="bottom"/>
          </w:tcPr>
          <w:p w14:paraId="4542C3F6" w14:textId="1ADB771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0.004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2D64864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047FA6A3" w14:textId="32D09B8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30287D14" w14:textId="2776EC7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1C533525" w14:textId="50B0616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3F2A8DDB" w14:textId="7180F24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5E90D3FD" w14:textId="084E963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75216B0C" w14:textId="4E333C5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1E1498E8" w14:textId="5C160E6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72.92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173AC557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493038B9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single" w:sz="4" w:space="0" w:color="auto"/>
            </w:tcBorders>
            <w:vAlign w:val="bottom"/>
          </w:tcPr>
          <w:p w14:paraId="30003341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5E98ECCE" w14:textId="12BB1A42" w:rsidTr="0037414A">
        <w:trPr>
          <w:jc w:val="center"/>
        </w:trPr>
        <w:tc>
          <w:tcPr>
            <w:tcW w:w="709" w:type="dxa"/>
            <w:vMerge/>
          </w:tcPr>
          <w:p w14:paraId="619FE6B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4E6274C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60E7C6" w14:textId="48EB00E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274" w:type="dxa"/>
            <w:vAlign w:val="bottom"/>
          </w:tcPr>
          <w:p w14:paraId="3227245A" w14:textId="00A87A1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CS0.1</w:t>
            </w:r>
          </w:p>
        </w:tc>
        <w:tc>
          <w:tcPr>
            <w:tcW w:w="708" w:type="dxa"/>
            <w:vAlign w:val="bottom"/>
          </w:tcPr>
          <w:p w14:paraId="22AA68AA" w14:textId="075B6AA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7E7DFEAC" w14:textId="5E452FB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42A0002C" w14:textId="7C9B91F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12" w:type="dxa"/>
            <w:vAlign w:val="bottom"/>
          </w:tcPr>
          <w:p w14:paraId="0F338336" w14:textId="707584A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0.004 </w:t>
            </w:r>
          </w:p>
        </w:tc>
        <w:tc>
          <w:tcPr>
            <w:tcW w:w="850" w:type="dxa"/>
            <w:vAlign w:val="bottom"/>
          </w:tcPr>
          <w:p w14:paraId="463D5F52" w14:textId="06E9509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3B7EA92D" w14:textId="07EA6D3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0.10 </w:t>
            </w:r>
          </w:p>
        </w:tc>
        <w:tc>
          <w:tcPr>
            <w:tcW w:w="850" w:type="dxa"/>
            <w:vAlign w:val="bottom"/>
          </w:tcPr>
          <w:p w14:paraId="052CFBC4" w14:textId="1859A11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vAlign w:val="bottom"/>
          </w:tcPr>
          <w:p w14:paraId="29C34E91" w14:textId="1995BD4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44A9EBA4" w14:textId="7ADB745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36.7</w:t>
            </w:r>
          </w:p>
        </w:tc>
        <w:tc>
          <w:tcPr>
            <w:tcW w:w="851" w:type="dxa"/>
            <w:vAlign w:val="bottom"/>
          </w:tcPr>
          <w:p w14:paraId="45C1B9AF" w14:textId="49E468C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1500</w:t>
            </w:r>
          </w:p>
        </w:tc>
        <w:tc>
          <w:tcPr>
            <w:tcW w:w="850" w:type="dxa"/>
            <w:vAlign w:val="bottom"/>
          </w:tcPr>
          <w:p w14:paraId="33FD56E0" w14:textId="1E9EA55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0.161</w:t>
            </w:r>
          </w:p>
        </w:tc>
        <w:tc>
          <w:tcPr>
            <w:tcW w:w="851" w:type="dxa"/>
            <w:vAlign w:val="bottom"/>
          </w:tcPr>
          <w:p w14:paraId="18FAA339" w14:textId="5533148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73.00 </w:t>
            </w:r>
          </w:p>
        </w:tc>
        <w:tc>
          <w:tcPr>
            <w:tcW w:w="850" w:type="dxa"/>
            <w:vAlign w:val="bottom"/>
          </w:tcPr>
          <w:p w14:paraId="62547EFF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59EB5956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2EEB210E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7380980C" w14:textId="0D5FF014" w:rsidTr="0037414A">
        <w:trPr>
          <w:jc w:val="center"/>
        </w:trPr>
        <w:tc>
          <w:tcPr>
            <w:tcW w:w="709" w:type="dxa"/>
            <w:vMerge/>
          </w:tcPr>
          <w:p w14:paraId="2BC1717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372A4815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2B0125" w14:textId="7A8EA8C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274" w:type="dxa"/>
            <w:vAlign w:val="bottom"/>
          </w:tcPr>
          <w:p w14:paraId="6C1C1868" w14:textId="7950D5E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CS0.3</w:t>
            </w:r>
          </w:p>
        </w:tc>
        <w:tc>
          <w:tcPr>
            <w:tcW w:w="708" w:type="dxa"/>
            <w:vAlign w:val="bottom"/>
          </w:tcPr>
          <w:p w14:paraId="0CE13243" w14:textId="5916AC2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3651FE25" w14:textId="1F44A78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028FA810" w14:textId="773B46D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12" w:type="dxa"/>
            <w:vAlign w:val="bottom"/>
          </w:tcPr>
          <w:p w14:paraId="5C2F2063" w14:textId="676FC55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0.004 </w:t>
            </w:r>
          </w:p>
        </w:tc>
        <w:tc>
          <w:tcPr>
            <w:tcW w:w="850" w:type="dxa"/>
            <w:vAlign w:val="bottom"/>
          </w:tcPr>
          <w:p w14:paraId="16FA671D" w14:textId="3FC5054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1F52724B" w14:textId="476CD08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850" w:type="dxa"/>
            <w:vAlign w:val="bottom"/>
          </w:tcPr>
          <w:p w14:paraId="38F767E9" w14:textId="4184BFE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vAlign w:val="bottom"/>
          </w:tcPr>
          <w:p w14:paraId="065A261F" w14:textId="208A44B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4B7529E2" w14:textId="500C2D9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36.7</w:t>
            </w:r>
          </w:p>
        </w:tc>
        <w:tc>
          <w:tcPr>
            <w:tcW w:w="851" w:type="dxa"/>
            <w:vAlign w:val="bottom"/>
          </w:tcPr>
          <w:p w14:paraId="68D4ACE6" w14:textId="5A93B29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1500</w:t>
            </w:r>
          </w:p>
        </w:tc>
        <w:tc>
          <w:tcPr>
            <w:tcW w:w="850" w:type="dxa"/>
            <w:vAlign w:val="bottom"/>
          </w:tcPr>
          <w:p w14:paraId="41F9DFAD" w14:textId="47396B8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0.161</w:t>
            </w:r>
          </w:p>
        </w:tc>
        <w:tc>
          <w:tcPr>
            <w:tcW w:w="851" w:type="dxa"/>
            <w:vAlign w:val="bottom"/>
          </w:tcPr>
          <w:p w14:paraId="2A06CDCF" w14:textId="23A8599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76.88 </w:t>
            </w:r>
          </w:p>
        </w:tc>
        <w:tc>
          <w:tcPr>
            <w:tcW w:w="850" w:type="dxa"/>
            <w:vAlign w:val="bottom"/>
          </w:tcPr>
          <w:p w14:paraId="62124F7F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08E9AACD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3489E883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72B23053" w14:textId="29A9BABD" w:rsidTr="0037414A">
        <w:trPr>
          <w:jc w:val="center"/>
        </w:trPr>
        <w:tc>
          <w:tcPr>
            <w:tcW w:w="709" w:type="dxa"/>
            <w:vMerge/>
          </w:tcPr>
          <w:p w14:paraId="2755E73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5930CC2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036760" w14:textId="4DED18F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274" w:type="dxa"/>
            <w:vAlign w:val="bottom"/>
          </w:tcPr>
          <w:p w14:paraId="155D2CAC" w14:textId="3F7AB87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CS0.5</w:t>
            </w:r>
          </w:p>
        </w:tc>
        <w:tc>
          <w:tcPr>
            <w:tcW w:w="708" w:type="dxa"/>
            <w:vAlign w:val="bottom"/>
          </w:tcPr>
          <w:p w14:paraId="32876CD2" w14:textId="55D661A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10667FD2" w14:textId="27DC697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4742525C" w14:textId="381949B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12" w:type="dxa"/>
            <w:vAlign w:val="bottom"/>
          </w:tcPr>
          <w:p w14:paraId="565E80AB" w14:textId="45F1F15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0.004 </w:t>
            </w:r>
          </w:p>
        </w:tc>
        <w:tc>
          <w:tcPr>
            <w:tcW w:w="850" w:type="dxa"/>
            <w:vAlign w:val="bottom"/>
          </w:tcPr>
          <w:p w14:paraId="027AF385" w14:textId="0467322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41DCEF29" w14:textId="3488234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850" w:type="dxa"/>
            <w:vAlign w:val="bottom"/>
          </w:tcPr>
          <w:p w14:paraId="53CFDA6D" w14:textId="1CC1BEC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vAlign w:val="bottom"/>
          </w:tcPr>
          <w:p w14:paraId="67FB72F8" w14:textId="737B4C7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34767919" w14:textId="7E3EB66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36.7</w:t>
            </w:r>
          </w:p>
        </w:tc>
        <w:tc>
          <w:tcPr>
            <w:tcW w:w="851" w:type="dxa"/>
            <w:vAlign w:val="bottom"/>
          </w:tcPr>
          <w:p w14:paraId="4010883A" w14:textId="6F373C1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1500</w:t>
            </w:r>
          </w:p>
        </w:tc>
        <w:tc>
          <w:tcPr>
            <w:tcW w:w="850" w:type="dxa"/>
            <w:vAlign w:val="bottom"/>
          </w:tcPr>
          <w:p w14:paraId="5546F23C" w14:textId="00DFA02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0.161</w:t>
            </w:r>
          </w:p>
        </w:tc>
        <w:tc>
          <w:tcPr>
            <w:tcW w:w="851" w:type="dxa"/>
            <w:vAlign w:val="bottom"/>
          </w:tcPr>
          <w:p w14:paraId="1DC7C77C" w14:textId="0C81ACB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70.94 </w:t>
            </w:r>
          </w:p>
        </w:tc>
        <w:tc>
          <w:tcPr>
            <w:tcW w:w="850" w:type="dxa"/>
            <w:vAlign w:val="bottom"/>
          </w:tcPr>
          <w:p w14:paraId="143C91CD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4586814B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6F6DB3A2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6E6FA80E" w14:textId="5E9138EC" w:rsidTr="0037414A">
        <w:trPr>
          <w:jc w:val="center"/>
        </w:trPr>
        <w:tc>
          <w:tcPr>
            <w:tcW w:w="709" w:type="dxa"/>
            <w:vMerge/>
          </w:tcPr>
          <w:p w14:paraId="38F4CB9A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23398B5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9F54F" w14:textId="1BE339D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43</w:t>
            </w:r>
          </w:p>
        </w:tc>
        <w:tc>
          <w:tcPr>
            <w:tcW w:w="1274" w:type="dxa"/>
            <w:vAlign w:val="bottom"/>
          </w:tcPr>
          <w:p w14:paraId="30760F5A" w14:textId="3A82692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CS0.8</w:t>
            </w:r>
          </w:p>
        </w:tc>
        <w:tc>
          <w:tcPr>
            <w:tcW w:w="708" w:type="dxa"/>
            <w:vAlign w:val="bottom"/>
          </w:tcPr>
          <w:p w14:paraId="3C37C0FE" w14:textId="1C6E151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41F3AD2F" w14:textId="4DC60E1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3C47C6E8" w14:textId="3D2D164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12" w:type="dxa"/>
            <w:vAlign w:val="bottom"/>
          </w:tcPr>
          <w:p w14:paraId="28A67C2A" w14:textId="6DC3AD6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0.004 </w:t>
            </w:r>
          </w:p>
        </w:tc>
        <w:tc>
          <w:tcPr>
            <w:tcW w:w="850" w:type="dxa"/>
            <w:vAlign w:val="bottom"/>
          </w:tcPr>
          <w:p w14:paraId="15F60E7C" w14:textId="05FC698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1B965981" w14:textId="65BD638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0.80 </w:t>
            </w:r>
          </w:p>
        </w:tc>
        <w:tc>
          <w:tcPr>
            <w:tcW w:w="850" w:type="dxa"/>
            <w:vAlign w:val="bottom"/>
          </w:tcPr>
          <w:p w14:paraId="71F47503" w14:textId="4FC0C04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vAlign w:val="bottom"/>
          </w:tcPr>
          <w:p w14:paraId="4A39FB69" w14:textId="5C305FB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2D6EC6C9" w14:textId="46E95DF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36.7</w:t>
            </w:r>
          </w:p>
        </w:tc>
        <w:tc>
          <w:tcPr>
            <w:tcW w:w="851" w:type="dxa"/>
            <w:vAlign w:val="bottom"/>
          </w:tcPr>
          <w:p w14:paraId="0DCCC61E" w14:textId="350869F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1500</w:t>
            </w:r>
          </w:p>
        </w:tc>
        <w:tc>
          <w:tcPr>
            <w:tcW w:w="850" w:type="dxa"/>
            <w:vAlign w:val="bottom"/>
          </w:tcPr>
          <w:p w14:paraId="03D9301D" w14:textId="1E0F6D7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0.161</w:t>
            </w:r>
          </w:p>
        </w:tc>
        <w:tc>
          <w:tcPr>
            <w:tcW w:w="851" w:type="dxa"/>
            <w:vAlign w:val="bottom"/>
          </w:tcPr>
          <w:p w14:paraId="3E177964" w14:textId="65CB4DB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77.69 </w:t>
            </w:r>
          </w:p>
        </w:tc>
        <w:tc>
          <w:tcPr>
            <w:tcW w:w="850" w:type="dxa"/>
            <w:vAlign w:val="bottom"/>
          </w:tcPr>
          <w:p w14:paraId="2598B54A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271E982B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0441A54E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4A8C4D71" w14:textId="656F6691" w:rsidTr="0037414A">
        <w:trPr>
          <w:jc w:val="center"/>
        </w:trPr>
        <w:tc>
          <w:tcPr>
            <w:tcW w:w="709" w:type="dxa"/>
            <w:vMerge/>
          </w:tcPr>
          <w:p w14:paraId="4C8F0890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648504F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01F200" w14:textId="772F720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44</w:t>
            </w:r>
          </w:p>
        </w:tc>
        <w:tc>
          <w:tcPr>
            <w:tcW w:w="1274" w:type="dxa"/>
            <w:vAlign w:val="bottom"/>
          </w:tcPr>
          <w:p w14:paraId="3F3DB1ED" w14:textId="5F02158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CS1.0</w:t>
            </w:r>
          </w:p>
        </w:tc>
        <w:tc>
          <w:tcPr>
            <w:tcW w:w="708" w:type="dxa"/>
            <w:vAlign w:val="bottom"/>
          </w:tcPr>
          <w:p w14:paraId="3CDFB906" w14:textId="462B2A9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6DC9F28B" w14:textId="42181DE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776AB6C1" w14:textId="05BD12E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12" w:type="dxa"/>
            <w:vAlign w:val="bottom"/>
          </w:tcPr>
          <w:p w14:paraId="53F1F87B" w14:textId="06E047B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0.004 </w:t>
            </w:r>
          </w:p>
        </w:tc>
        <w:tc>
          <w:tcPr>
            <w:tcW w:w="850" w:type="dxa"/>
            <w:vAlign w:val="bottom"/>
          </w:tcPr>
          <w:p w14:paraId="04D675F5" w14:textId="3F69F61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3277E15E" w14:textId="2D9F457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850" w:type="dxa"/>
            <w:vAlign w:val="bottom"/>
          </w:tcPr>
          <w:p w14:paraId="3C0D90D1" w14:textId="309DDB9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vAlign w:val="bottom"/>
          </w:tcPr>
          <w:p w14:paraId="6F796835" w14:textId="46D4F99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1F9FA1A2" w14:textId="01C7D6C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36.7</w:t>
            </w:r>
          </w:p>
        </w:tc>
        <w:tc>
          <w:tcPr>
            <w:tcW w:w="851" w:type="dxa"/>
            <w:vAlign w:val="bottom"/>
          </w:tcPr>
          <w:p w14:paraId="4A087860" w14:textId="1ED6D4A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1500</w:t>
            </w:r>
          </w:p>
        </w:tc>
        <w:tc>
          <w:tcPr>
            <w:tcW w:w="850" w:type="dxa"/>
            <w:vAlign w:val="bottom"/>
          </w:tcPr>
          <w:p w14:paraId="41FEE161" w14:textId="50E6D5F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0.161</w:t>
            </w:r>
          </w:p>
        </w:tc>
        <w:tc>
          <w:tcPr>
            <w:tcW w:w="851" w:type="dxa"/>
            <w:vAlign w:val="bottom"/>
          </w:tcPr>
          <w:p w14:paraId="6A190C4B" w14:textId="4371DEB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75.63 </w:t>
            </w:r>
          </w:p>
        </w:tc>
        <w:tc>
          <w:tcPr>
            <w:tcW w:w="850" w:type="dxa"/>
            <w:vAlign w:val="bottom"/>
          </w:tcPr>
          <w:p w14:paraId="5DF99314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01A8ACC1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7DBEC295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2C721E60" w14:textId="1A3BBC47" w:rsidTr="0037414A">
        <w:trPr>
          <w:jc w:val="center"/>
        </w:trPr>
        <w:tc>
          <w:tcPr>
            <w:tcW w:w="709" w:type="dxa"/>
            <w:vMerge/>
          </w:tcPr>
          <w:p w14:paraId="0383C677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7161719C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5A85E4" w14:textId="72357C5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274" w:type="dxa"/>
            <w:vAlign w:val="bottom"/>
          </w:tcPr>
          <w:p w14:paraId="42505838" w14:textId="6640005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CS1.5</w:t>
            </w:r>
          </w:p>
        </w:tc>
        <w:tc>
          <w:tcPr>
            <w:tcW w:w="708" w:type="dxa"/>
            <w:vAlign w:val="bottom"/>
          </w:tcPr>
          <w:p w14:paraId="1F554193" w14:textId="010E58B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24C16717" w14:textId="323F85E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2A9CAA29" w14:textId="418B626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12" w:type="dxa"/>
            <w:vAlign w:val="bottom"/>
          </w:tcPr>
          <w:p w14:paraId="5738A156" w14:textId="652C4F0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0.004 </w:t>
            </w:r>
          </w:p>
        </w:tc>
        <w:tc>
          <w:tcPr>
            <w:tcW w:w="850" w:type="dxa"/>
            <w:vAlign w:val="bottom"/>
          </w:tcPr>
          <w:p w14:paraId="32925428" w14:textId="5F131FE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32B35C4C" w14:textId="5239053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1.50 </w:t>
            </w:r>
          </w:p>
        </w:tc>
        <w:tc>
          <w:tcPr>
            <w:tcW w:w="850" w:type="dxa"/>
            <w:vAlign w:val="bottom"/>
          </w:tcPr>
          <w:p w14:paraId="25E89A51" w14:textId="32FDB0E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vAlign w:val="bottom"/>
          </w:tcPr>
          <w:p w14:paraId="6774CC92" w14:textId="73774D2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06D8F142" w14:textId="6A8773A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36.7</w:t>
            </w:r>
          </w:p>
        </w:tc>
        <w:tc>
          <w:tcPr>
            <w:tcW w:w="851" w:type="dxa"/>
            <w:vAlign w:val="bottom"/>
          </w:tcPr>
          <w:p w14:paraId="4BAC19E3" w14:textId="32A9821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1500</w:t>
            </w:r>
          </w:p>
        </w:tc>
        <w:tc>
          <w:tcPr>
            <w:tcW w:w="850" w:type="dxa"/>
            <w:vAlign w:val="bottom"/>
          </w:tcPr>
          <w:p w14:paraId="2469FA0D" w14:textId="42AADCA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0.161</w:t>
            </w:r>
          </w:p>
        </w:tc>
        <w:tc>
          <w:tcPr>
            <w:tcW w:w="851" w:type="dxa"/>
            <w:vAlign w:val="bottom"/>
          </w:tcPr>
          <w:p w14:paraId="10AA7D5F" w14:textId="02790B6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77.75 </w:t>
            </w:r>
          </w:p>
        </w:tc>
        <w:tc>
          <w:tcPr>
            <w:tcW w:w="850" w:type="dxa"/>
            <w:vAlign w:val="bottom"/>
          </w:tcPr>
          <w:p w14:paraId="77986546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4D029BA7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00B2A3DF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1A68CD13" w14:textId="60455EB4" w:rsidTr="0037414A">
        <w:trPr>
          <w:jc w:val="center"/>
        </w:trPr>
        <w:tc>
          <w:tcPr>
            <w:tcW w:w="709" w:type="dxa"/>
            <w:vMerge/>
          </w:tcPr>
          <w:p w14:paraId="31040ABD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031CC18A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9CA49F" w14:textId="08EFBF5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46</w:t>
            </w:r>
          </w:p>
        </w:tc>
        <w:tc>
          <w:tcPr>
            <w:tcW w:w="1274" w:type="dxa"/>
            <w:vAlign w:val="bottom"/>
          </w:tcPr>
          <w:p w14:paraId="01398C8D" w14:textId="0EDCF48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CS2.0</w:t>
            </w:r>
          </w:p>
        </w:tc>
        <w:tc>
          <w:tcPr>
            <w:tcW w:w="708" w:type="dxa"/>
            <w:vAlign w:val="bottom"/>
          </w:tcPr>
          <w:p w14:paraId="17D1A04B" w14:textId="1E6D7D1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5FFF2804" w14:textId="49FFB83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5AAF192B" w14:textId="1B4B5A5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12" w:type="dxa"/>
            <w:vAlign w:val="bottom"/>
          </w:tcPr>
          <w:p w14:paraId="0A65725F" w14:textId="6FE1DDE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0.004 </w:t>
            </w:r>
          </w:p>
        </w:tc>
        <w:tc>
          <w:tcPr>
            <w:tcW w:w="850" w:type="dxa"/>
            <w:vAlign w:val="bottom"/>
          </w:tcPr>
          <w:p w14:paraId="70E161A1" w14:textId="7BBBE6A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116B4365" w14:textId="708A6CD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5B052E5D" w14:textId="49787C9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vAlign w:val="bottom"/>
          </w:tcPr>
          <w:p w14:paraId="70D09A39" w14:textId="42D889D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0DB960E4" w14:textId="696C7B9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36.7</w:t>
            </w:r>
          </w:p>
        </w:tc>
        <w:tc>
          <w:tcPr>
            <w:tcW w:w="851" w:type="dxa"/>
            <w:vAlign w:val="bottom"/>
          </w:tcPr>
          <w:p w14:paraId="1BC6B8C3" w14:textId="2BF030E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1500</w:t>
            </w:r>
          </w:p>
        </w:tc>
        <w:tc>
          <w:tcPr>
            <w:tcW w:w="850" w:type="dxa"/>
            <w:vAlign w:val="bottom"/>
          </w:tcPr>
          <w:p w14:paraId="31AAD194" w14:textId="2FE0B1B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0.161</w:t>
            </w:r>
          </w:p>
        </w:tc>
        <w:tc>
          <w:tcPr>
            <w:tcW w:w="851" w:type="dxa"/>
            <w:vAlign w:val="bottom"/>
          </w:tcPr>
          <w:p w14:paraId="0136F236" w14:textId="78B69BB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70.31 </w:t>
            </w:r>
          </w:p>
        </w:tc>
        <w:tc>
          <w:tcPr>
            <w:tcW w:w="850" w:type="dxa"/>
            <w:vAlign w:val="bottom"/>
          </w:tcPr>
          <w:p w14:paraId="33F6B41F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1F8940CE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604EFE2D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57B1E681" w14:textId="5179E109" w:rsidTr="0037414A">
        <w:trPr>
          <w:jc w:val="center"/>
        </w:trPr>
        <w:tc>
          <w:tcPr>
            <w:tcW w:w="709" w:type="dxa"/>
            <w:vMerge/>
          </w:tcPr>
          <w:p w14:paraId="41901FA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511AAE95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3D5BB8" w14:textId="708C4D2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274" w:type="dxa"/>
            <w:vAlign w:val="bottom"/>
          </w:tcPr>
          <w:p w14:paraId="07A85DC1" w14:textId="0CE14C6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CS2.5</w:t>
            </w:r>
          </w:p>
        </w:tc>
        <w:tc>
          <w:tcPr>
            <w:tcW w:w="708" w:type="dxa"/>
            <w:vAlign w:val="bottom"/>
          </w:tcPr>
          <w:p w14:paraId="61215D7F" w14:textId="69644EF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580CCDAB" w14:textId="724C028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7E3AEE9C" w14:textId="34D4BF2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12" w:type="dxa"/>
            <w:vAlign w:val="bottom"/>
          </w:tcPr>
          <w:p w14:paraId="35E0E08A" w14:textId="470A862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0.004 </w:t>
            </w:r>
          </w:p>
        </w:tc>
        <w:tc>
          <w:tcPr>
            <w:tcW w:w="850" w:type="dxa"/>
            <w:vAlign w:val="bottom"/>
          </w:tcPr>
          <w:p w14:paraId="0F12F05E" w14:textId="728CEA5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649BFEA4" w14:textId="097E6E1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2.50 </w:t>
            </w:r>
          </w:p>
        </w:tc>
        <w:tc>
          <w:tcPr>
            <w:tcW w:w="850" w:type="dxa"/>
            <w:vAlign w:val="bottom"/>
          </w:tcPr>
          <w:p w14:paraId="4F84D822" w14:textId="2E506B3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vAlign w:val="bottom"/>
          </w:tcPr>
          <w:p w14:paraId="3664622D" w14:textId="082CFCD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44171950" w14:textId="01CE9AB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36.7</w:t>
            </w:r>
          </w:p>
        </w:tc>
        <w:tc>
          <w:tcPr>
            <w:tcW w:w="851" w:type="dxa"/>
            <w:vAlign w:val="bottom"/>
          </w:tcPr>
          <w:p w14:paraId="4532D80C" w14:textId="3891D10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1500</w:t>
            </w:r>
          </w:p>
        </w:tc>
        <w:tc>
          <w:tcPr>
            <w:tcW w:w="850" w:type="dxa"/>
            <w:vAlign w:val="bottom"/>
          </w:tcPr>
          <w:p w14:paraId="4A9710DC" w14:textId="5A0E7D4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0.161</w:t>
            </w:r>
          </w:p>
        </w:tc>
        <w:tc>
          <w:tcPr>
            <w:tcW w:w="851" w:type="dxa"/>
            <w:vAlign w:val="bottom"/>
          </w:tcPr>
          <w:p w14:paraId="206EB339" w14:textId="107FE77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75.88 </w:t>
            </w:r>
          </w:p>
        </w:tc>
        <w:tc>
          <w:tcPr>
            <w:tcW w:w="850" w:type="dxa"/>
            <w:vAlign w:val="bottom"/>
          </w:tcPr>
          <w:p w14:paraId="51DE4961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4CE06797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4BBAE432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25AB11A5" w14:textId="5BD12868" w:rsidTr="0037414A">
        <w:trPr>
          <w:jc w:val="center"/>
        </w:trPr>
        <w:tc>
          <w:tcPr>
            <w:tcW w:w="709" w:type="dxa"/>
            <w:vMerge/>
          </w:tcPr>
          <w:p w14:paraId="5EE4BBA7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07FFD8E0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DB19F7" w14:textId="517A097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48</w:t>
            </w:r>
          </w:p>
        </w:tc>
        <w:tc>
          <w:tcPr>
            <w:tcW w:w="1274" w:type="dxa"/>
            <w:vAlign w:val="bottom"/>
          </w:tcPr>
          <w:p w14:paraId="7D2FCFBB" w14:textId="782A967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CS3.0</w:t>
            </w:r>
          </w:p>
        </w:tc>
        <w:tc>
          <w:tcPr>
            <w:tcW w:w="708" w:type="dxa"/>
            <w:vAlign w:val="bottom"/>
          </w:tcPr>
          <w:p w14:paraId="2E412847" w14:textId="48374CB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14B302A3" w14:textId="690902D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3278EEB3" w14:textId="60B5F9F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12" w:type="dxa"/>
            <w:vAlign w:val="bottom"/>
          </w:tcPr>
          <w:p w14:paraId="646A0771" w14:textId="79C9C95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0.004 </w:t>
            </w:r>
          </w:p>
        </w:tc>
        <w:tc>
          <w:tcPr>
            <w:tcW w:w="850" w:type="dxa"/>
            <w:vAlign w:val="bottom"/>
          </w:tcPr>
          <w:p w14:paraId="52AC5FA7" w14:textId="2307CD2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39DE6F32" w14:textId="5252371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3.00 </w:t>
            </w:r>
          </w:p>
        </w:tc>
        <w:tc>
          <w:tcPr>
            <w:tcW w:w="850" w:type="dxa"/>
            <w:vAlign w:val="bottom"/>
          </w:tcPr>
          <w:p w14:paraId="255CAFBA" w14:textId="5E2D3BC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vAlign w:val="bottom"/>
          </w:tcPr>
          <w:p w14:paraId="6FCE2EE3" w14:textId="40ED522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53E99CC5" w14:textId="6E11204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36.7</w:t>
            </w:r>
          </w:p>
        </w:tc>
        <w:tc>
          <w:tcPr>
            <w:tcW w:w="851" w:type="dxa"/>
            <w:vAlign w:val="bottom"/>
          </w:tcPr>
          <w:p w14:paraId="44301765" w14:textId="4D0C1C8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1500</w:t>
            </w:r>
          </w:p>
        </w:tc>
        <w:tc>
          <w:tcPr>
            <w:tcW w:w="850" w:type="dxa"/>
            <w:vAlign w:val="bottom"/>
          </w:tcPr>
          <w:p w14:paraId="03FE51C4" w14:textId="78E9687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0.161</w:t>
            </w:r>
          </w:p>
        </w:tc>
        <w:tc>
          <w:tcPr>
            <w:tcW w:w="851" w:type="dxa"/>
            <w:vAlign w:val="bottom"/>
          </w:tcPr>
          <w:p w14:paraId="4E937809" w14:textId="15E07F8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68.50 </w:t>
            </w:r>
          </w:p>
        </w:tc>
        <w:tc>
          <w:tcPr>
            <w:tcW w:w="850" w:type="dxa"/>
            <w:vAlign w:val="bottom"/>
          </w:tcPr>
          <w:p w14:paraId="0A70D514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1D5FA3F5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0207FA3F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50FDDC0C" w14:textId="0717FBE9" w:rsidTr="0037414A">
        <w:trPr>
          <w:jc w:val="center"/>
        </w:trPr>
        <w:tc>
          <w:tcPr>
            <w:tcW w:w="709" w:type="dxa"/>
            <w:vMerge/>
          </w:tcPr>
          <w:p w14:paraId="2ED0B55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17C8BE1E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6FD14D" w14:textId="51C9408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49</w:t>
            </w:r>
          </w:p>
        </w:tc>
        <w:tc>
          <w:tcPr>
            <w:tcW w:w="1274" w:type="dxa"/>
            <w:vAlign w:val="bottom"/>
          </w:tcPr>
          <w:p w14:paraId="0B3248A3" w14:textId="2E7D493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CS3.5</w:t>
            </w:r>
          </w:p>
        </w:tc>
        <w:tc>
          <w:tcPr>
            <w:tcW w:w="708" w:type="dxa"/>
            <w:vAlign w:val="bottom"/>
          </w:tcPr>
          <w:p w14:paraId="2319507C" w14:textId="0C87C46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1D317286" w14:textId="19BF45E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0D03517B" w14:textId="40430E1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12" w:type="dxa"/>
            <w:vAlign w:val="bottom"/>
          </w:tcPr>
          <w:p w14:paraId="53598425" w14:textId="4D3E889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0.004 </w:t>
            </w:r>
          </w:p>
        </w:tc>
        <w:tc>
          <w:tcPr>
            <w:tcW w:w="850" w:type="dxa"/>
            <w:vAlign w:val="bottom"/>
          </w:tcPr>
          <w:p w14:paraId="2C2F5C94" w14:textId="7D55084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2FFF6B24" w14:textId="3718DCF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3.50 </w:t>
            </w:r>
          </w:p>
        </w:tc>
        <w:tc>
          <w:tcPr>
            <w:tcW w:w="850" w:type="dxa"/>
            <w:vAlign w:val="bottom"/>
          </w:tcPr>
          <w:p w14:paraId="74BE0197" w14:textId="085BEAC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vAlign w:val="bottom"/>
          </w:tcPr>
          <w:p w14:paraId="385002EE" w14:textId="6B75478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708D2EB6" w14:textId="221176C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36.7</w:t>
            </w:r>
          </w:p>
        </w:tc>
        <w:tc>
          <w:tcPr>
            <w:tcW w:w="851" w:type="dxa"/>
            <w:vAlign w:val="bottom"/>
          </w:tcPr>
          <w:p w14:paraId="7345FC8B" w14:textId="64B063D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1500</w:t>
            </w:r>
          </w:p>
        </w:tc>
        <w:tc>
          <w:tcPr>
            <w:tcW w:w="850" w:type="dxa"/>
            <w:vAlign w:val="bottom"/>
          </w:tcPr>
          <w:p w14:paraId="5EF64739" w14:textId="2D5A266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0.161</w:t>
            </w:r>
          </w:p>
        </w:tc>
        <w:tc>
          <w:tcPr>
            <w:tcW w:w="851" w:type="dxa"/>
            <w:vAlign w:val="bottom"/>
          </w:tcPr>
          <w:p w14:paraId="291730BF" w14:textId="60882A3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70.95 </w:t>
            </w:r>
          </w:p>
        </w:tc>
        <w:tc>
          <w:tcPr>
            <w:tcW w:w="850" w:type="dxa"/>
            <w:vAlign w:val="bottom"/>
          </w:tcPr>
          <w:p w14:paraId="79B5DD75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1D5059EC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3E27D5E4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030A787E" w14:textId="194557CC" w:rsidTr="0037414A">
        <w:trPr>
          <w:jc w:val="center"/>
        </w:trPr>
        <w:tc>
          <w:tcPr>
            <w:tcW w:w="709" w:type="dxa"/>
            <w:vMerge/>
          </w:tcPr>
          <w:p w14:paraId="35EF8CA8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41F3C9C5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A26660" w14:textId="30BDDE1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274" w:type="dxa"/>
            <w:vAlign w:val="bottom"/>
          </w:tcPr>
          <w:p w14:paraId="40906202" w14:textId="59362E7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CL0.1</w:t>
            </w:r>
          </w:p>
        </w:tc>
        <w:tc>
          <w:tcPr>
            <w:tcW w:w="708" w:type="dxa"/>
            <w:vAlign w:val="bottom"/>
          </w:tcPr>
          <w:p w14:paraId="7E0CBF97" w14:textId="4F858F4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4A1EEE07" w14:textId="59EA820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1F9E6B38" w14:textId="678032E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12" w:type="dxa"/>
            <w:vAlign w:val="bottom"/>
          </w:tcPr>
          <w:p w14:paraId="1B8413AB" w14:textId="7309FAB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0.004 </w:t>
            </w:r>
          </w:p>
        </w:tc>
        <w:tc>
          <w:tcPr>
            <w:tcW w:w="850" w:type="dxa"/>
            <w:vAlign w:val="bottom"/>
          </w:tcPr>
          <w:p w14:paraId="34F3562C" w14:textId="422BB32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763DA1A9" w14:textId="4FE2385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0.10 </w:t>
            </w:r>
          </w:p>
        </w:tc>
        <w:tc>
          <w:tcPr>
            <w:tcW w:w="850" w:type="dxa"/>
            <w:vAlign w:val="bottom"/>
          </w:tcPr>
          <w:p w14:paraId="356FBBC5" w14:textId="4949F2A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vAlign w:val="bottom"/>
          </w:tcPr>
          <w:p w14:paraId="1A833349" w14:textId="0D4704E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36532C45" w14:textId="1305A4D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36.7</w:t>
            </w:r>
          </w:p>
        </w:tc>
        <w:tc>
          <w:tcPr>
            <w:tcW w:w="851" w:type="dxa"/>
            <w:vAlign w:val="bottom"/>
          </w:tcPr>
          <w:p w14:paraId="2FD6281D" w14:textId="5DF2999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1500</w:t>
            </w:r>
          </w:p>
        </w:tc>
        <w:tc>
          <w:tcPr>
            <w:tcW w:w="850" w:type="dxa"/>
            <w:vAlign w:val="bottom"/>
          </w:tcPr>
          <w:p w14:paraId="45CD9A3B" w14:textId="768010A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0.192</w:t>
            </w:r>
          </w:p>
        </w:tc>
        <w:tc>
          <w:tcPr>
            <w:tcW w:w="851" w:type="dxa"/>
            <w:vAlign w:val="bottom"/>
          </w:tcPr>
          <w:p w14:paraId="7BA29E06" w14:textId="62C85C3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72.63 </w:t>
            </w:r>
          </w:p>
        </w:tc>
        <w:tc>
          <w:tcPr>
            <w:tcW w:w="850" w:type="dxa"/>
            <w:vAlign w:val="bottom"/>
          </w:tcPr>
          <w:p w14:paraId="28954F28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5E0C528F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1445FEB6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20E307F1" w14:textId="5C49382C" w:rsidTr="0037414A">
        <w:trPr>
          <w:jc w:val="center"/>
        </w:trPr>
        <w:tc>
          <w:tcPr>
            <w:tcW w:w="709" w:type="dxa"/>
            <w:vMerge/>
          </w:tcPr>
          <w:p w14:paraId="43BD2DC6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4B91E105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8B09AD" w14:textId="7EFD66F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51</w:t>
            </w:r>
          </w:p>
        </w:tc>
        <w:tc>
          <w:tcPr>
            <w:tcW w:w="1274" w:type="dxa"/>
            <w:vAlign w:val="bottom"/>
          </w:tcPr>
          <w:p w14:paraId="3672505D" w14:textId="19CC1D4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CL0.3</w:t>
            </w:r>
          </w:p>
        </w:tc>
        <w:tc>
          <w:tcPr>
            <w:tcW w:w="708" w:type="dxa"/>
            <w:vAlign w:val="bottom"/>
          </w:tcPr>
          <w:p w14:paraId="5A81C791" w14:textId="51D6B96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3FD1DFF7" w14:textId="148BBDE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7189DBD9" w14:textId="3C2E1B7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12" w:type="dxa"/>
            <w:vAlign w:val="bottom"/>
          </w:tcPr>
          <w:p w14:paraId="50C3FADC" w14:textId="60E428B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0.004 </w:t>
            </w:r>
          </w:p>
        </w:tc>
        <w:tc>
          <w:tcPr>
            <w:tcW w:w="850" w:type="dxa"/>
            <w:vAlign w:val="bottom"/>
          </w:tcPr>
          <w:p w14:paraId="097B9A79" w14:textId="2185E3D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65E1D18C" w14:textId="3497389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850" w:type="dxa"/>
            <w:vAlign w:val="bottom"/>
          </w:tcPr>
          <w:p w14:paraId="2330CD8A" w14:textId="34EF239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vAlign w:val="bottom"/>
          </w:tcPr>
          <w:p w14:paraId="2249ED45" w14:textId="7894D92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09202425" w14:textId="5A9217C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36.7</w:t>
            </w:r>
          </w:p>
        </w:tc>
        <w:tc>
          <w:tcPr>
            <w:tcW w:w="851" w:type="dxa"/>
            <w:vAlign w:val="bottom"/>
          </w:tcPr>
          <w:p w14:paraId="31175C22" w14:textId="3EFB7DC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1500</w:t>
            </w:r>
          </w:p>
        </w:tc>
        <w:tc>
          <w:tcPr>
            <w:tcW w:w="850" w:type="dxa"/>
            <w:vAlign w:val="bottom"/>
          </w:tcPr>
          <w:p w14:paraId="68366322" w14:textId="2A0C1C0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0.192</w:t>
            </w:r>
          </w:p>
        </w:tc>
        <w:tc>
          <w:tcPr>
            <w:tcW w:w="851" w:type="dxa"/>
            <w:vAlign w:val="bottom"/>
          </w:tcPr>
          <w:p w14:paraId="098606F1" w14:textId="3B869AD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73.13 </w:t>
            </w:r>
          </w:p>
        </w:tc>
        <w:tc>
          <w:tcPr>
            <w:tcW w:w="850" w:type="dxa"/>
            <w:vAlign w:val="bottom"/>
          </w:tcPr>
          <w:p w14:paraId="75C4FB21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2E22643E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7FFCE8B1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62CF0046" w14:textId="2477C00B" w:rsidTr="0037414A">
        <w:trPr>
          <w:jc w:val="center"/>
        </w:trPr>
        <w:tc>
          <w:tcPr>
            <w:tcW w:w="709" w:type="dxa"/>
            <w:vMerge/>
          </w:tcPr>
          <w:p w14:paraId="40B47235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658E23EF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78B939" w14:textId="5A646A1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52</w:t>
            </w:r>
          </w:p>
        </w:tc>
        <w:tc>
          <w:tcPr>
            <w:tcW w:w="1274" w:type="dxa"/>
            <w:vAlign w:val="bottom"/>
          </w:tcPr>
          <w:p w14:paraId="19056902" w14:textId="2D3C403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CL0.5</w:t>
            </w:r>
          </w:p>
        </w:tc>
        <w:tc>
          <w:tcPr>
            <w:tcW w:w="708" w:type="dxa"/>
            <w:vAlign w:val="bottom"/>
          </w:tcPr>
          <w:p w14:paraId="7F9A3BC1" w14:textId="3592EAF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5AF346A2" w14:textId="5000516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41E9A7DE" w14:textId="4FDF8F1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12" w:type="dxa"/>
            <w:vAlign w:val="bottom"/>
          </w:tcPr>
          <w:p w14:paraId="3BD9C285" w14:textId="2BFB574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0.004 </w:t>
            </w:r>
          </w:p>
        </w:tc>
        <w:tc>
          <w:tcPr>
            <w:tcW w:w="850" w:type="dxa"/>
            <w:vAlign w:val="bottom"/>
          </w:tcPr>
          <w:p w14:paraId="2C083E1C" w14:textId="2881CFA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53439130" w14:textId="2861F4E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850" w:type="dxa"/>
            <w:vAlign w:val="bottom"/>
          </w:tcPr>
          <w:p w14:paraId="6225B02F" w14:textId="5535752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vAlign w:val="bottom"/>
          </w:tcPr>
          <w:p w14:paraId="5AE4DB6E" w14:textId="015AA97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18C2FB6E" w14:textId="31A6622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36.7</w:t>
            </w:r>
          </w:p>
        </w:tc>
        <w:tc>
          <w:tcPr>
            <w:tcW w:w="851" w:type="dxa"/>
            <w:vAlign w:val="bottom"/>
          </w:tcPr>
          <w:p w14:paraId="0B347717" w14:textId="5114935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1500</w:t>
            </w:r>
          </w:p>
        </w:tc>
        <w:tc>
          <w:tcPr>
            <w:tcW w:w="850" w:type="dxa"/>
            <w:vAlign w:val="bottom"/>
          </w:tcPr>
          <w:p w14:paraId="76C975CF" w14:textId="2D9C237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0.192</w:t>
            </w:r>
          </w:p>
        </w:tc>
        <w:tc>
          <w:tcPr>
            <w:tcW w:w="851" w:type="dxa"/>
            <w:vAlign w:val="bottom"/>
          </w:tcPr>
          <w:p w14:paraId="29B978D7" w14:textId="35EE594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71.81 </w:t>
            </w:r>
          </w:p>
        </w:tc>
        <w:tc>
          <w:tcPr>
            <w:tcW w:w="850" w:type="dxa"/>
            <w:vAlign w:val="bottom"/>
          </w:tcPr>
          <w:p w14:paraId="4B5DA6A6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71CE766C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210F35A6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41C774A0" w14:textId="5F89D800" w:rsidTr="0037414A">
        <w:trPr>
          <w:jc w:val="center"/>
        </w:trPr>
        <w:tc>
          <w:tcPr>
            <w:tcW w:w="709" w:type="dxa"/>
            <w:vMerge/>
          </w:tcPr>
          <w:p w14:paraId="3A4A72B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551ED467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7BFE9E" w14:textId="5948174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53</w:t>
            </w:r>
          </w:p>
        </w:tc>
        <w:tc>
          <w:tcPr>
            <w:tcW w:w="1274" w:type="dxa"/>
            <w:vAlign w:val="bottom"/>
          </w:tcPr>
          <w:p w14:paraId="1AC76709" w14:textId="3DC60A0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CL0.8</w:t>
            </w:r>
          </w:p>
        </w:tc>
        <w:tc>
          <w:tcPr>
            <w:tcW w:w="708" w:type="dxa"/>
            <w:vAlign w:val="bottom"/>
          </w:tcPr>
          <w:p w14:paraId="6EC88228" w14:textId="604C39E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1D363A16" w14:textId="3740C9F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445F13B7" w14:textId="4E8286A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12" w:type="dxa"/>
            <w:vAlign w:val="bottom"/>
          </w:tcPr>
          <w:p w14:paraId="0E843664" w14:textId="6450850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0.004 </w:t>
            </w:r>
          </w:p>
        </w:tc>
        <w:tc>
          <w:tcPr>
            <w:tcW w:w="850" w:type="dxa"/>
            <w:vAlign w:val="bottom"/>
          </w:tcPr>
          <w:p w14:paraId="012744D1" w14:textId="1707DD6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5A87B907" w14:textId="50FD472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0.80 </w:t>
            </w:r>
          </w:p>
        </w:tc>
        <w:tc>
          <w:tcPr>
            <w:tcW w:w="850" w:type="dxa"/>
            <w:vAlign w:val="bottom"/>
          </w:tcPr>
          <w:p w14:paraId="23D216BD" w14:textId="7EDB56F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vAlign w:val="bottom"/>
          </w:tcPr>
          <w:p w14:paraId="4DBF23C1" w14:textId="0E2347F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38CB8DD0" w14:textId="570FD1C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36.7</w:t>
            </w:r>
          </w:p>
        </w:tc>
        <w:tc>
          <w:tcPr>
            <w:tcW w:w="851" w:type="dxa"/>
            <w:vAlign w:val="bottom"/>
          </w:tcPr>
          <w:p w14:paraId="740C3136" w14:textId="1D65EB0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1500</w:t>
            </w:r>
          </w:p>
        </w:tc>
        <w:tc>
          <w:tcPr>
            <w:tcW w:w="850" w:type="dxa"/>
            <w:vAlign w:val="bottom"/>
          </w:tcPr>
          <w:p w14:paraId="12C8DDDB" w14:textId="5A096DC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0.192</w:t>
            </w:r>
          </w:p>
        </w:tc>
        <w:tc>
          <w:tcPr>
            <w:tcW w:w="851" w:type="dxa"/>
            <w:vAlign w:val="bottom"/>
          </w:tcPr>
          <w:p w14:paraId="3EF3CA23" w14:textId="13E3133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75.88 </w:t>
            </w:r>
          </w:p>
        </w:tc>
        <w:tc>
          <w:tcPr>
            <w:tcW w:w="850" w:type="dxa"/>
            <w:vAlign w:val="bottom"/>
          </w:tcPr>
          <w:p w14:paraId="299E87AB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1C3ACFD1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463068C4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618792F4" w14:textId="4A300F34" w:rsidTr="0037414A">
        <w:trPr>
          <w:jc w:val="center"/>
        </w:trPr>
        <w:tc>
          <w:tcPr>
            <w:tcW w:w="709" w:type="dxa"/>
            <w:vMerge/>
          </w:tcPr>
          <w:p w14:paraId="1BD1FF3C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623963DB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BDA0FB" w14:textId="3DB1EDD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54</w:t>
            </w:r>
          </w:p>
        </w:tc>
        <w:tc>
          <w:tcPr>
            <w:tcW w:w="1274" w:type="dxa"/>
            <w:vAlign w:val="bottom"/>
          </w:tcPr>
          <w:p w14:paraId="4EB8B834" w14:textId="654FD57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CL1.0</w:t>
            </w:r>
          </w:p>
        </w:tc>
        <w:tc>
          <w:tcPr>
            <w:tcW w:w="708" w:type="dxa"/>
            <w:vAlign w:val="bottom"/>
          </w:tcPr>
          <w:p w14:paraId="1F7F6F18" w14:textId="675633A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76D5BB24" w14:textId="4B91F7B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0079429A" w14:textId="0073BDB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12" w:type="dxa"/>
            <w:vAlign w:val="bottom"/>
          </w:tcPr>
          <w:p w14:paraId="46FCBE6C" w14:textId="000D356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0.004 </w:t>
            </w:r>
          </w:p>
        </w:tc>
        <w:tc>
          <w:tcPr>
            <w:tcW w:w="850" w:type="dxa"/>
            <w:vAlign w:val="bottom"/>
          </w:tcPr>
          <w:p w14:paraId="69222314" w14:textId="23C5D14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5DA8A682" w14:textId="1F9F084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850" w:type="dxa"/>
            <w:vAlign w:val="bottom"/>
          </w:tcPr>
          <w:p w14:paraId="2A08A6D0" w14:textId="3FA3413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vAlign w:val="bottom"/>
          </w:tcPr>
          <w:p w14:paraId="28F44E62" w14:textId="7A8CA87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3F6FD0C1" w14:textId="14F06D5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36.7</w:t>
            </w:r>
          </w:p>
        </w:tc>
        <w:tc>
          <w:tcPr>
            <w:tcW w:w="851" w:type="dxa"/>
            <w:vAlign w:val="bottom"/>
          </w:tcPr>
          <w:p w14:paraId="3FA85D12" w14:textId="69F5D3F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1500</w:t>
            </w:r>
          </w:p>
        </w:tc>
        <w:tc>
          <w:tcPr>
            <w:tcW w:w="850" w:type="dxa"/>
            <w:vAlign w:val="bottom"/>
          </w:tcPr>
          <w:p w14:paraId="39075707" w14:textId="36C5A4E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0.192</w:t>
            </w:r>
          </w:p>
        </w:tc>
        <w:tc>
          <w:tcPr>
            <w:tcW w:w="851" w:type="dxa"/>
            <w:vAlign w:val="bottom"/>
          </w:tcPr>
          <w:p w14:paraId="69A27910" w14:textId="09640CF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72.38 </w:t>
            </w:r>
          </w:p>
        </w:tc>
        <w:tc>
          <w:tcPr>
            <w:tcW w:w="850" w:type="dxa"/>
            <w:vAlign w:val="bottom"/>
          </w:tcPr>
          <w:p w14:paraId="190B4CA2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09C62E5C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30C41C3A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653242B4" w14:textId="6E7BAAD8" w:rsidTr="0037414A">
        <w:trPr>
          <w:jc w:val="center"/>
        </w:trPr>
        <w:tc>
          <w:tcPr>
            <w:tcW w:w="709" w:type="dxa"/>
            <w:vMerge/>
          </w:tcPr>
          <w:p w14:paraId="291D8C02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6D90FBBF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8396E6" w14:textId="6DFE0BE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274" w:type="dxa"/>
            <w:vAlign w:val="bottom"/>
          </w:tcPr>
          <w:p w14:paraId="6E16B21D" w14:textId="59C8842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CL1.5</w:t>
            </w:r>
          </w:p>
        </w:tc>
        <w:tc>
          <w:tcPr>
            <w:tcW w:w="708" w:type="dxa"/>
            <w:vAlign w:val="bottom"/>
          </w:tcPr>
          <w:p w14:paraId="77BBF9BE" w14:textId="7108543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0168EDEE" w14:textId="39D98E5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317C7956" w14:textId="7340AB5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12" w:type="dxa"/>
            <w:vAlign w:val="bottom"/>
          </w:tcPr>
          <w:p w14:paraId="0F47A2BA" w14:textId="15C605D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0.004 </w:t>
            </w:r>
          </w:p>
        </w:tc>
        <w:tc>
          <w:tcPr>
            <w:tcW w:w="850" w:type="dxa"/>
            <w:vAlign w:val="bottom"/>
          </w:tcPr>
          <w:p w14:paraId="4A3A6750" w14:textId="76FA32E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3D9A50ED" w14:textId="330D10E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1.50 </w:t>
            </w:r>
          </w:p>
        </w:tc>
        <w:tc>
          <w:tcPr>
            <w:tcW w:w="850" w:type="dxa"/>
            <w:vAlign w:val="bottom"/>
          </w:tcPr>
          <w:p w14:paraId="641F629F" w14:textId="750A3AA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vAlign w:val="bottom"/>
          </w:tcPr>
          <w:p w14:paraId="23175564" w14:textId="0128E65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513398D2" w14:textId="669F10C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36.7</w:t>
            </w:r>
          </w:p>
        </w:tc>
        <w:tc>
          <w:tcPr>
            <w:tcW w:w="851" w:type="dxa"/>
            <w:vAlign w:val="bottom"/>
          </w:tcPr>
          <w:p w14:paraId="437A92AC" w14:textId="16D0961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1500</w:t>
            </w:r>
          </w:p>
        </w:tc>
        <w:tc>
          <w:tcPr>
            <w:tcW w:w="850" w:type="dxa"/>
            <w:vAlign w:val="bottom"/>
          </w:tcPr>
          <w:p w14:paraId="505996EB" w14:textId="575395B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0.192</w:t>
            </w:r>
          </w:p>
        </w:tc>
        <w:tc>
          <w:tcPr>
            <w:tcW w:w="851" w:type="dxa"/>
            <w:vAlign w:val="bottom"/>
          </w:tcPr>
          <w:p w14:paraId="17FF8553" w14:textId="5E51B16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72.75 </w:t>
            </w:r>
          </w:p>
        </w:tc>
        <w:tc>
          <w:tcPr>
            <w:tcW w:w="850" w:type="dxa"/>
            <w:vAlign w:val="bottom"/>
          </w:tcPr>
          <w:p w14:paraId="40AA6D5C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3130CE71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19560F24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09D60542" w14:textId="158F967F" w:rsidTr="0037414A">
        <w:trPr>
          <w:jc w:val="center"/>
        </w:trPr>
        <w:tc>
          <w:tcPr>
            <w:tcW w:w="709" w:type="dxa"/>
            <w:vMerge/>
          </w:tcPr>
          <w:p w14:paraId="5435DCE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3167E71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3FC98A" w14:textId="461C4D2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56</w:t>
            </w:r>
          </w:p>
        </w:tc>
        <w:tc>
          <w:tcPr>
            <w:tcW w:w="1274" w:type="dxa"/>
            <w:vAlign w:val="bottom"/>
          </w:tcPr>
          <w:p w14:paraId="7A18B258" w14:textId="2D78256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CL2.0</w:t>
            </w:r>
          </w:p>
        </w:tc>
        <w:tc>
          <w:tcPr>
            <w:tcW w:w="708" w:type="dxa"/>
            <w:vAlign w:val="bottom"/>
          </w:tcPr>
          <w:p w14:paraId="207ED022" w14:textId="6794F92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3C036D10" w14:textId="6A36451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6A7BC7F1" w14:textId="12F99DA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12" w:type="dxa"/>
            <w:vAlign w:val="bottom"/>
          </w:tcPr>
          <w:p w14:paraId="29B24D2E" w14:textId="68DB9C2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0.004 </w:t>
            </w:r>
          </w:p>
        </w:tc>
        <w:tc>
          <w:tcPr>
            <w:tcW w:w="850" w:type="dxa"/>
            <w:vAlign w:val="bottom"/>
          </w:tcPr>
          <w:p w14:paraId="3847B561" w14:textId="777EFAB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320611A5" w14:textId="174DBBC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2DDFC4C1" w14:textId="247886F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vAlign w:val="bottom"/>
          </w:tcPr>
          <w:p w14:paraId="7C8BE378" w14:textId="191983E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1DA27E1D" w14:textId="7F534CE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36.7</w:t>
            </w:r>
          </w:p>
        </w:tc>
        <w:tc>
          <w:tcPr>
            <w:tcW w:w="851" w:type="dxa"/>
            <w:vAlign w:val="bottom"/>
          </w:tcPr>
          <w:p w14:paraId="7DCCDA66" w14:textId="5B1A225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1500</w:t>
            </w:r>
          </w:p>
        </w:tc>
        <w:tc>
          <w:tcPr>
            <w:tcW w:w="850" w:type="dxa"/>
            <w:vAlign w:val="bottom"/>
          </w:tcPr>
          <w:p w14:paraId="36E38047" w14:textId="3CA48ED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0.192</w:t>
            </w:r>
          </w:p>
        </w:tc>
        <w:tc>
          <w:tcPr>
            <w:tcW w:w="851" w:type="dxa"/>
            <w:vAlign w:val="bottom"/>
          </w:tcPr>
          <w:p w14:paraId="50BCFC22" w14:textId="7F1072B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71.38 </w:t>
            </w:r>
          </w:p>
        </w:tc>
        <w:tc>
          <w:tcPr>
            <w:tcW w:w="850" w:type="dxa"/>
            <w:vAlign w:val="bottom"/>
          </w:tcPr>
          <w:p w14:paraId="7D21841B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3A2C8198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408D4560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37A2D387" w14:textId="06AB5968" w:rsidTr="0037414A">
        <w:trPr>
          <w:jc w:val="center"/>
        </w:trPr>
        <w:tc>
          <w:tcPr>
            <w:tcW w:w="709" w:type="dxa"/>
            <w:vMerge/>
          </w:tcPr>
          <w:p w14:paraId="72947BC8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455D9A72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445FA3" w14:textId="46C7B02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57</w:t>
            </w:r>
          </w:p>
        </w:tc>
        <w:tc>
          <w:tcPr>
            <w:tcW w:w="1274" w:type="dxa"/>
            <w:vAlign w:val="bottom"/>
          </w:tcPr>
          <w:p w14:paraId="32FAEBBF" w14:textId="272B17F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CL2.5</w:t>
            </w:r>
          </w:p>
        </w:tc>
        <w:tc>
          <w:tcPr>
            <w:tcW w:w="708" w:type="dxa"/>
            <w:vAlign w:val="bottom"/>
          </w:tcPr>
          <w:p w14:paraId="5F32BA2E" w14:textId="59267E1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381D4E9A" w14:textId="3F04967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575D4642" w14:textId="0D227A9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12" w:type="dxa"/>
            <w:vAlign w:val="bottom"/>
          </w:tcPr>
          <w:p w14:paraId="305D236D" w14:textId="4C02FD8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0.004 </w:t>
            </w:r>
          </w:p>
        </w:tc>
        <w:tc>
          <w:tcPr>
            <w:tcW w:w="850" w:type="dxa"/>
            <w:vAlign w:val="bottom"/>
          </w:tcPr>
          <w:p w14:paraId="0024D116" w14:textId="5D66219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1F75ED38" w14:textId="1C2A20B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2.50 </w:t>
            </w:r>
          </w:p>
        </w:tc>
        <w:tc>
          <w:tcPr>
            <w:tcW w:w="850" w:type="dxa"/>
            <w:vAlign w:val="bottom"/>
          </w:tcPr>
          <w:p w14:paraId="0A1A47FA" w14:textId="3EDF507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vAlign w:val="bottom"/>
          </w:tcPr>
          <w:p w14:paraId="2D480063" w14:textId="02E5144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3E43A324" w14:textId="39BB078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36.7</w:t>
            </w:r>
          </w:p>
        </w:tc>
        <w:tc>
          <w:tcPr>
            <w:tcW w:w="851" w:type="dxa"/>
            <w:vAlign w:val="bottom"/>
          </w:tcPr>
          <w:p w14:paraId="43D6795D" w14:textId="14A4D38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1500</w:t>
            </w:r>
          </w:p>
        </w:tc>
        <w:tc>
          <w:tcPr>
            <w:tcW w:w="850" w:type="dxa"/>
            <w:vAlign w:val="bottom"/>
          </w:tcPr>
          <w:p w14:paraId="15FAC419" w14:textId="1008886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0.192</w:t>
            </w:r>
          </w:p>
        </w:tc>
        <w:tc>
          <w:tcPr>
            <w:tcW w:w="851" w:type="dxa"/>
            <w:vAlign w:val="bottom"/>
          </w:tcPr>
          <w:p w14:paraId="5041A85B" w14:textId="350CF72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69.31 </w:t>
            </w:r>
          </w:p>
        </w:tc>
        <w:tc>
          <w:tcPr>
            <w:tcW w:w="850" w:type="dxa"/>
            <w:vAlign w:val="bottom"/>
          </w:tcPr>
          <w:p w14:paraId="01E48A85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0970A77A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7691A2F9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6CA1D025" w14:textId="4C263380" w:rsidTr="0037414A">
        <w:trPr>
          <w:jc w:val="center"/>
        </w:trPr>
        <w:tc>
          <w:tcPr>
            <w:tcW w:w="709" w:type="dxa"/>
            <w:vMerge/>
          </w:tcPr>
          <w:p w14:paraId="7C99B942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30651A4E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693700" w14:textId="75BD6E6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58</w:t>
            </w:r>
          </w:p>
        </w:tc>
        <w:tc>
          <w:tcPr>
            <w:tcW w:w="1274" w:type="dxa"/>
            <w:vAlign w:val="bottom"/>
          </w:tcPr>
          <w:p w14:paraId="31AEE998" w14:textId="36EF24F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CL3.0</w:t>
            </w:r>
          </w:p>
        </w:tc>
        <w:tc>
          <w:tcPr>
            <w:tcW w:w="708" w:type="dxa"/>
            <w:vAlign w:val="bottom"/>
          </w:tcPr>
          <w:p w14:paraId="1E443C18" w14:textId="34C12CE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3AC23052" w14:textId="2E0DEFC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46C49E31" w14:textId="7EC4F78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12" w:type="dxa"/>
            <w:vAlign w:val="bottom"/>
          </w:tcPr>
          <w:p w14:paraId="7FF5A6EC" w14:textId="29C5C90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0.004 </w:t>
            </w:r>
          </w:p>
        </w:tc>
        <w:tc>
          <w:tcPr>
            <w:tcW w:w="850" w:type="dxa"/>
            <w:vAlign w:val="bottom"/>
          </w:tcPr>
          <w:p w14:paraId="0E11A5DF" w14:textId="322289B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5615127C" w14:textId="1736727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3.00 </w:t>
            </w:r>
          </w:p>
        </w:tc>
        <w:tc>
          <w:tcPr>
            <w:tcW w:w="850" w:type="dxa"/>
            <w:vAlign w:val="bottom"/>
          </w:tcPr>
          <w:p w14:paraId="0172FAEA" w14:textId="181F5DD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vAlign w:val="bottom"/>
          </w:tcPr>
          <w:p w14:paraId="33108AA5" w14:textId="294795F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1CA3B928" w14:textId="571B867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36.7</w:t>
            </w:r>
          </w:p>
        </w:tc>
        <w:tc>
          <w:tcPr>
            <w:tcW w:w="851" w:type="dxa"/>
            <w:vAlign w:val="bottom"/>
          </w:tcPr>
          <w:p w14:paraId="5002F102" w14:textId="1253AD0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1500</w:t>
            </w:r>
          </w:p>
        </w:tc>
        <w:tc>
          <w:tcPr>
            <w:tcW w:w="850" w:type="dxa"/>
            <w:vAlign w:val="bottom"/>
          </w:tcPr>
          <w:p w14:paraId="1BE4C823" w14:textId="3265970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0.192</w:t>
            </w:r>
          </w:p>
        </w:tc>
        <w:tc>
          <w:tcPr>
            <w:tcW w:w="851" w:type="dxa"/>
            <w:vAlign w:val="bottom"/>
          </w:tcPr>
          <w:p w14:paraId="32DE9FD0" w14:textId="4D732B0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68.13 </w:t>
            </w:r>
          </w:p>
        </w:tc>
        <w:tc>
          <w:tcPr>
            <w:tcW w:w="850" w:type="dxa"/>
            <w:vAlign w:val="bottom"/>
          </w:tcPr>
          <w:p w14:paraId="21A5B1C6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3C5E526E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709297E1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019903C0" w14:textId="42D97F89" w:rsidTr="0037414A">
        <w:trPr>
          <w:jc w:val="center"/>
        </w:trPr>
        <w:tc>
          <w:tcPr>
            <w:tcW w:w="709" w:type="dxa"/>
            <w:vMerge/>
          </w:tcPr>
          <w:p w14:paraId="16BB05C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1FD9007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D57819" w14:textId="7F40718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59</w:t>
            </w:r>
          </w:p>
        </w:tc>
        <w:tc>
          <w:tcPr>
            <w:tcW w:w="1274" w:type="dxa"/>
            <w:vAlign w:val="bottom"/>
          </w:tcPr>
          <w:p w14:paraId="62F32A38" w14:textId="470AEA9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JL0.1</w:t>
            </w:r>
          </w:p>
        </w:tc>
        <w:tc>
          <w:tcPr>
            <w:tcW w:w="708" w:type="dxa"/>
            <w:vAlign w:val="bottom"/>
          </w:tcPr>
          <w:p w14:paraId="25A79C82" w14:textId="71E451E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2A2BEBDD" w14:textId="67B5AD1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72043F72" w14:textId="6558AA4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12" w:type="dxa"/>
            <w:vAlign w:val="bottom"/>
          </w:tcPr>
          <w:p w14:paraId="2802E12A" w14:textId="23BD5A2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0.004 </w:t>
            </w:r>
          </w:p>
        </w:tc>
        <w:tc>
          <w:tcPr>
            <w:tcW w:w="850" w:type="dxa"/>
            <w:vAlign w:val="bottom"/>
          </w:tcPr>
          <w:p w14:paraId="1184DFB4" w14:textId="720A541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3186AEE5" w14:textId="1ED0F7A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0.10 </w:t>
            </w:r>
          </w:p>
        </w:tc>
        <w:tc>
          <w:tcPr>
            <w:tcW w:w="850" w:type="dxa"/>
            <w:vAlign w:val="bottom"/>
          </w:tcPr>
          <w:p w14:paraId="16F04B01" w14:textId="065FF52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31</w:t>
            </w:r>
          </w:p>
        </w:tc>
        <w:tc>
          <w:tcPr>
            <w:tcW w:w="851" w:type="dxa"/>
            <w:vAlign w:val="bottom"/>
          </w:tcPr>
          <w:p w14:paraId="1B7A279A" w14:textId="3A51D0D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384E084D" w14:textId="5601D88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39</w:t>
            </w:r>
          </w:p>
        </w:tc>
        <w:tc>
          <w:tcPr>
            <w:tcW w:w="851" w:type="dxa"/>
            <w:vAlign w:val="bottom"/>
          </w:tcPr>
          <w:p w14:paraId="24A14525" w14:textId="2F22786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vAlign w:val="bottom"/>
          </w:tcPr>
          <w:p w14:paraId="59E667BE" w14:textId="7E5FEFE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0.247</w:t>
            </w:r>
          </w:p>
        </w:tc>
        <w:tc>
          <w:tcPr>
            <w:tcW w:w="851" w:type="dxa"/>
            <w:vAlign w:val="bottom"/>
          </w:tcPr>
          <w:p w14:paraId="7726D2EA" w14:textId="56466F6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69.94 </w:t>
            </w:r>
          </w:p>
        </w:tc>
        <w:tc>
          <w:tcPr>
            <w:tcW w:w="850" w:type="dxa"/>
            <w:vAlign w:val="bottom"/>
          </w:tcPr>
          <w:p w14:paraId="2776549E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034F4C93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2CFE7AB8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6D069BC7" w14:textId="39B6B76A" w:rsidTr="0037414A">
        <w:trPr>
          <w:jc w:val="center"/>
        </w:trPr>
        <w:tc>
          <w:tcPr>
            <w:tcW w:w="709" w:type="dxa"/>
            <w:vMerge/>
          </w:tcPr>
          <w:p w14:paraId="663181C3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144C0BB5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ADC831" w14:textId="664F3BD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274" w:type="dxa"/>
            <w:vAlign w:val="bottom"/>
          </w:tcPr>
          <w:p w14:paraId="4469D2FB" w14:textId="63B519D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JL0.3</w:t>
            </w:r>
          </w:p>
        </w:tc>
        <w:tc>
          <w:tcPr>
            <w:tcW w:w="708" w:type="dxa"/>
            <w:vAlign w:val="bottom"/>
          </w:tcPr>
          <w:p w14:paraId="2ACFB1D0" w14:textId="5F26659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7CE54F1A" w14:textId="3FBE43D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041890C9" w14:textId="1588E3C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12" w:type="dxa"/>
            <w:vAlign w:val="bottom"/>
          </w:tcPr>
          <w:p w14:paraId="3D7717B5" w14:textId="32391AE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0.004 </w:t>
            </w:r>
          </w:p>
        </w:tc>
        <w:tc>
          <w:tcPr>
            <w:tcW w:w="850" w:type="dxa"/>
            <w:vAlign w:val="bottom"/>
          </w:tcPr>
          <w:p w14:paraId="1CD5466F" w14:textId="11483CE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3CFBD555" w14:textId="51B86CC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850" w:type="dxa"/>
            <w:vAlign w:val="bottom"/>
          </w:tcPr>
          <w:p w14:paraId="243402E2" w14:textId="2A4D5A5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31</w:t>
            </w:r>
          </w:p>
        </w:tc>
        <w:tc>
          <w:tcPr>
            <w:tcW w:w="851" w:type="dxa"/>
            <w:vAlign w:val="bottom"/>
          </w:tcPr>
          <w:p w14:paraId="7A5F6C3E" w14:textId="6FC654C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39C8860D" w14:textId="1FDC51F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39</w:t>
            </w:r>
          </w:p>
        </w:tc>
        <w:tc>
          <w:tcPr>
            <w:tcW w:w="851" w:type="dxa"/>
            <w:vAlign w:val="bottom"/>
          </w:tcPr>
          <w:p w14:paraId="5CCB808E" w14:textId="587104F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vAlign w:val="bottom"/>
          </w:tcPr>
          <w:p w14:paraId="060FADA4" w14:textId="4183ADF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0.247</w:t>
            </w:r>
          </w:p>
        </w:tc>
        <w:tc>
          <w:tcPr>
            <w:tcW w:w="851" w:type="dxa"/>
            <w:vAlign w:val="bottom"/>
          </w:tcPr>
          <w:p w14:paraId="22852F31" w14:textId="672D982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78.50 </w:t>
            </w:r>
          </w:p>
        </w:tc>
        <w:tc>
          <w:tcPr>
            <w:tcW w:w="850" w:type="dxa"/>
            <w:vAlign w:val="bottom"/>
          </w:tcPr>
          <w:p w14:paraId="6A7030A2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774DE155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31A73DCB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7DC63520" w14:textId="77FA57E1" w:rsidTr="0037414A">
        <w:trPr>
          <w:jc w:val="center"/>
        </w:trPr>
        <w:tc>
          <w:tcPr>
            <w:tcW w:w="709" w:type="dxa"/>
            <w:vMerge/>
          </w:tcPr>
          <w:p w14:paraId="319314D5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72930CD0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AEEA58" w14:textId="08B7F9E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61</w:t>
            </w:r>
          </w:p>
        </w:tc>
        <w:tc>
          <w:tcPr>
            <w:tcW w:w="1274" w:type="dxa"/>
            <w:vAlign w:val="bottom"/>
          </w:tcPr>
          <w:p w14:paraId="0E5F74D0" w14:textId="53F442A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JL0.5</w:t>
            </w:r>
          </w:p>
        </w:tc>
        <w:tc>
          <w:tcPr>
            <w:tcW w:w="708" w:type="dxa"/>
            <w:vAlign w:val="bottom"/>
          </w:tcPr>
          <w:p w14:paraId="7F10FCBE" w14:textId="5F14B3C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49BCF32B" w14:textId="013D6BF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70C9930F" w14:textId="3F96DA1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12" w:type="dxa"/>
            <w:vAlign w:val="bottom"/>
          </w:tcPr>
          <w:p w14:paraId="001B8982" w14:textId="53CA16B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0.004 </w:t>
            </w:r>
          </w:p>
        </w:tc>
        <w:tc>
          <w:tcPr>
            <w:tcW w:w="850" w:type="dxa"/>
            <w:vAlign w:val="bottom"/>
          </w:tcPr>
          <w:p w14:paraId="3B76F8CC" w14:textId="1B549E2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5E338945" w14:textId="2B32A66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850" w:type="dxa"/>
            <w:vAlign w:val="bottom"/>
          </w:tcPr>
          <w:p w14:paraId="7A25F826" w14:textId="748EE49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31</w:t>
            </w:r>
          </w:p>
        </w:tc>
        <w:tc>
          <w:tcPr>
            <w:tcW w:w="851" w:type="dxa"/>
            <w:vAlign w:val="bottom"/>
          </w:tcPr>
          <w:p w14:paraId="1DADD313" w14:textId="26AE8DE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308750C0" w14:textId="6242316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39</w:t>
            </w:r>
          </w:p>
        </w:tc>
        <w:tc>
          <w:tcPr>
            <w:tcW w:w="851" w:type="dxa"/>
            <w:vAlign w:val="bottom"/>
          </w:tcPr>
          <w:p w14:paraId="5231AF37" w14:textId="02D86ED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vAlign w:val="bottom"/>
          </w:tcPr>
          <w:p w14:paraId="571BA62C" w14:textId="73B59AF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0.247</w:t>
            </w:r>
          </w:p>
        </w:tc>
        <w:tc>
          <w:tcPr>
            <w:tcW w:w="851" w:type="dxa"/>
            <w:vAlign w:val="bottom"/>
          </w:tcPr>
          <w:p w14:paraId="5AC2D3FA" w14:textId="5B336ED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79.63 </w:t>
            </w:r>
          </w:p>
        </w:tc>
        <w:tc>
          <w:tcPr>
            <w:tcW w:w="850" w:type="dxa"/>
            <w:vAlign w:val="bottom"/>
          </w:tcPr>
          <w:p w14:paraId="7F4B1088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4D13E7E5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5A0A4959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504FADA8" w14:textId="57ACC9DA" w:rsidTr="0037414A">
        <w:trPr>
          <w:jc w:val="center"/>
        </w:trPr>
        <w:tc>
          <w:tcPr>
            <w:tcW w:w="709" w:type="dxa"/>
            <w:vMerge/>
          </w:tcPr>
          <w:p w14:paraId="37F1196B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3768DD0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DA2F8B" w14:textId="14FA04D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62</w:t>
            </w:r>
          </w:p>
        </w:tc>
        <w:tc>
          <w:tcPr>
            <w:tcW w:w="1274" w:type="dxa"/>
            <w:vAlign w:val="bottom"/>
          </w:tcPr>
          <w:p w14:paraId="4CF480D4" w14:textId="66EEAFC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JL0.8</w:t>
            </w:r>
          </w:p>
        </w:tc>
        <w:tc>
          <w:tcPr>
            <w:tcW w:w="708" w:type="dxa"/>
            <w:vAlign w:val="bottom"/>
          </w:tcPr>
          <w:p w14:paraId="5AFF27B2" w14:textId="3841327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09A2B9F9" w14:textId="2C62D86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42C544EC" w14:textId="1938FF1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12" w:type="dxa"/>
            <w:vAlign w:val="bottom"/>
          </w:tcPr>
          <w:p w14:paraId="24F1E5CE" w14:textId="0AD63B8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0.004 </w:t>
            </w:r>
          </w:p>
        </w:tc>
        <w:tc>
          <w:tcPr>
            <w:tcW w:w="850" w:type="dxa"/>
            <w:vAlign w:val="bottom"/>
          </w:tcPr>
          <w:p w14:paraId="6F09E208" w14:textId="184498F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693130B5" w14:textId="512589A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0.80 </w:t>
            </w:r>
          </w:p>
        </w:tc>
        <w:tc>
          <w:tcPr>
            <w:tcW w:w="850" w:type="dxa"/>
            <w:vAlign w:val="bottom"/>
          </w:tcPr>
          <w:p w14:paraId="1F268DDC" w14:textId="28E5394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31</w:t>
            </w:r>
          </w:p>
        </w:tc>
        <w:tc>
          <w:tcPr>
            <w:tcW w:w="851" w:type="dxa"/>
            <w:vAlign w:val="bottom"/>
          </w:tcPr>
          <w:p w14:paraId="251CFF4D" w14:textId="1187122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647AE04C" w14:textId="206EE64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39</w:t>
            </w:r>
          </w:p>
        </w:tc>
        <w:tc>
          <w:tcPr>
            <w:tcW w:w="851" w:type="dxa"/>
            <w:vAlign w:val="bottom"/>
          </w:tcPr>
          <w:p w14:paraId="58FBADB5" w14:textId="44220D2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vAlign w:val="bottom"/>
          </w:tcPr>
          <w:p w14:paraId="4A43DA63" w14:textId="1908004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0.247</w:t>
            </w:r>
          </w:p>
        </w:tc>
        <w:tc>
          <w:tcPr>
            <w:tcW w:w="851" w:type="dxa"/>
            <w:vAlign w:val="bottom"/>
          </w:tcPr>
          <w:p w14:paraId="281DD571" w14:textId="5F309B1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80.00 </w:t>
            </w:r>
          </w:p>
        </w:tc>
        <w:tc>
          <w:tcPr>
            <w:tcW w:w="850" w:type="dxa"/>
            <w:vAlign w:val="bottom"/>
          </w:tcPr>
          <w:p w14:paraId="1B9222D9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0DBD970E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1AC886F7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34EE4175" w14:textId="19EE723F" w:rsidTr="0037414A">
        <w:trPr>
          <w:jc w:val="center"/>
        </w:trPr>
        <w:tc>
          <w:tcPr>
            <w:tcW w:w="709" w:type="dxa"/>
            <w:vMerge/>
          </w:tcPr>
          <w:p w14:paraId="1BC5E32B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11A8B9FF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065E7C" w14:textId="5699106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63</w:t>
            </w:r>
          </w:p>
        </w:tc>
        <w:tc>
          <w:tcPr>
            <w:tcW w:w="1274" w:type="dxa"/>
            <w:vAlign w:val="bottom"/>
          </w:tcPr>
          <w:p w14:paraId="10F42928" w14:textId="6FCD9CD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JL1.0</w:t>
            </w:r>
          </w:p>
        </w:tc>
        <w:tc>
          <w:tcPr>
            <w:tcW w:w="708" w:type="dxa"/>
            <w:vAlign w:val="bottom"/>
          </w:tcPr>
          <w:p w14:paraId="01DB9BE2" w14:textId="383A6F1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60F7D0FE" w14:textId="6715288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1E197A58" w14:textId="3A9FF12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12" w:type="dxa"/>
            <w:vAlign w:val="bottom"/>
          </w:tcPr>
          <w:p w14:paraId="527732D2" w14:textId="57B77E9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0.004 </w:t>
            </w:r>
          </w:p>
        </w:tc>
        <w:tc>
          <w:tcPr>
            <w:tcW w:w="850" w:type="dxa"/>
            <w:vAlign w:val="bottom"/>
          </w:tcPr>
          <w:p w14:paraId="41E58C9D" w14:textId="1AACD7D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1E503336" w14:textId="281F21F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850" w:type="dxa"/>
            <w:vAlign w:val="bottom"/>
          </w:tcPr>
          <w:p w14:paraId="05C95FBC" w14:textId="7CD3DF9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31</w:t>
            </w:r>
          </w:p>
        </w:tc>
        <w:tc>
          <w:tcPr>
            <w:tcW w:w="851" w:type="dxa"/>
            <w:vAlign w:val="bottom"/>
          </w:tcPr>
          <w:p w14:paraId="196A5CDB" w14:textId="05D0AC0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207901D2" w14:textId="59844CA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39</w:t>
            </w:r>
          </w:p>
        </w:tc>
        <w:tc>
          <w:tcPr>
            <w:tcW w:w="851" w:type="dxa"/>
            <w:vAlign w:val="bottom"/>
          </w:tcPr>
          <w:p w14:paraId="5D479AF9" w14:textId="695F1DC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vAlign w:val="bottom"/>
          </w:tcPr>
          <w:p w14:paraId="1F111973" w14:textId="630077E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0.247</w:t>
            </w:r>
          </w:p>
        </w:tc>
        <w:tc>
          <w:tcPr>
            <w:tcW w:w="851" w:type="dxa"/>
            <w:vAlign w:val="bottom"/>
          </w:tcPr>
          <w:p w14:paraId="6E0A2631" w14:textId="66BB229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82.56 </w:t>
            </w:r>
          </w:p>
        </w:tc>
        <w:tc>
          <w:tcPr>
            <w:tcW w:w="850" w:type="dxa"/>
            <w:vAlign w:val="bottom"/>
          </w:tcPr>
          <w:p w14:paraId="166828B4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0D888C55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6BA19D6C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7948814B" w14:textId="32211D77" w:rsidTr="0037414A">
        <w:trPr>
          <w:jc w:val="center"/>
        </w:trPr>
        <w:tc>
          <w:tcPr>
            <w:tcW w:w="709" w:type="dxa"/>
            <w:vMerge/>
          </w:tcPr>
          <w:p w14:paraId="3351E498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67BB72CF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5E435E" w14:textId="4917779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274" w:type="dxa"/>
            <w:vAlign w:val="bottom"/>
          </w:tcPr>
          <w:p w14:paraId="1D305601" w14:textId="3BA948E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JL1.5</w:t>
            </w:r>
          </w:p>
        </w:tc>
        <w:tc>
          <w:tcPr>
            <w:tcW w:w="708" w:type="dxa"/>
            <w:vAlign w:val="bottom"/>
          </w:tcPr>
          <w:p w14:paraId="62601FEE" w14:textId="34C4164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1CB5D6D0" w14:textId="31BFEBF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06FEABE1" w14:textId="24F4059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12" w:type="dxa"/>
            <w:vAlign w:val="bottom"/>
          </w:tcPr>
          <w:p w14:paraId="731480B2" w14:textId="3580560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0.004 </w:t>
            </w:r>
          </w:p>
        </w:tc>
        <w:tc>
          <w:tcPr>
            <w:tcW w:w="850" w:type="dxa"/>
            <w:vAlign w:val="bottom"/>
          </w:tcPr>
          <w:p w14:paraId="749A2213" w14:textId="73E0BE4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581A2504" w14:textId="4D66C71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1.50 </w:t>
            </w:r>
          </w:p>
        </w:tc>
        <w:tc>
          <w:tcPr>
            <w:tcW w:w="850" w:type="dxa"/>
            <w:vAlign w:val="bottom"/>
          </w:tcPr>
          <w:p w14:paraId="7E0AFCDD" w14:textId="6734980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31</w:t>
            </w:r>
          </w:p>
        </w:tc>
        <w:tc>
          <w:tcPr>
            <w:tcW w:w="851" w:type="dxa"/>
            <w:vAlign w:val="bottom"/>
          </w:tcPr>
          <w:p w14:paraId="0693B881" w14:textId="3164490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6C19D70C" w14:textId="437D012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39</w:t>
            </w:r>
          </w:p>
        </w:tc>
        <w:tc>
          <w:tcPr>
            <w:tcW w:w="851" w:type="dxa"/>
            <w:vAlign w:val="bottom"/>
          </w:tcPr>
          <w:p w14:paraId="365BCB51" w14:textId="010579B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vAlign w:val="bottom"/>
          </w:tcPr>
          <w:p w14:paraId="7A93A1E3" w14:textId="2404519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0.247</w:t>
            </w:r>
          </w:p>
        </w:tc>
        <w:tc>
          <w:tcPr>
            <w:tcW w:w="851" w:type="dxa"/>
            <w:vAlign w:val="bottom"/>
          </w:tcPr>
          <w:p w14:paraId="0CB67BE7" w14:textId="342AD52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80.44 </w:t>
            </w:r>
          </w:p>
        </w:tc>
        <w:tc>
          <w:tcPr>
            <w:tcW w:w="850" w:type="dxa"/>
            <w:vAlign w:val="bottom"/>
          </w:tcPr>
          <w:p w14:paraId="4FBBF8E6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1E3C48B7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3B7420FE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2A011D2F" w14:textId="7122840A" w:rsidTr="0037414A">
        <w:trPr>
          <w:jc w:val="center"/>
        </w:trPr>
        <w:tc>
          <w:tcPr>
            <w:tcW w:w="709" w:type="dxa"/>
            <w:vMerge/>
          </w:tcPr>
          <w:p w14:paraId="6D95101B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0A97D160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E931E" w14:textId="2453C7D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65</w:t>
            </w:r>
          </w:p>
        </w:tc>
        <w:tc>
          <w:tcPr>
            <w:tcW w:w="1274" w:type="dxa"/>
            <w:vAlign w:val="bottom"/>
          </w:tcPr>
          <w:p w14:paraId="7D480333" w14:textId="2F2DA06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JL2.0</w:t>
            </w:r>
          </w:p>
        </w:tc>
        <w:tc>
          <w:tcPr>
            <w:tcW w:w="708" w:type="dxa"/>
            <w:vAlign w:val="bottom"/>
          </w:tcPr>
          <w:p w14:paraId="4EAFA5A0" w14:textId="61985F1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4371CCC2" w14:textId="2ACB3D2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7FC8FBF3" w14:textId="40866AA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12" w:type="dxa"/>
            <w:vAlign w:val="bottom"/>
          </w:tcPr>
          <w:p w14:paraId="5C76926F" w14:textId="1771F97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0.004 </w:t>
            </w:r>
          </w:p>
        </w:tc>
        <w:tc>
          <w:tcPr>
            <w:tcW w:w="850" w:type="dxa"/>
            <w:vAlign w:val="bottom"/>
          </w:tcPr>
          <w:p w14:paraId="4BDCA196" w14:textId="0FF0709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6A2FDB98" w14:textId="7AF0865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490849D5" w14:textId="67B993D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31</w:t>
            </w:r>
          </w:p>
        </w:tc>
        <w:tc>
          <w:tcPr>
            <w:tcW w:w="851" w:type="dxa"/>
            <w:vAlign w:val="bottom"/>
          </w:tcPr>
          <w:p w14:paraId="5E0554A2" w14:textId="6F5386F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0D8CA60B" w14:textId="2DA2EDC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39</w:t>
            </w:r>
          </w:p>
        </w:tc>
        <w:tc>
          <w:tcPr>
            <w:tcW w:w="851" w:type="dxa"/>
            <w:vAlign w:val="bottom"/>
          </w:tcPr>
          <w:p w14:paraId="67CAA9A5" w14:textId="4A1C0E7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vAlign w:val="bottom"/>
          </w:tcPr>
          <w:p w14:paraId="64DAFAE0" w14:textId="54BA55E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0.247</w:t>
            </w:r>
          </w:p>
        </w:tc>
        <w:tc>
          <w:tcPr>
            <w:tcW w:w="851" w:type="dxa"/>
            <w:vAlign w:val="bottom"/>
          </w:tcPr>
          <w:p w14:paraId="3FD75EB5" w14:textId="6A3FC18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77.94 </w:t>
            </w:r>
          </w:p>
        </w:tc>
        <w:tc>
          <w:tcPr>
            <w:tcW w:w="850" w:type="dxa"/>
            <w:vAlign w:val="bottom"/>
          </w:tcPr>
          <w:p w14:paraId="44591ED8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65BE3DF2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543076AE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6683E301" w14:textId="6245E593" w:rsidTr="0037414A">
        <w:trPr>
          <w:jc w:val="center"/>
        </w:trPr>
        <w:tc>
          <w:tcPr>
            <w:tcW w:w="709" w:type="dxa"/>
            <w:vMerge/>
          </w:tcPr>
          <w:p w14:paraId="07C9705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55E6778A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3E66FF" w14:textId="3D25E00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66</w:t>
            </w:r>
          </w:p>
        </w:tc>
        <w:tc>
          <w:tcPr>
            <w:tcW w:w="1274" w:type="dxa"/>
            <w:vAlign w:val="bottom"/>
          </w:tcPr>
          <w:p w14:paraId="0584D81B" w14:textId="7E04766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JL2.5</w:t>
            </w:r>
          </w:p>
        </w:tc>
        <w:tc>
          <w:tcPr>
            <w:tcW w:w="708" w:type="dxa"/>
            <w:vAlign w:val="bottom"/>
          </w:tcPr>
          <w:p w14:paraId="546337A8" w14:textId="2D85BEE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7D5B1C8B" w14:textId="51F5579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2B62EBA5" w14:textId="7FB7A1B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12" w:type="dxa"/>
            <w:vAlign w:val="bottom"/>
          </w:tcPr>
          <w:p w14:paraId="0CF6E931" w14:textId="0A7CA57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0.004 </w:t>
            </w:r>
          </w:p>
        </w:tc>
        <w:tc>
          <w:tcPr>
            <w:tcW w:w="850" w:type="dxa"/>
            <w:vAlign w:val="bottom"/>
          </w:tcPr>
          <w:p w14:paraId="775CC4E1" w14:textId="161C907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3CF9E1E7" w14:textId="785E67E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2.50 </w:t>
            </w:r>
          </w:p>
        </w:tc>
        <w:tc>
          <w:tcPr>
            <w:tcW w:w="850" w:type="dxa"/>
            <w:vAlign w:val="bottom"/>
          </w:tcPr>
          <w:p w14:paraId="595C1FA0" w14:textId="556A9C7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31</w:t>
            </w:r>
          </w:p>
        </w:tc>
        <w:tc>
          <w:tcPr>
            <w:tcW w:w="851" w:type="dxa"/>
            <w:vAlign w:val="bottom"/>
          </w:tcPr>
          <w:p w14:paraId="3E362C9E" w14:textId="726E56C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3F5A8E07" w14:textId="5E8870E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39</w:t>
            </w:r>
          </w:p>
        </w:tc>
        <w:tc>
          <w:tcPr>
            <w:tcW w:w="851" w:type="dxa"/>
            <w:vAlign w:val="bottom"/>
          </w:tcPr>
          <w:p w14:paraId="10077A36" w14:textId="3163DE0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vAlign w:val="bottom"/>
          </w:tcPr>
          <w:p w14:paraId="09E83107" w14:textId="0B7DA50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0.247</w:t>
            </w:r>
          </w:p>
        </w:tc>
        <w:tc>
          <w:tcPr>
            <w:tcW w:w="851" w:type="dxa"/>
            <w:vAlign w:val="bottom"/>
          </w:tcPr>
          <w:p w14:paraId="2BAD90FE" w14:textId="2AF171F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77.88 </w:t>
            </w:r>
          </w:p>
        </w:tc>
        <w:tc>
          <w:tcPr>
            <w:tcW w:w="850" w:type="dxa"/>
            <w:vAlign w:val="bottom"/>
          </w:tcPr>
          <w:p w14:paraId="3CA023A2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241FAD74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2E85159D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656BD334" w14:textId="429B0060" w:rsidTr="0037414A">
        <w:trPr>
          <w:jc w:val="center"/>
        </w:trPr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6CA87F7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14:paraId="172E0957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50C7CF1" w14:textId="7110B92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67</w:t>
            </w:r>
          </w:p>
        </w:tc>
        <w:tc>
          <w:tcPr>
            <w:tcW w:w="1274" w:type="dxa"/>
            <w:tcBorders>
              <w:bottom w:val="single" w:sz="4" w:space="0" w:color="auto"/>
            </w:tcBorders>
            <w:vAlign w:val="bottom"/>
          </w:tcPr>
          <w:p w14:paraId="5C2908AC" w14:textId="3CD5117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JL3.0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2D3EA5EC" w14:textId="7EF9051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577016BD" w14:textId="4C2DD03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02253FDC" w14:textId="42C33FF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vAlign w:val="bottom"/>
          </w:tcPr>
          <w:p w14:paraId="6A0F7D50" w14:textId="6AE4D8D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0.004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6F474E36" w14:textId="60DE50B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1D9070E5" w14:textId="58C61BC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3.00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4947BDA9" w14:textId="7602566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31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6043C646" w14:textId="0E03D30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231A4904" w14:textId="33608C6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39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426FF346" w14:textId="5F49559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5BD48F95" w14:textId="6E2FF26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0.247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04952817" w14:textId="0BAE544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78.63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692FAF7A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3FFE671A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tcBorders>
              <w:bottom w:val="single" w:sz="4" w:space="0" w:color="auto"/>
            </w:tcBorders>
            <w:vAlign w:val="bottom"/>
          </w:tcPr>
          <w:p w14:paraId="4F6A42A2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0D1F0FD1" w14:textId="3A8B1FF0" w:rsidTr="0037414A">
        <w:trPr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749263B4" w14:textId="69389030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2013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14:paraId="2F07ED39" w14:textId="5206BC47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F.J. Baeza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6BC74A1" w14:textId="299CA92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68</w:t>
            </w:r>
          </w:p>
        </w:tc>
        <w:tc>
          <w:tcPr>
            <w:tcW w:w="1274" w:type="dxa"/>
            <w:tcBorders>
              <w:top w:val="single" w:sz="4" w:space="0" w:color="auto"/>
            </w:tcBorders>
            <w:vAlign w:val="bottom"/>
          </w:tcPr>
          <w:p w14:paraId="5E246EDC" w14:textId="27313B4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CM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36BDCEE1" w14:textId="32465D5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2AB6693A" w14:textId="149A773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32EFA798" w14:textId="5779F55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tcBorders>
              <w:top w:val="single" w:sz="4" w:space="0" w:color="auto"/>
            </w:tcBorders>
            <w:vAlign w:val="bottom"/>
          </w:tcPr>
          <w:p w14:paraId="2EFD3DAC" w14:textId="6860822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4433C5F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113DECA6" w14:textId="4325A1E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0FAC48F7" w14:textId="52B8A17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5F77E918" w14:textId="43C493E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163634DC" w14:textId="19F6817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3896880E" w14:textId="1B661BD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01EE5A68" w14:textId="4073277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300EE8AD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470104B9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588FEA53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single" w:sz="4" w:space="0" w:color="auto"/>
            </w:tcBorders>
            <w:vAlign w:val="bottom"/>
          </w:tcPr>
          <w:p w14:paraId="065500EC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4EDFC5C3" w14:textId="06112332" w:rsidTr="0037414A">
        <w:trPr>
          <w:jc w:val="center"/>
        </w:trPr>
        <w:tc>
          <w:tcPr>
            <w:tcW w:w="709" w:type="dxa"/>
            <w:vMerge/>
          </w:tcPr>
          <w:p w14:paraId="7BAE79E6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6F875680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8C9BAE" w14:textId="7A11DA7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69</w:t>
            </w:r>
          </w:p>
        </w:tc>
        <w:tc>
          <w:tcPr>
            <w:tcW w:w="1274" w:type="dxa"/>
            <w:vAlign w:val="bottom"/>
          </w:tcPr>
          <w:p w14:paraId="360E66B5" w14:textId="6C4A0AC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PAN3-0.1</w:t>
            </w:r>
          </w:p>
        </w:tc>
        <w:tc>
          <w:tcPr>
            <w:tcW w:w="708" w:type="dxa"/>
            <w:vAlign w:val="bottom"/>
          </w:tcPr>
          <w:p w14:paraId="6187117B" w14:textId="5078903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15B692D3" w14:textId="04DC8EF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09" w:type="dxa"/>
            <w:vAlign w:val="bottom"/>
          </w:tcPr>
          <w:p w14:paraId="182B54CA" w14:textId="7CC517A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51607C55" w14:textId="596F0E2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7D8EB67F" w14:textId="4BCB342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CF</w:t>
            </w:r>
          </w:p>
        </w:tc>
        <w:tc>
          <w:tcPr>
            <w:tcW w:w="709" w:type="dxa"/>
            <w:vAlign w:val="bottom"/>
          </w:tcPr>
          <w:p w14:paraId="66FC1C5F" w14:textId="15C0DC4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0.06 </w:t>
            </w:r>
          </w:p>
        </w:tc>
        <w:tc>
          <w:tcPr>
            <w:tcW w:w="850" w:type="dxa"/>
            <w:vAlign w:val="bottom"/>
          </w:tcPr>
          <w:p w14:paraId="70D95AA0" w14:textId="1016AD4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7.2</w:t>
            </w:r>
          </w:p>
        </w:tc>
        <w:tc>
          <w:tcPr>
            <w:tcW w:w="851" w:type="dxa"/>
            <w:vAlign w:val="bottom"/>
          </w:tcPr>
          <w:p w14:paraId="5D769E77" w14:textId="676BF51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</w:t>
            </w:r>
          </w:p>
        </w:tc>
        <w:tc>
          <w:tcPr>
            <w:tcW w:w="850" w:type="dxa"/>
            <w:vAlign w:val="bottom"/>
          </w:tcPr>
          <w:p w14:paraId="2AAA1C44" w14:textId="20D1815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242</w:t>
            </w:r>
          </w:p>
        </w:tc>
        <w:tc>
          <w:tcPr>
            <w:tcW w:w="851" w:type="dxa"/>
            <w:vAlign w:val="bottom"/>
          </w:tcPr>
          <w:p w14:paraId="5B0B18CB" w14:textId="3745C1B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3800</w:t>
            </w:r>
          </w:p>
        </w:tc>
        <w:tc>
          <w:tcPr>
            <w:tcW w:w="850" w:type="dxa"/>
            <w:vAlign w:val="bottom"/>
          </w:tcPr>
          <w:p w14:paraId="53C31782" w14:textId="1CBEF11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1.170</w:t>
            </w:r>
          </w:p>
        </w:tc>
        <w:tc>
          <w:tcPr>
            <w:tcW w:w="851" w:type="dxa"/>
            <w:vAlign w:val="bottom"/>
          </w:tcPr>
          <w:p w14:paraId="7E69C86A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3B3A83D1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15DEBF95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5A7FF740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3573B3A4" w14:textId="7A3D3407" w:rsidTr="0037414A">
        <w:trPr>
          <w:jc w:val="center"/>
        </w:trPr>
        <w:tc>
          <w:tcPr>
            <w:tcW w:w="709" w:type="dxa"/>
            <w:vMerge/>
          </w:tcPr>
          <w:p w14:paraId="79B2A5B3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558BB86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B59A0C" w14:textId="19F6E1E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70</w:t>
            </w:r>
          </w:p>
        </w:tc>
        <w:tc>
          <w:tcPr>
            <w:tcW w:w="1274" w:type="dxa"/>
            <w:vAlign w:val="bottom"/>
          </w:tcPr>
          <w:p w14:paraId="6C2DB19D" w14:textId="511347C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PAN3-0.2</w:t>
            </w:r>
          </w:p>
        </w:tc>
        <w:tc>
          <w:tcPr>
            <w:tcW w:w="708" w:type="dxa"/>
            <w:vAlign w:val="bottom"/>
          </w:tcPr>
          <w:p w14:paraId="3003B358" w14:textId="3C41D9F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1904129C" w14:textId="1C664C1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09" w:type="dxa"/>
            <w:vAlign w:val="bottom"/>
          </w:tcPr>
          <w:p w14:paraId="4C4AA3C4" w14:textId="3029BC8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66797FC6" w14:textId="147DE5A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5E27CC82" w14:textId="4D9C946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CF</w:t>
            </w:r>
          </w:p>
        </w:tc>
        <w:tc>
          <w:tcPr>
            <w:tcW w:w="709" w:type="dxa"/>
            <w:vAlign w:val="bottom"/>
          </w:tcPr>
          <w:p w14:paraId="37DD818D" w14:textId="22CE927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0.12 </w:t>
            </w:r>
          </w:p>
        </w:tc>
        <w:tc>
          <w:tcPr>
            <w:tcW w:w="850" w:type="dxa"/>
            <w:vAlign w:val="bottom"/>
          </w:tcPr>
          <w:p w14:paraId="47BFCE65" w14:textId="5102DB0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7.2</w:t>
            </w:r>
          </w:p>
        </w:tc>
        <w:tc>
          <w:tcPr>
            <w:tcW w:w="851" w:type="dxa"/>
            <w:vAlign w:val="bottom"/>
          </w:tcPr>
          <w:p w14:paraId="245DE02B" w14:textId="33A749B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</w:t>
            </w:r>
          </w:p>
        </w:tc>
        <w:tc>
          <w:tcPr>
            <w:tcW w:w="850" w:type="dxa"/>
            <w:vAlign w:val="bottom"/>
          </w:tcPr>
          <w:p w14:paraId="406DA58B" w14:textId="205C52B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242</w:t>
            </w:r>
          </w:p>
        </w:tc>
        <w:tc>
          <w:tcPr>
            <w:tcW w:w="851" w:type="dxa"/>
            <w:vAlign w:val="bottom"/>
          </w:tcPr>
          <w:p w14:paraId="497489C1" w14:textId="0A26854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3800</w:t>
            </w:r>
          </w:p>
        </w:tc>
        <w:tc>
          <w:tcPr>
            <w:tcW w:w="850" w:type="dxa"/>
            <w:vAlign w:val="bottom"/>
          </w:tcPr>
          <w:p w14:paraId="16D59D2A" w14:textId="6434549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1.170</w:t>
            </w:r>
          </w:p>
        </w:tc>
        <w:tc>
          <w:tcPr>
            <w:tcW w:w="851" w:type="dxa"/>
            <w:vAlign w:val="bottom"/>
          </w:tcPr>
          <w:p w14:paraId="1BFB04E4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07F74DE3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4B60FBE0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1901F252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155EA52C" w14:textId="7AB9FE57" w:rsidTr="0037414A">
        <w:trPr>
          <w:jc w:val="center"/>
        </w:trPr>
        <w:tc>
          <w:tcPr>
            <w:tcW w:w="709" w:type="dxa"/>
            <w:vMerge/>
          </w:tcPr>
          <w:p w14:paraId="32BF5A9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72024B28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714968" w14:textId="2F44DFF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71</w:t>
            </w:r>
          </w:p>
        </w:tc>
        <w:tc>
          <w:tcPr>
            <w:tcW w:w="1274" w:type="dxa"/>
            <w:vAlign w:val="bottom"/>
          </w:tcPr>
          <w:p w14:paraId="5D0A3F9B" w14:textId="7FBB1DC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PAN3-0.3</w:t>
            </w:r>
          </w:p>
        </w:tc>
        <w:tc>
          <w:tcPr>
            <w:tcW w:w="708" w:type="dxa"/>
            <w:vAlign w:val="bottom"/>
          </w:tcPr>
          <w:p w14:paraId="6D3703BC" w14:textId="45528FF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729728BF" w14:textId="1B82C3F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09" w:type="dxa"/>
            <w:vAlign w:val="bottom"/>
          </w:tcPr>
          <w:p w14:paraId="2C03257E" w14:textId="4C329D4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0FC2213A" w14:textId="3CDFED1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2581685E" w14:textId="0AF73F1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CF</w:t>
            </w:r>
          </w:p>
        </w:tc>
        <w:tc>
          <w:tcPr>
            <w:tcW w:w="709" w:type="dxa"/>
            <w:vAlign w:val="bottom"/>
          </w:tcPr>
          <w:p w14:paraId="708D9DC3" w14:textId="69D4B0F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0.18 </w:t>
            </w:r>
          </w:p>
        </w:tc>
        <w:tc>
          <w:tcPr>
            <w:tcW w:w="850" w:type="dxa"/>
            <w:vAlign w:val="bottom"/>
          </w:tcPr>
          <w:p w14:paraId="03EA23DA" w14:textId="7599920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7.2</w:t>
            </w:r>
          </w:p>
        </w:tc>
        <w:tc>
          <w:tcPr>
            <w:tcW w:w="851" w:type="dxa"/>
            <w:vAlign w:val="bottom"/>
          </w:tcPr>
          <w:p w14:paraId="486E05C9" w14:textId="33C3550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</w:t>
            </w:r>
          </w:p>
        </w:tc>
        <w:tc>
          <w:tcPr>
            <w:tcW w:w="850" w:type="dxa"/>
            <w:vAlign w:val="bottom"/>
          </w:tcPr>
          <w:p w14:paraId="3FE0D493" w14:textId="10DDAAA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242</w:t>
            </w:r>
          </w:p>
        </w:tc>
        <w:tc>
          <w:tcPr>
            <w:tcW w:w="851" w:type="dxa"/>
            <w:vAlign w:val="bottom"/>
          </w:tcPr>
          <w:p w14:paraId="2F47DC1A" w14:textId="02D45DF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3800</w:t>
            </w:r>
          </w:p>
        </w:tc>
        <w:tc>
          <w:tcPr>
            <w:tcW w:w="850" w:type="dxa"/>
            <w:vAlign w:val="bottom"/>
          </w:tcPr>
          <w:p w14:paraId="72D39CF8" w14:textId="469E6FD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1.170</w:t>
            </w:r>
          </w:p>
        </w:tc>
        <w:tc>
          <w:tcPr>
            <w:tcW w:w="851" w:type="dxa"/>
            <w:vAlign w:val="bottom"/>
          </w:tcPr>
          <w:p w14:paraId="3B39D9E5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3568ED26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6BFD4503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4C5F458B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4C2DF6FD" w14:textId="7DFBBBBC" w:rsidTr="0037414A">
        <w:trPr>
          <w:jc w:val="center"/>
        </w:trPr>
        <w:tc>
          <w:tcPr>
            <w:tcW w:w="709" w:type="dxa"/>
            <w:vMerge/>
          </w:tcPr>
          <w:p w14:paraId="6AF33EB5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10B988AA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E7FECD" w14:textId="004FDA8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72</w:t>
            </w:r>
          </w:p>
        </w:tc>
        <w:tc>
          <w:tcPr>
            <w:tcW w:w="1274" w:type="dxa"/>
            <w:vAlign w:val="bottom"/>
          </w:tcPr>
          <w:p w14:paraId="38BC8C3E" w14:textId="4365A14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PAN3-0.4</w:t>
            </w:r>
          </w:p>
        </w:tc>
        <w:tc>
          <w:tcPr>
            <w:tcW w:w="708" w:type="dxa"/>
            <w:vAlign w:val="bottom"/>
          </w:tcPr>
          <w:p w14:paraId="345CFFFD" w14:textId="0B6B123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6ED5621A" w14:textId="02A47C8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09" w:type="dxa"/>
            <w:vAlign w:val="bottom"/>
          </w:tcPr>
          <w:p w14:paraId="0B216D72" w14:textId="4CC8678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1C705468" w14:textId="759778B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1C62D0C8" w14:textId="4A3D1EB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CF</w:t>
            </w:r>
          </w:p>
        </w:tc>
        <w:tc>
          <w:tcPr>
            <w:tcW w:w="709" w:type="dxa"/>
            <w:vAlign w:val="bottom"/>
          </w:tcPr>
          <w:p w14:paraId="15F04893" w14:textId="1F95211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0.23 </w:t>
            </w:r>
          </w:p>
        </w:tc>
        <w:tc>
          <w:tcPr>
            <w:tcW w:w="850" w:type="dxa"/>
            <w:vAlign w:val="bottom"/>
          </w:tcPr>
          <w:p w14:paraId="3E1CE08E" w14:textId="1F8310E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7.2</w:t>
            </w:r>
          </w:p>
        </w:tc>
        <w:tc>
          <w:tcPr>
            <w:tcW w:w="851" w:type="dxa"/>
            <w:vAlign w:val="bottom"/>
          </w:tcPr>
          <w:p w14:paraId="74DF876B" w14:textId="67A106A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</w:t>
            </w:r>
          </w:p>
        </w:tc>
        <w:tc>
          <w:tcPr>
            <w:tcW w:w="850" w:type="dxa"/>
            <w:vAlign w:val="bottom"/>
          </w:tcPr>
          <w:p w14:paraId="3E5AF9ED" w14:textId="22E83AF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242</w:t>
            </w:r>
          </w:p>
        </w:tc>
        <w:tc>
          <w:tcPr>
            <w:tcW w:w="851" w:type="dxa"/>
            <w:vAlign w:val="bottom"/>
          </w:tcPr>
          <w:p w14:paraId="4332BBDC" w14:textId="2825D72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3800</w:t>
            </w:r>
          </w:p>
        </w:tc>
        <w:tc>
          <w:tcPr>
            <w:tcW w:w="850" w:type="dxa"/>
            <w:vAlign w:val="bottom"/>
          </w:tcPr>
          <w:p w14:paraId="0C5DBAB2" w14:textId="4735410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1.170</w:t>
            </w:r>
          </w:p>
        </w:tc>
        <w:tc>
          <w:tcPr>
            <w:tcW w:w="851" w:type="dxa"/>
            <w:vAlign w:val="bottom"/>
          </w:tcPr>
          <w:p w14:paraId="02CFF4FE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7EF65BD5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2D97117B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3D5E1E1F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154834AD" w14:textId="5EB66ACB" w:rsidTr="0037414A">
        <w:trPr>
          <w:jc w:val="center"/>
        </w:trPr>
        <w:tc>
          <w:tcPr>
            <w:tcW w:w="709" w:type="dxa"/>
            <w:vMerge/>
          </w:tcPr>
          <w:p w14:paraId="1A69150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4C57EA68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F48BD6" w14:textId="127FF6F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73</w:t>
            </w:r>
          </w:p>
        </w:tc>
        <w:tc>
          <w:tcPr>
            <w:tcW w:w="1274" w:type="dxa"/>
            <w:vAlign w:val="bottom"/>
          </w:tcPr>
          <w:p w14:paraId="63C87B36" w14:textId="1925B74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PAN3-0.5</w:t>
            </w:r>
          </w:p>
        </w:tc>
        <w:tc>
          <w:tcPr>
            <w:tcW w:w="708" w:type="dxa"/>
            <w:vAlign w:val="bottom"/>
          </w:tcPr>
          <w:p w14:paraId="1D2BA1E2" w14:textId="25A7778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2DEE17B8" w14:textId="7B49F77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09" w:type="dxa"/>
            <w:vAlign w:val="bottom"/>
          </w:tcPr>
          <w:p w14:paraId="2210C5A9" w14:textId="3F38DC3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787BB9BC" w14:textId="4F003F1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3D915D3B" w14:textId="25D1256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CF</w:t>
            </w:r>
          </w:p>
        </w:tc>
        <w:tc>
          <w:tcPr>
            <w:tcW w:w="709" w:type="dxa"/>
            <w:vAlign w:val="bottom"/>
          </w:tcPr>
          <w:p w14:paraId="0CB264B2" w14:textId="3723156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0.28 </w:t>
            </w:r>
          </w:p>
        </w:tc>
        <w:tc>
          <w:tcPr>
            <w:tcW w:w="850" w:type="dxa"/>
            <w:vAlign w:val="bottom"/>
          </w:tcPr>
          <w:p w14:paraId="32CDC659" w14:textId="022B130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7.2</w:t>
            </w:r>
          </w:p>
        </w:tc>
        <w:tc>
          <w:tcPr>
            <w:tcW w:w="851" w:type="dxa"/>
            <w:vAlign w:val="bottom"/>
          </w:tcPr>
          <w:p w14:paraId="1B3F1B54" w14:textId="278998E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</w:t>
            </w:r>
          </w:p>
        </w:tc>
        <w:tc>
          <w:tcPr>
            <w:tcW w:w="850" w:type="dxa"/>
            <w:vAlign w:val="bottom"/>
          </w:tcPr>
          <w:p w14:paraId="5F081492" w14:textId="422A99A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242</w:t>
            </w:r>
          </w:p>
        </w:tc>
        <w:tc>
          <w:tcPr>
            <w:tcW w:w="851" w:type="dxa"/>
            <w:vAlign w:val="bottom"/>
          </w:tcPr>
          <w:p w14:paraId="540A0193" w14:textId="4EBAACE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3800</w:t>
            </w:r>
          </w:p>
        </w:tc>
        <w:tc>
          <w:tcPr>
            <w:tcW w:w="850" w:type="dxa"/>
            <w:vAlign w:val="bottom"/>
          </w:tcPr>
          <w:p w14:paraId="1EEB4AC2" w14:textId="610D878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1.170</w:t>
            </w:r>
          </w:p>
        </w:tc>
        <w:tc>
          <w:tcPr>
            <w:tcW w:w="851" w:type="dxa"/>
            <w:vAlign w:val="bottom"/>
          </w:tcPr>
          <w:p w14:paraId="439FAC99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5FAD454B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17C29C1F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172BDE4B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021D8D1C" w14:textId="08FB8FFB" w:rsidTr="0037414A">
        <w:trPr>
          <w:jc w:val="center"/>
        </w:trPr>
        <w:tc>
          <w:tcPr>
            <w:tcW w:w="709" w:type="dxa"/>
            <w:vMerge/>
          </w:tcPr>
          <w:p w14:paraId="0E198FF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05B3C1C8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59CD0C" w14:textId="52322DD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74</w:t>
            </w:r>
          </w:p>
        </w:tc>
        <w:tc>
          <w:tcPr>
            <w:tcW w:w="1274" w:type="dxa"/>
            <w:vAlign w:val="bottom"/>
          </w:tcPr>
          <w:p w14:paraId="5C1DD618" w14:textId="3BE3C06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PAN3-1.0</w:t>
            </w:r>
          </w:p>
        </w:tc>
        <w:tc>
          <w:tcPr>
            <w:tcW w:w="708" w:type="dxa"/>
            <w:vAlign w:val="bottom"/>
          </w:tcPr>
          <w:p w14:paraId="7FAB38A5" w14:textId="24A0D62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66A921A7" w14:textId="5FA6B74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09" w:type="dxa"/>
            <w:vAlign w:val="bottom"/>
          </w:tcPr>
          <w:p w14:paraId="017CEC7F" w14:textId="0364337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30897C09" w14:textId="5780E0A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25682C14" w14:textId="6393E99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CF</w:t>
            </w:r>
          </w:p>
        </w:tc>
        <w:tc>
          <w:tcPr>
            <w:tcW w:w="709" w:type="dxa"/>
            <w:vAlign w:val="bottom"/>
          </w:tcPr>
          <w:p w14:paraId="286FD332" w14:textId="57F98E3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0.56 </w:t>
            </w:r>
          </w:p>
        </w:tc>
        <w:tc>
          <w:tcPr>
            <w:tcW w:w="850" w:type="dxa"/>
            <w:vAlign w:val="bottom"/>
          </w:tcPr>
          <w:p w14:paraId="6505F1C7" w14:textId="4986C3F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7.2</w:t>
            </w:r>
          </w:p>
        </w:tc>
        <w:tc>
          <w:tcPr>
            <w:tcW w:w="851" w:type="dxa"/>
            <w:vAlign w:val="bottom"/>
          </w:tcPr>
          <w:p w14:paraId="301941DD" w14:textId="64BB940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</w:t>
            </w:r>
          </w:p>
        </w:tc>
        <w:tc>
          <w:tcPr>
            <w:tcW w:w="850" w:type="dxa"/>
            <w:vAlign w:val="bottom"/>
          </w:tcPr>
          <w:p w14:paraId="54007FEB" w14:textId="77547A0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242</w:t>
            </w:r>
          </w:p>
        </w:tc>
        <w:tc>
          <w:tcPr>
            <w:tcW w:w="851" w:type="dxa"/>
            <w:vAlign w:val="bottom"/>
          </w:tcPr>
          <w:p w14:paraId="323842E6" w14:textId="6A883FA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3800</w:t>
            </w:r>
          </w:p>
        </w:tc>
        <w:tc>
          <w:tcPr>
            <w:tcW w:w="850" w:type="dxa"/>
            <w:vAlign w:val="bottom"/>
          </w:tcPr>
          <w:p w14:paraId="336B33F1" w14:textId="5F15574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1.170</w:t>
            </w:r>
          </w:p>
        </w:tc>
        <w:tc>
          <w:tcPr>
            <w:tcW w:w="851" w:type="dxa"/>
            <w:vAlign w:val="bottom"/>
          </w:tcPr>
          <w:p w14:paraId="32B47BD8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50FFD865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3B70647D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35CF5485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72FC4F91" w14:textId="6DEA3EF7" w:rsidTr="0037414A">
        <w:trPr>
          <w:jc w:val="center"/>
        </w:trPr>
        <w:tc>
          <w:tcPr>
            <w:tcW w:w="709" w:type="dxa"/>
            <w:vMerge/>
          </w:tcPr>
          <w:p w14:paraId="42BB2CA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1AD1FCC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B4B2C3" w14:textId="6A1627B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75</w:t>
            </w:r>
          </w:p>
        </w:tc>
        <w:tc>
          <w:tcPr>
            <w:tcW w:w="1274" w:type="dxa"/>
            <w:vAlign w:val="bottom"/>
          </w:tcPr>
          <w:p w14:paraId="09A99BC5" w14:textId="217A9BB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PAN6-0.1</w:t>
            </w:r>
          </w:p>
        </w:tc>
        <w:tc>
          <w:tcPr>
            <w:tcW w:w="708" w:type="dxa"/>
            <w:vAlign w:val="bottom"/>
          </w:tcPr>
          <w:p w14:paraId="4AC9930E" w14:textId="494354E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321B6CA9" w14:textId="19D291C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09" w:type="dxa"/>
            <w:vAlign w:val="bottom"/>
          </w:tcPr>
          <w:p w14:paraId="61244A70" w14:textId="3616689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4848899F" w14:textId="0637EA6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21D477EC" w14:textId="3C74CFD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CF</w:t>
            </w:r>
          </w:p>
        </w:tc>
        <w:tc>
          <w:tcPr>
            <w:tcW w:w="709" w:type="dxa"/>
            <w:vAlign w:val="bottom"/>
          </w:tcPr>
          <w:p w14:paraId="6F09666F" w14:textId="1BD11CB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0.06 </w:t>
            </w:r>
          </w:p>
        </w:tc>
        <w:tc>
          <w:tcPr>
            <w:tcW w:w="850" w:type="dxa"/>
            <w:vAlign w:val="bottom"/>
          </w:tcPr>
          <w:p w14:paraId="56AB9806" w14:textId="5218F0A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7.2</w:t>
            </w:r>
          </w:p>
        </w:tc>
        <w:tc>
          <w:tcPr>
            <w:tcW w:w="851" w:type="dxa"/>
            <w:vAlign w:val="bottom"/>
          </w:tcPr>
          <w:p w14:paraId="0FF40702" w14:textId="0B2AE70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1FBD8FA0" w14:textId="7EDAFFE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242</w:t>
            </w:r>
          </w:p>
        </w:tc>
        <w:tc>
          <w:tcPr>
            <w:tcW w:w="851" w:type="dxa"/>
            <w:vAlign w:val="bottom"/>
          </w:tcPr>
          <w:p w14:paraId="463BB3EF" w14:textId="07FF082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3800</w:t>
            </w:r>
          </w:p>
        </w:tc>
        <w:tc>
          <w:tcPr>
            <w:tcW w:w="850" w:type="dxa"/>
            <w:vAlign w:val="bottom"/>
          </w:tcPr>
          <w:p w14:paraId="7B72A43F" w14:textId="50C1333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1.392</w:t>
            </w:r>
          </w:p>
        </w:tc>
        <w:tc>
          <w:tcPr>
            <w:tcW w:w="851" w:type="dxa"/>
            <w:vAlign w:val="bottom"/>
          </w:tcPr>
          <w:p w14:paraId="78140F93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34A682FF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673E883B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4E7E82F7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160805D5" w14:textId="667313AC" w:rsidTr="0037414A">
        <w:trPr>
          <w:jc w:val="center"/>
        </w:trPr>
        <w:tc>
          <w:tcPr>
            <w:tcW w:w="709" w:type="dxa"/>
            <w:vMerge/>
          </w:tcPr>
          <w:p w14:paraId="54857332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1EA1396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473EB3" w14:textId="6EFF99B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76</w:t>
            </w:r>
          </w:p>
        </w:tc>
        <w:tc>
          <w:tcPr>
            <w:tcW w:w="1274" w:type="dxa"/>
            <w:vAlign w:val="bottom"/>
          </w:tcPr>
          <w:p w14:paraId="2A230D84" w14:textId="3C1C35C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PAN6-0.15</w:t>
            </w:r>
          </w:p>
        </w:tc>
        <w:tc>
          <w:tcPr>
            <w:tcW w:w="708" w:type="dxa"/>
            <w:vAlign w:val="bottom"/>
          </w:tcPr>
          <w:p w14:paraId="1DCA3B2D" w14:textId="371DF6F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724CE5FE" w14:textId="3E2FA82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09" w:type="dxa"/>
            <w:vAlign w:val="bottom"/>
          </w:tcPr>
          <w:p w14:paraId="0B202767" w14:textId="14B844D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6B946412" w14:textId="2A2707B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36CFF595" w14:textId="68558B3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CF</w:t>
            </w:r>
          </w:p>
        </w:tc>
        <w:tc>
          <w:tcPr>
            <w:tcW w:w="709" w:type="dxa"/>
            <w:vAlign w:val="bottom"/>
          </w:tcPr>
          <w:p w14:paraId="630D3675" w14:textId="40463D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0.09 </w:t>
            </w:r>
          </w:p>
        </w:tc>
        <w:tc>
          <w:tcPr>
            <w:tcW w:w="850" w:type="dxa"/>
            <w:vAlign w:val="bottom"/>
          </w:tcPr>
          <w:p w14:paraId="0CEF24D6" w14:textId="21D585F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7.2</w:t>
            </w:r>
          </w:p>
        </w:tc>
        <w:tc>
          <w:tcPr>
            <w:tcW w:w="851" w:type="dxa"/>
            <w:vAlign w:val="bottom"/>
          </w:tcPr>
          <w:p w14:paraId="4D64E2A9" w14:textId="07ECBAA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32583AB9" w14:textId="3298A10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242</w:t>
            </w:r>
          </w:p>
        </w:tc>
        <w:tc>
          <w:tcPr>
            <w:tcW w:w="851" w:type="dxa"/>
            <w:vAlign w:val="bottom"/>
          </w:tcPr>
          <w:p w14:paraId="7DD19010" w14:textId="5DE82D6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3800</w:t>
            </w:r>
          </w:p>
        </w:tc>
        <w:tc>
          <w:tcPr>
            <w:tcW w:w="850" w:type="dxa"/>
            <w:vAlign w:val="bottom"/>
          </w:tcPr>
          <w:p w14:paraId="6B90B33D" w14:textId="1ED61C8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1.392</w:t>
            </w:r>
          </w:p>
        </w:tc>
        <w:tc>
          <w:tcPr>
            <w:tcW w:w="851" w:type="dxa"/>
            <w:vAlign w:val="bottom"/>
          </w:tcPr>
          <w:p w14:paraId="29392E10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11A8DBE1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5E4092C5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67C6946F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1EA09067" w14:textId="48395631" w:rsidTr="0037414A">
        <w:trPr>
          <w:jc w:val="center"/>
        </w:trPr>
        <w:tc>
          <w:tcPr>
            <w:tcW w:w="709" w:type="dxa"/>
            <w:vMerge/>
          </w:tcPr>
          <w:p w14:paraId="4CD46D9B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0C7DBA1D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0F126F" w14:textId="5EB9A8D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77</w:t>
            </w:r>
          </w:p>
        </w:tc>
        <w:tc>
          <w:tcPr>
            <w:tcW w:w="1274" w:type="dxa"/>
            <w:vAlign w:val="bottom"/>
          </w:tcPr>
          <w:p w14:paraId="4E59A61A" w14:textId="3AE4153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PAN6-0.2</w:t>
            </w:r>
          </w:p>
        </w:tc>
        <w:tc>
          <w:tcPr>
            <w:tcW w:w="708" w:type="dxa"/>
            <w:vAlign w:val="bottom"/>
          </w:tcPr>
          <w:p w14:paraId="60461CCB" w14:textId="1399418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7CCB806B" w14:textId="4553D69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09" w:type="dxa"/>
            <w:vAlign w:val="bottom"/>
          </w:tcPr>
          <w:p w14:paraId="260A7F8F" w14:textId="7C351AC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7BCC5FFF" w14:textId="365FE31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6A8BABAD" w14:textId="34C9EA3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CF</w:t>
            </w:r>
          </w:p>
        </w:tc>
        <w:tc>
          <w:tcPr>
            <w:tcW w:w="709" w:type="dxa"/>
            <w:vAlign w:val="bottom"/>
          </w:tcPr>
          <w:p w14:paraId="0B45F760" w14:textId="61B0DA8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0.12 </w:t>
            </w:r>
          </w:p>
        </w:tc>
        <w:tc>
          <w:tcPr>
            <w:tcW w:w="850" w:type="dxa"/>
            <w:vAlign w:val="bottom"/>
          </w:tcPr>
          <w:p w14:paraId="162FC417" w14:textId="1782521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7.2</w:t>
            </w:r>
          </w:p>
        </w:tc>
        <w:tc>
          <w:tcPr>
            <w:tcW w:w="851" w:type="dxa"/>
            <w:vAlign w:val="bottom"/>
          </w:tcPr>
          <w:p w14:paraId="41827242" w14:textId="1FC14F5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446627E4" w14:textId="24666E7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242</w:t>
            </w:r>
          </w:p>
        </w:tc>
        <w:tc>
          <w:tcPr>
            <w:tcW w:w="851" w:type="dxa"/>
            <w:vAlign w:val="bottom"/>
          </w:tcPr>
          <w:p w14:paraId="1E152E78" w14:textId="2F23EBC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3800</w:t>
            </w:r>
          </w:p>
        </w:tc>
        <w:tc>
          <w:tcPr>
            <w:tcW w:w="850" w:type="dxa"/>
            <w:vAlign w:val="bottom"/>
          </w:tcPr>
          <w:p w14:paraId="2DA486DD" w14:textId="1710F0D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1.392</w:t>
            </w:r>
          </w:p>
        </w:tc>
        <w:tc>
          <w:tcPr>
            <w:tcW w:w="851" w:type="dxa"/>
            <w:vAlign w:val="bottom"/>
          </w:tcPr>
          <w:p w14:paraId="1BD69AE3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1300BEB3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61816523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5AAC76E8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24718720" w14:textId="255A8BB5" w:rsidTr="0037414A">
        <w:trPr>
          <w:jc w:val="center"/>
        </w:trPr>
        <w:tc>
          <w:tcPr>
            <w:tcW w:w="709" w:type="dxa"/>
            <w:vMerge/>
          </w:tcPr>
          <w:p w14:paraId="10D07BD0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92A9D7A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66BD56" w14:textId="138F67D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78</w:t>
            </w:r>
          </w:p>
        </w:tc>
        <w:tc>
          <w:tcPr>
            <w:tcW w:w="1274" w:type="dxa"/>
            <w:vAlign w:val="bottom"/>
          </w:tcPr>
          <w:p w14:paraId="62E80CA9" w14:textId="33779A4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PAN6-0.25</w:t>
            </w:r>
          </w:p>
        </w:tc>
        <w:tc>
          <w:tcPr>
            <w:tcW w:w="708" w:type="dxa"/>
            <w:vAlign w:val="bottom"/>
          </w:tcPr>
          <w:p w14:paraId="7B3AAA33" w14:textId="79735D9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14A05B91" w14:textId="3C5C053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09" w:type="dxa"/>
            <w:vAlign w:val="bottom"/>
          </w:tcPr>
          <w:p w14:paraId="66E59906" w14:textId="1C524DF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112C62BC" w14:textId="179749D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6ED47AD2" w14:textId="4129F1E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CF</w:t>
            </w:r>
          </w:p>
        </w:tc>
        <w:tc>
          <w:tcPr>
            <w:tcW w:w="709" w:type="dxa"/>
            <w:vAlign w:val="bottom"/>
          </w:tcPr>
          <w:p w14:paraId="6878B0CA" w14:textId="58BCD7F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0.14 </w:t>
            </w:r>
          </w:p>
        </w:tc>
        <w:tc>
          <w:tcPr>
            <w:tcW w:w="850" w:type="dxa"/>
            <w:vAlign w:val="bottom"/>
          </w:tcPr>
          <w:p w14:paraId="792321CD" w14:textId="7D95118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7.2</w:t>
            </w:r>
          </w:p>
        </w:tc>
        <w:tc>
          <w:tcPr>
            <w:tcW w:w="851" w:type="dxa"/>
            <w:vAlign w:val="bottom"/>
          </w:tcPr>
          <w:p w14:paraId="53D4AF4E" w14:textId="560E938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21562AAA" w14:textId="08A8E52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242</w:t>
            </w:r>
          </w:p>
        </w:tc>
        <w:tc>
          <w:tcPr>
            <w:tcW w:w="851" w:type="dxa"/>
            <w:vAlign w:val="bottom"/>
          </w:tcPr>
          <w:p w14:paraId="01AF81BF" w14:textId="101996E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3800</w:t>
            </w:r>
          </w:p>
        </w:tc>
        <w:tc>
          <w:tcPr>
            <w:tcW w:w="850" w:type="dxa"/>
            <w:vAlign w:val="bottom"/>
          </w:tcPr>
          <w:p w14:paraId="45112286" w14:textId="7FF4F9E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1.392</w:t>
            </w:r>
          </w:p>
        </w:tc>
        <w:tc>
          <w:tcPr>
            <w:tcW w:w="851" w:type="dxa"/>
            <w:vAlign w:val="bottom"/>
          </w:tcPr>
          <w:p w14:paraId="3D6659FB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1A96C0DC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135C8804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1DAE6809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370A6228" w14:textId="46D9ED79" w:rsidTr="0037414A">
        <w:trPr>
          <w:jc w:val="center"/>
        </w:trPr>
        <w:tc>
          <w:tcPr>
            <w:tcW w:w="709" w:type="dxa"/>
            <w:vMerge/>
          </w:tcPr>
          <w:p w14:paraId="325989E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300B3982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A809AD" w14:textId="7F90A41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79</w:t>
            </w:r>
          </w:p>
        </w:tc>
        <w:tc>
          <w:tcPr>
            <w:tcW w:w="1274" w:type="dxa"/>
            <w:vAlign w:val="bottom"/>
          </w:tcPr>
          <w:p w14:paraId="39A9EF9E" w14:textId="1C0ADC0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PAN6-0.3</w:t>
            </w:r>
          </w:p>
        </w:tc>
        <w:tc>
          <w:tcPr>
            <w:tcW w:w="708" w:type="dxa"/>
            <w:vAlign w:val="bottom"/>
          </w:tcPr>
          <w:p w14:paraId="475A4D80" w14:textId="59DA2E4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6E5BFDD1" w14:textId="31410F2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09" w:type="dxa"/>
            <w:vAlign w:val="bottom"/>
          </w:tcPr>
          <w:p w14:paraId="5A251E5B" w14:textId="1C85E3C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5D0A6465" w14:textId="21F7785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72BA60A3" w14:textId="0132FDA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CF</w:t>
            </w:r>
          </w:p>
        </w:tc>
        <w:tc>
          <w:tcPr>
            <w:tcW w:w="709" w:type="dxa"/>
            <w:vAlign w:val="bottom"/>
          </w:tcPr>
          <w:p w14:paraId="731A4745" w14:textId="5FB5236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0.17 </w:t>
            </w:r>
          </w:p>
        </w:tc>
        <w:tc>
          <w:tcPr>
            <w:tcW w:w="850" w:type="dxa"/>
            <w:vAlign w:val="bottom"/>
          </w:tcPr>
          <w:p w14:paraId="522D1E39" w14:textId="5ACD5C1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7.2</w:t>
            </w:r>
          </w:p>
        </w:tc>
        <w:tc>
          <w:tcPr>
            <w:tcW w:w="851" w:type="dxa"/>
            <w:vAlign w:val="bottom"/>
          </w:tcPr>
          <w:p w14:paraId="27ED49CC" w14:textId="083F703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5534EFD3" w14:textId="526B26A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242</w:t>
            </w:r>
          </w:p>
        </w:tc>
        <w:tc>
          <w:tcPr>
            <w:tcW w:w="851" w:type="dxa"/>
            <w:vAlign w:val="bottom"/>
          </w:tcPr>
          <w:p w14:paraId="6AE14DE3" w14:textId="40BDD7D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3800</w:t>
            </w:r>
          </w:p>
        </w:tc>
        <w:tc>
          <w:tcPr>
            <w:tcW w:w="850" w:type="dxa"/>
            <w:vAlign w:val="bottom"/>
          </w:tcPr>
          <w:p w14:paraId="6075EE4E" w14:textId="7423951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1.392</w:t>
            </w:r>
          </w:p>
        </w:tc>
        <w:tc>
          <w:tcPr>
            <w:tcW w:w="851" w:type="dxa"/>
            <w:vAlign w:val="bottom"/>
          </w:tcPr>
          <w:p w14:paraId="27441575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79F7EB4A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674CFE3F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31780A62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01CCE927" w14:textId="653319C1" w:rsidTr="0037414A">
        <w:trPr>
          <w:jc w:val="center"/>
        </w:trPr>
        <w:tc>
          <w:tcPr>
            <w:tcW w:w="709" w:type="dxa"/>
            <w:vMerge/>
          </w:tcPr>
          <w:p w14:paraId="24645E2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397C5B1A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E95D07" w14:textId="6AF3C42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80</w:t>
            </w:r>
          </w:p>
        </w:tc>
        <w:tc>
          <w:tcPr>
            <w:tcW w:w="1274" w:type="dxa"/>
            <w:vAlign w:val="bottom"/>
          </w:tcPr>
          <w:p w14:paraId="72BFCDFB" w14:textId="79961D2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PAN6-0.5</w:t>
            </w:r>
          </w:p>
        </w:tc>
        <w:tc>
          <w:tcPr>
            <w:tcW w:w="708" w:type="dxa"/>
            <w:vAlign w:val="bottom"/>
          </w:tcPr>
          <w:p w14:paraId="434E18B5" w14:textId="222DBA6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2616C1C8" w14:textId="27F04FB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09" w:type="dxa"/>
            <w:vAlign w:val="bottom"/>
          </w:tcPr>
          <w:p w14:paraId="5214C9F5" w14:textId="577F59F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02948D9B" w14:textId="2DD0A24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18091F5F" w14:textId="1C3A6A8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CF</w:t>
            </w:r>
          </w:p>
        </w:tc>
        <w:tc>
          <w:tcPr>
            <w:tcW w:w="709" w:type="dxa"/>
            <w:vAlign w:val="bottom"/>
          </w:tcPr>
          <w:p w14:paraId="31052B80" w14:textId="431BDAA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0.29 </w:t>
            </w:r>
          </w:p>
        </w:tc>
        <w:tc>
          <w:tcPr>
            <w:tcW w:w="850" w:type="dxa"/>
            <w:vAlign w:val="bottom"/>
          </w:tcPr>
          <w:p w14:paraId="2E628985" w14:textId="1352396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7.2</w:t>
            </w:r>
          </w:p>
        </w:tc>
        <w:tc>
          <w:tcPr>
            <w:tcW w:w="851" w:type="dxa"/>
            <w:vAlign w:val="bottom"/>
          </w:tcPr>
          <w:p w14:paraId="154279C0" w14:textId="04C1190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32458AB3" w14:textId="73B61A8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242</w:t>
            </w:r>
          </w:p>
        </w:tc>
        <w:tc>
          <w:tcPr>
            <w:tcW w:w="851" w:type="dxa"/>
            <w:vAlign w:val="bottom"/>
          </w:tcPr>
          <w:p w14:paraId="30E6C799" w14:textId="4E0DD2A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3800</w:t>
            </w:r>
          </w:p>
        </w:tc>
        <w:tc>
          <w:tcPr>
            <w:tcW w:w="850" w:type="dxa"/>
            <w:vAlign w:val="bottom"/>
          </w:tcPr>
          <w:p w14:paraId="208418DE" w14:textId="141B778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1.392</w:t>
            </w:r>
          </w:p>
        </w:tc>
        <w:tc>
          <w:tcPr>
            <w:tcW w:w="851" w:type="dxa"/>
            <w:vAlign w:val="bottom"/>
          </w:tcPr>
          <w:p w14:paraId="06BABFCA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455C5245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3B10C960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746FFE3E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6DA9B970" w14:textId="07797767" w:rsidTr="0037414A">
        <w:trPr>
          <w:jc w:val="center"/>
        </w:trPr>
        <w:tc>
          <w:tcPr>
            <w:tcW w:w="709" w:type="dxa"/>
            <w:vMerge/>
          </w:tcPr>
          <w:p w14:paraId="2D19269B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38EACCF2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458B0E" w14:textId="24B9A04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81</w:t>
            </w:r>
          </w:p>
        </w:tc>
        <w:tc>
          <w:tcPr>
            <w:tcW w:w="1274" w:type="dxa"/>
            <w:vAlign w:val="bottom"/>
          </w:tcPr>
          <w:p w14:paraId="22C53915" w14:textId="5917989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PAN12-0.05</w:t>
            </w:r>
          </w:p>
        </w:tc>
        <w:tc>
          <w:tcPr>
            <w:tcW w:w="708" w:type="dxa"/>
            <w:vAlign w:val="bottom"/>
          </w:tcPr>
          <w:p w14:paraId="032B93F4" w14:textId="4F54B0C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39D7A965" w14:textId="49302BC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09" w:type="dxa"/>
            <w:vAlign w:val="bottom"/>
          </w:tcPr>
          <w:p w14:paraId="218A528D" w14:textId="4BAA9C4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528DA0F2" w14:textId="37ED931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1E6446D2" w14:textId="08159BF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CF</w:t>
            </w:r>
          </w:p>
        </w:tc>
        <w:tc>
          <w:tcPr>
            <w:tcW w:w="709" w:type="dxa"/>
            <w:vAlign w:val="bottom"/>
          </w:tcPr>
          <w:p w14:paraId="07FDB724" w14:textId="1E9FB69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0.03 </w:t>
            </w:r>
          </w:p>
        </w:tc>
        <w:tc>
          <w:tcPr>
            <w:tcW w:w="850" w:type="dxa"/>
            <w:vAlign w:val="bottom"/>
          </w:tcPr>
          <w:p w14:paraId="2B67932E" w14:textId="547182A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7.2</w:t>
            </w:r>
          </w:p>
        </w:tc>
        <w:tc>
          <w:tcPr>
            <w:tcW w:w="851" w:type="dxa"/>
            <w:vAlign w:val="bottom"/>
          </w:tcPr>
          <w:p w14:paraId="3F8620E8" w14:textId="7EEA88C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17A92BEA" w14:textId="2C24625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242</w:t>
            </w:r>
          </w:p>
        </w:tc>
        <w:tc>
          <w:tcPr>
            <w:tcW w:w="851" w:type="dxa"/>
            <w:vAlign w:val="bottom"/>
          </w:tcPr>
          <w:p w14:paraId="50067C5C" w14:textId="03574D6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3800</w:t>
            </w:r>
          </w:p>
        </w:tc>
        <w:tc>
          <w:tcPr>
            <w:tcW w:w="850" w:type="dxa"/>
            <w:vAlign w:val="bottom"/>
          </w:tcPr>
          <w:p w14:paraId="23DDB2C9" w14:textId="7CC5970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1.658</w:t>
            </w:r>
          </w:p>
        </w:tc>
        <w:tc>
          <w:tcPr>
            <w:tcW w:w="851" w:type="dxa"/>
            <w:vAlign w:val="bottom"/>
          </w:tcPr>
          <w:p w14:paraId="0B2088F0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7A321056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3820B6D4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59E66D07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2750072E" w14:textId="77F191BD" w:rsidTr="0037414A">
        <w:trPr>
          <w:jc w:val="center"/>
        </w:trPr>
        <w:tc>
          <w:tcPr>
            <w:tcW w:w="709" w:type="dxa"/>
            <w:vMerge/>
          </w:tcPr>
          <w:p w14:paraId="233BE3D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4B9F929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4D0FA8" w14:textId="0046AAF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82</w:t>
            </w:r>
          </w:p>
        </w:tc>
        <w:tc>
          <w:tcPr>
            <w:tcW w:w="1274" w:type="dxa"/>
            <w:vAlign w:val="bottom"/>
          </w:tcPr>
          <w:p w14:paraId="43C726CF" w14:textId="782BEDC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PAN12-0.1</w:t>
            </w:r>
          </w:p>
        </w:tc>
        <w:tc>
          <w:tcPr>
            <w:tcW w:w="708" w:type="dxa"/>
            <w:vAlign w:val="bottom"/>
          </w:tcPr>
          <w:p w14:paraId="4A28B462" w14:textId="7F0E6DF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169CDDA2" w14:textId="580C3F8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09" w:type="dxa"/>
            <w:vAlign w:val="bottom"/>
          </w:tcPr>
          <w:p w14:paraId="1AEF5503" w14:textId="6B39A02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6A9D20AA" w14:textId="3030E6B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28FB0C06" w14:textId="400DB07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CF</w:t>
            </w:r>
          </w:p>
        </w:tc>
        <w:tc>
          <w:tcPr>
            <w:tcW w:w="709" w:type="dxa"/>
            <w:vAlign w:val="bottom"/>
          </w:tcPr>
          <w:p w14:paraId="42091C18" w14:textId="702BD59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0.06 </w:t>
            </w:r>
          </w:p>
        </w:tc>
        <w:tc>
          <w:tcPr>
            <w:tcW w:w="850" w:type="dxa"/>
            <w:vAlign w:val="bottom"/>
          </w:tcPr>
          <w:p w14:paraId="72879D5B" w14:textId="21AE372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7.2</w:t>
            </w:r>
          </w:p>
        </w:tc>
        <w:tc>
          <w:tcPr>
            <w:tcW w:w="851" w:type="dxa"/>
            <w:vAlign w:val="bottom"/>
          </w:tcPr>
          <w:p w14:paraId="57ACA7B0" w14:textId="068DDC3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15AA000E" w14:textId="0ADC9CF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242</w:t>
            </w:r>
          </w:p>
        </w:tc>
        <w:tc>
          <w:tcPr>
            <w:tcW w:w="851" w:type="dxa"/>
            <w:vAlign w:val="bottom"/>
          </w:tcPr>
          <w:p w14:paraId="35D0C8E4" w14:textId="474212A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3800</w:t>
            </w:r>
          </w:p>
        </w:tc>
        <w:tc>
          <w:tcPr>
            <w:tcW w:w="850" w:type="dxa"/>
            <w:vAlign w:val="bottom"/>
          </w:tcPr>
          <w:p w14:paraId="25B7A853" w14:textId="434127E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1.658</w:t>
            </w:r>
          </w:p>
        </w:tc>
        <w:tc>
          <w:tcPr>
            <w:tcW w:w="851" w:type="dxa"/>
            <w:vAlign w:val="bottom"/>
          </w:tcPr>
          <w:p w14:paraId="11C1354C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3C26607A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1BC170C9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0970E498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16194A7B" w14:textId="4AFE421B" w:rsidTr="0037414A">
        <w:trPr>
          <w:jc w:val="center"/>
        </w:trPr>
        <w:tc>
          <w:tcPr>
            <w:tcW w:w="709" w:type="dxa"/>
            <w:vMerge/>
          </w:tcPr>
          <w:p w14:paraId="443047E7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0B433ABE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F9A607" w14:textId="3219CA8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83</w:t>
            </w:r>
          </w:p>
        </w:tc>
        <w:tc>
          <w:tcPr>
            <w:tcW w:w="1274" w:type="dxa"/>
            <w:vAlign w:val="bottom"/>
          </w:tcPr>
          <w:p w14:paraId="2D314BFD" w14:textId="4F02440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PAN12-0.15</w:t>
            </w:r>
          </w:p>
        </w:tc>
        <w:tc>
          <w:tcPr>
            <w:tcW w:w="708" w:type="dxa"/>
            <w:vAlign w:val="bottom"/>
          </w:tcPr>
          <w:p w14:paraId="573CEEE4" w14:textId="679DE5B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57A593B1" w14:textId="68ED9D1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09" w:type="dxa"/>
            <w:vAlign w:val="bottom"/>
          </w:tcPr>
          <w:p w14:paraId="061FD89A" w14:textId="1CC14AD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0EC5439F" w14:textId="5F10FDD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40BFDCAA" w14:textId="68383B0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CF</w:t>
            </w:r>
          </w:p>
        </w:tc>
        <w:tc>
          <w:tcPr>
            <w:tcW w:w="709" w:type="dxa"/>
            <w:vAlign w:val="bottom"/>
          </w:tcPr>
          <w:p w14:paraId="1B813E8D" w14:textId="5CAD871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0.09 </w:t>
            </w:r>
          </w:p>
        </w:tc>
        <w:tc>
          <w:tcPr>
            <w:tcW w:w="850" w:type="dxa"/>
            <w:vAlign w:val="bottom"/>
          </w:tcPr>
          <w:p w14:paraId="48496410" w14:textId="3385CD7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7.2</w:t>
            </w:r>
          </w:p>
        </w:tc>
        <w:tc>
          <w:tcPr>
            <w:tcW w:w="851" w:type="dxa"/>
            <w:vAlign w:val="bottom"/>
          </w:tcPr>
          <w:p w14:paraId="4290A689" w14:textId="0B46CE9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42519EC0" w14:textId="4C7E538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242</w:t>
            </w:r>
          </w:p>
        </w:tc>
        <w:tc>
          <w:tcPr>
            <w:tcW w:w="851" w:type="dxa"/>
            <w:vAlign w:val="bottom"/>
          </w:tcPr>
          <w:p w14:paraId="50440271" w14:textId="4CD1A7F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3800</w:t>
            </w:r>
          </w:p>
        </w:tc>
        <w:tc>
          <w:tcPr>
            <w:tcW w:w="850" w:type="dxa"/>
            <w:vAlign w:val="bottom"/>
          </w:tcPr>
          <w:p w14:paraId="5C1E88F5" w14:textId="35A5137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1.658</w:t>
            </w:r>
          </w:p>
        </w:tc>
        <w:tc>
          <w:tcPr>
            <w:tcW w:w="851" w:type="dxa"/>
            <w:vAlign w:val="bottom"/>
          </w:tcPr>
          <w:p w14:paraId="1A790C07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30CF2709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01034173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173AEA11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7032C152" w14:textId="4A324300" w:rsidTr="0037414A">
        <w:trPr>
          <w:jc w:val="center"/>
        </w:trPr>
        <w:tc>
          <w:tcPr>
            <w:tcW w:w="709" w:type="dxa"/>
            <w:vMerge/>
          </w:tcPr>
          <w:p w14:paraId="634B0BBA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510DBD8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E4D8C1" w14:textId="227A8B9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84</w:t>
            </w:r>
          </w:p>
        </w:tc>
        <w:tc>
          <w:tcPr>
            <w:tcW w:w="1274" w:type="dxa"/>
            <w:vAlign w:val="bottom"/>
          </w:tcPr>
          <w:p w14:paraId="172BDD06" w14:textId="2339E3C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PAN12-0.3</w:t>
            </w:r>
          </w:p>
        </w:tc>
        <w:tc>
          <w:tcPr>
            <w:tcW w:w="708" w:type="dxa"/>
            <w:vAlign w:val="bottom"/>
          </w:tcPr>
          <w:p w14:paraId="08CAFCE2" w14:textId="2F81711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6E542B70" w14:textId="7EAF878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09" w:type="dxa"/>
            <w:vAlign w:val="bottom"/>
          </w:tcPr>
          <w:p w14:paraId="2E135083" w14:textId="3E60D1C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36048FED" w14:textId="29E7BDE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681244DF" w14:textId="503D8A0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CF</w:t>
            </w:r>
          </w:p>
        </w:tc>
        <w:tc>
          <w:tcPr>
            <w:tcW w:w="709" w:type="dxa"/>
            <w:vAlign w:val="bottom"/>
          </w:tcPr>
          <w:p w14:paraId="1FE90DAF" w14:textId="0824BF8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0.17 </w:t>
            </w:r>
          </w:p>
        </w:tc>
        <w:tc>
          <w:tcPr>
            <w:tcW w:w="850" w:type="dxa"/>
            <w:vAlign w:val="bottom"/>
          </w:tcPr>
          <w:p w14:paraId="4ABEB0EA" w14:textId="2F29592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7.2</w:t>
            </w:r>
          </w:p>
        </w:tc>
        <w:tc>
          <w:tcPr>
            <w:tcW w:w="851" w:type="dxa"/>
            <w:vAlign w:val="bottom"/>
          </w:tcPr>
          <w:p w14:paraId="1095DFA5" w14:textId="366FC30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60B1803A" w14:textId="2557F4F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242</w:t>
            </w:r>
          </w:p>
        </w:tc>
        <w:tc>
          <w:tcPr>
            <w:tcW w:w="851" w:type="dxa"/>
            <w:vAlign w:val="bottom"/>
          </w:tcPr>
          <w:p w14:paraId="14910F42" w14:textId="22269EA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3800</w:t>
            </w:r>
          </w:p>
        </w:tc>
        <w:tc>
          <w:tcPr>
            <w:tcW w:w="850" w:type="dxa"/>
            <w:vAlign w:val="bottom"/>
          </w:tcPr>
          <w:p w14:paraId="1C0316D1" w14:textId="18E7FBA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1.658</w:t>
            </w:r>
          </w:p>
        </w:tc>
        <w:tc>
          <w:tcPr>
            <w:tcW w:w="851" w:type="dxa"/>
            <w:vAlign w:val="bottom"/>
          </w:tcPr>
          <w:p w14:paraId="3D8F2079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36DDA5EA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16747CE1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05413304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11903679" w14:textId="314ED607" w:rsidTr="0037414A">
        <w:trPr>
          <w:jc w:val="center"/>
        </w:trPr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662F534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14:paraId="409AF1F5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77BC5D5" w14:textId="524AB23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85</w:t>
            </w:r>
          </w:p>
        </w:tc>
        <w:tc>
          <w:tcPr>
            <w:tcW w:w="1274" w:type="dxa"/>
            <w:tcBorders>
              <w:bottom w:val="single" w:sz="4" w:space="0" w:color="auto"/>
            </w:tcBorders>
            <w:vAlign w:val="bottom"/>
          </w:tcPr>
          <w:p w14:paraId="13412710" w14:textId="53B7A68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PAN12-0.5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4584493C" w14:textId="13DB9B1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7EFA5404" w14:textId="2EEEB3D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647619C2" w14:textId="235C979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vAlign w:val="bottom"/>
          </w:tcPr>
          <w:p w14:paraId="21C70E81" w14:textId="3A6D571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6C843B55" w14:textId="63E6275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CF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27E52F3B" w14:textId="04D336D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0.29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1E51ADF2" w14:textId="604EFD9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7.2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3E8AE9A4" w14:textId="7898E2E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7232126A" w14:textId="3A5D1F5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242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05F9648C" w14:textId="3EA05AC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3800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4B930209" w14:textId="16ADACC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1.658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61C1EF6E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680B38D5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033FD162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tcBorders>
              <w:bottom w:val="single" w:sz="4" w:space="0" w:color="auto"/>
            </w:tcBorders>
            <w:vAlign w:val="bottom"/>
          </w:tcPr>
          <w:p w14:paraId="38759F83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134A1DCD" w14:textId="13753DAF" w:rsidTr="0037414A">
        <w:trPr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6486736E" w14:textId="26DA479A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2012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14:paraId="15073B00" w14:textId="45A74A46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Liberato Ferrara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10981A9" w14:textId="16A4D4C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86</w:t>
            </w:r>
          </w:p>
        </w:tc>
        <w:tc>
          <w:tcPr>
            <w:tcW w:w="1274" w:type="dxa"/>
            <w:tcBorders>
              <w:top w:val="single" w:sz="4" w:space="0" w:color="auto"/>
            </w:tcBorders>
            <w:vAlign w:val="bottom"/>
          </w:tcPr>
          <w:p w14:paraId="516F2207" w14:textId="0051111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wb32hr35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2F7934C5" w14:textId="6ADA0CE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57EA3551" w14:textId="1675ED5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0.32 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4F0C56C4" w14:textId="322F21B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tcBorders>
              <w:top w:val="single" w:sz="4" w:space="0" w:color="auto"/>
            </w:tcBorders>
            <w:vAlign w:val="bottom"/>
          </w:tcPr>
          <w:p w14:paraId="27697E16" w14:textId="0FB2866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1516E68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2A96053C" w14:textId="35EAB4F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585399E0" w14:textId="51639FC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1A43005E" w14:textId="1C45236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1771CF65" w14:textId="2188194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042E26D8" w14:textId="28C791C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7994D514" w14:textId="1FC92A5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5DBF4B56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0EBA11D0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1BAA3D23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single" w:sz="4" w:space="0" w:color="auto"/>
            </w:tcBorders>
            <w:vAlign w:val="bottom"/>
          </w:tcPr>
          <w:p w14:paraId="13CC14EE" w14:textId="0BAA5B94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36.20 </w:t>
            </w:r>
          </w:p>
        </w:tc>
      </w:tr>
      <w:tr w:rsidR="0037414A" w:rsidRPr="00F52CFF" w14:paraId="37A22F7A" w14:textId="174BA456" w:rsidTr="0037414A">
        <w:trPr>
          <w:jc w:val="center"/>
        </w:trPr>
        <w:tc>
          <w:tcPr>
            <w:tcW w:w="709" w:type="dxa"/>
            <w:vMerge/>
          </w:tcPr>
          <w:p w14:paraId="1D65EEA8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6A816ACF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E1DA4D" w14:textId="4C84CC5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87</w:t>
            </w:r>
          </w:p>
        </w:tc>
        <w:tc>
          <w:tcPr>
            <w:tcW w:w="1274" w:type="dxa"/>
            <w:vAlign w:val="bottom"/>
          </w:tcPr>
          <w:p w14:paraId="01EB87DB" w14:textId="3518F7A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wb32hr45</w:t>
            </w:r>
          </w:p>
        </w:tc>
        <w:tc>
          <w:tcPr>
            <w:tcW w:w="708" w:type="dxa"/>
            <w:vAlign w:val="bottom"/>
          </w:tcPr>
          <w:p w14:paraId="43C78B50" w14:textId="4A2F1A8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59386317" w14:textId="451ED8D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0.32 </w:t>
            </w:r>
          </w:p>
        </w:tc>
        <w:tc>
          <w:tcPr>
            <w:tcW w:w="709" w:type="dxa"/>
            <w:vAlign w:val="bottom"/>
          </w:tcPr>
          <w:p w14:paraId="633E50D4" w14:textId="552E32D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68AFCF4C" w14:textId="4EDA61E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0.006 </w:t>
            </w:r>
          </w:p>
        </w:tc>
        <w:tc>
          <w:tcPr>
            <w:tcW w:w="850" w:type="dxa"/>
            <w:vAlign w:val="bottom"/>
          </w:tcPr>
          <w:p w14:paraId="3BB0813C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7D5AA07A" w14:textId="082C19D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18CB65AE" w14:textId="75F5CD9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4E087357" w14:textId="236B6FC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353DB41C" w14:textId="7D3DCBD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1B337868" w14:textId="0B2F96E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209EE648" w14:textId="036A880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0AF509FD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758CDA5E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05409817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4BEC41B8" w14:textId="2187FA22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41.70 </w:t>
            </w:r>
          </w:p>
        </w:tc>
      </w:tr>
      <w:tr w:rsidR="0037414A" w:rsidRPr="00F52CFF" w14:paraId="1FB427EB" w14:textId="41A21ED0" w:rsidTr="0037414A">
        <w:trPr>
          <w:jc w:val="center"/>
        </w:trPr>
        <w:tc>
          <w:tcPr>
            <w:tcW w:w="709" w:type="dxa"/>
            <w:vMerge/>
          </w:tcPr>
          <w:p w14:paraId="64042160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0D8159B6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D6910D" w14:textId="1D9FCF7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88</w:t>
            </w:r>
          </w:p>
        </w:tc>
        <w:tc>
          <w:tcPr>
            <w:tcW w:w="1274" w:type="dxa"/>
            <w:vAlign w:val="bottom"/>
          </w:tcPr>
          <w:p w14:paraId="365B5BEE" w14:textId="29075F0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wb32hr55</w:t>
            </w:r>
          </w:p>
        </w:tc>
        <w:tc>
          <w:tcPr>
            <w:tcW w:w="708" w:type="dxa"/>
            <w:vAlign w:val="bottom"/>
          </w:tcPr>
          <w:p w14:paraId="69E297DE" w14:textId="0C19372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34E91AC2" w14:textId="4B72108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0.32 </w:t>
            </w:r>
          </w:p>
        </w:tc>
        <w:tc>
          <w:tcPr>
            <w:tcW w:w="709" w:type="dxa"/>
            <w:vAlign w:val="bottom"/>
          </w:tcPr>
          <w:p w14:paraId="6DB448A9" w14:textId="6862350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38546079" w14:textId="2AEB926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0.007 </w:t>
            </w:r>
          </w:p>
        </w:tc>
        <w:tc>
          <w:tcPr>
            <w:tcW w:w="850" w:type="dxa"/>
            <w:vAlign w:val="bottom"/>
          </w:tcPr>
          <w:p w14:paraId="1805DD26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3401B074" w14:textId="1EE7AE2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3FDB2E14" w14:textId="71DDF9F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56838A3C" w14:textId="6BACAEF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0F5AF8E4" w14:textId="46C219A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300AF52E" w14:textId="3BBD8E3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2F6CC1F3" w14:textId="28F22DE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7A5951C1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4FA24815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0B8EDC0A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0384EBC8" w14:textId="7893BB1F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47.30 </w:t>
            </w:r>
          </w:p>
        </w:tc>
      </w:tr>
      <w:tr w:rsidR="0037414A" w:rsidRPr="00F52CFF" w14:paraId="4FEA8327" w14:textId="1D55FF72" w:rsidTr="0037414A">
        <w:trPr>
          <w:jc w:val="center"/>
        </w:trPr>
        <w:tc>
          <w:tcPr>
            <w:tcW w:w="709" w:type="dxa"/>
            <w:vMerge/>
          </w:tcPr>
          <w:p w14:paraId="5D6C377D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1B999D70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6D7BC4" w14:textId="16E7DCD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89</w:t>
            </w:r>
          </w:p>
        </w:tc>
        <w:tc>
          <w:tcPr>
            <w:tcW w:w="1274" w:type="dxa"/>
            <w:vAlign w:val="bottom"/>
          </w:tcPr>
          <w:p w14:paraId="6F39A228" w14:textId="60BF1AA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wb36hr35</w:t>
            </w:r>
          </w:p>
        </w:tc>
        <w:tc>
          <w:tcPr>
            <w:tcW w:w="708" w:type="dxa"/>
            <w:vAlign w:val="bottom"/>
          </w:tcPr>
          <w:p w14:paraId="110EDBE2" w14:textId="3E65E76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0216309E" w14:textId="71F0725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09" w:type="dxa"/>
            <w:vAlign w:val="bottom"/>
          </w:tcPr>
          <w:p w14:paraId="2853C3C3" w14:textId="1A9856B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3089E9AF" w14:textId="2A5C099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35D6A0E3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05E6F4CB" w14:textId="3911340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0849B870" w14:textId="6BCA80C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0F354601" w14:textId="5AC1FD7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09CB5960" w14:textId="1F5DE83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59307684" w14:textId="72067DF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333F7A19" w14:textId="6DD7757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253BEA40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06965293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3BD2364A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07357D34" w14:textId="567E8D1F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39.00 </w:t>
            </w:r>
          </w:p>
        </w:tc>
      </w:tr>
      <w:tr w:rsidR="0037414A" w:rsidRPr="00F52CFF" w14:paraId="5036755C" w14:textId="2A10DDA1" w:rsidTr="0037414A">
        <w:trPr>
          <w:jc w:val="center"/>
        </w:trPr>
        <w:tc>
          <w:tcPr>
            <w:tcW w:w="709" w:type="dxa"/>
            <w:vMerge/>
          </w:tcPr>
          <w:p w14:paraId="72B66062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599C7B0C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2CD949" w14:textId="58108D5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90</w:t>
            </w:r>
          </w:p>
        </w:tc>
        <w:tc>
          <w:tcPr>
            <w:tcW w:w="1274" w:type="dxa"/>
            <w:vAlign w:val="bottom"/>
          </w:tcPr>
          <w:p w14:paraId="6329677B" w14:textId="4B96830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wb36hr45</w:t>
            </w:r>
          </w:p>
        </w:tc>
        <w:tc>
          <w:tcPr>
            <w:tcW w:w="708" w:type="dxa"/>
            <w:vAlign w:val="bottom"/>
          </w:tcPr>
          <w:p w14:paraId="4673B7A5" w14:textId="666A32A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6059063D" w14:textId="305E698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09" w:type="dxa"/>
            <w:vAlign w:val="bottom"/>
          </w:tcPr>
          <w:p w14:paraId="52512F12" w14:textId="6143347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0F87A85F" w14:textId="27E93BC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0.006 </w:t>
            </w:r>
          </w:p>
        </w:tc>
        <w:tc>
          <w:tcPr>
            <w:tcW w:w="850" w:type="dxa"/>
            <w:vAlign w:val="bottom"/>
          </w:tcPr>
          <w:p w14:paraId="62530E6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275BEFEA" w14:textId="6407032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0D0FB8D4" w14:textId="52BAE6E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2F32682C" w14:textId="5F26C60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3BD31A94" w14:textId="70A25EB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2CAF7B41" w14:textId="7E1B7BB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63183E22" w14:textId="7DC351A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3414902B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13EB9817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75C3E81A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641323A1" w14:textId="4FF8B7A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43.30 </w:t>
            </w:r>
          </w:p>
        </w:tc>
      </w:tr>
      <w:tr w:rsidR="0037414A" w:rsidRPr="00F52CFF" w14:paraId="293F3080" w14:textId="4D4AD5E4" w:rsidTr="0037414A">
        <w:trPr>
          <w:jc w:val="center"/>
        </w:trPr>
        <w:tc>
          <w:tcPr>
            <w:tcW w:w="709" w:type="dxa"/>
            <w:vMerge/>
          </w:tcPr>
          <w:p w14:paraId="54411D7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61135BC7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37AF9B" w14:textId="0E0BC70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91</w:t>
            </w:r>
          </w:p>
        </w:tc>
        <w:tc>
          <w:tcPr>
            <w:tcW w:w="1274" w:type="dxa"/>
            <w:vAlign w:val="bottom"/>
          </w:tcPr>
          <w:p w14:paraId="3EB4D86E" w14:textId="21F5227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wb36hr55</w:t>
            </w:r>
          </w:p>
        </w:tc>
        <w:tc>
          <w:tcPr>
            <w:tcW w:w="708" w:type="dxa"/>
            <w:vAlign w:val="bottom"/>
          </w:tcPr>
          <w:p w14:paraId="3ADFC675" w14:textId="1326164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35CD4FD2" w14:textId="3102A99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09" w:type="dxa"/>
            <w:vAlign w:val="bottom"/>
          </w:tcPr>
          <w:p w14:paraId="207BF28C" w14:textId="6A3FD95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4E14B4BB" w14:textId="39A70B2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0.007 </w:t>
            </w:r>
          </w:p>
        </w:tc>
        <w:tc>
          <w:tcPr>
            <w:tcW w:w="850" w:type="dxa"/>
            <w:vAlign w:val="bottom"/>
          </w:tcPr>
          <w:p w14:paraId="0B665BE7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70E06AF5" w14:textId="7C100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6C742220" w14:textId="6738DD9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3E4E1FD5" w14:textId="6D87F30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5628121C" w14:textId="2017AEE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5A4B8CF1" w14:textId="7F65250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1F6AF26A" w14:textId="4920E05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64E27F75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6040991F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2157C289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4AFC7613" w14:textId="13AA4FE5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48.50 </w:t>
            </w:r>
          </w:p>
        </w:tc>
      </w:tr>
      <w:tr w:rsidR="0037414A" w:rsidRPr="00F52CFF" w14:paraId="2A8A25EE" w14:textId="524AA678" w:rsidTr="0037414A">
        <w:trPr>
          <w:jc w:val="center"/>
        </w:trPr>
        <w:tc>
          <w:tcPr>
            <w:tcW w:w="709" w:type="dxa"/>
            <w:vMerge/>
          </w:tcPr>
          <w:p w14:paraId="78346A1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0DD74BDA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D055AE" w14:textId="74E04C9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92</w:t>
            </w:r>
          </w:p>
        </w:tc>
        <w:tc>
          <w:tcPr>
            <w:tcW w:w="1274" w:type="dxa"/>
            <w:vAlign w:val="bottom"/>
          </w:tcPr>
          <w:p w14:paraId="1785ACF6" w14:textId="324366E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wb40hr35</w:t>
            </w:r>
          </w:p>
        </w:tc>
        <w:tc>
          <w:tcPr>
            <w:tcW w:w="708" w:type="dxa"/>
            <w:vAlign w:val="bottom"/>
          </w:tcPr>
          <w:p w14:paraId="7E4906C5" w14:textId="37313A9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5295B69D" w14:textId="4E301DD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0.40 </w:t>
            </w:r>
          </w:p>
        </w:tc>
        <w:tc>
          <w:tcPr>
            <w:tcW w:w="709" w:type="dxa"/>
            <w:vAlign w:val="bottom"/>
          </w:tcPr>
          <w:p w14:paraId="548B9966" w14:textId="2E810BD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0A88BB45" w14:textId="5864749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3A84F80B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1A2C9DC2" w14:textId="0DFB517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3CACD433" w14:textId="0B99FA7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4D556F42" w14:textId="1383306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619A22CC" w14:textId="479D9E7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7135D48F" w14:textId="664A040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392853BB" w14:textId="0D4C488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5B21086B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1D4CE8C2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1FA0CECC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14E13532" w14:textId="07C7CFF3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40.80 </w:t>
            </w:r>
          </w:p>
        </w:tc>
      </w:tr>
      <w:tr w:rsidR="0037414A" w:rsidRPr="00F52CFF" w14:paraId="08E36AE3" w14:textId="1EC26C59" w:rsidTr="0037414A">
        <w:trPr>
          <w:jc w:val="center"/>
        </w:trPr>
        <w:tc>
          <w:tcPr>
            <w:tcW w:w="709" w:type="dxa"/>
            <w:vMerge/>
          </w:tcPr>
          <w:p w14:paraId="10DDF1EE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D970277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50211F" w14:textId="5BE7E56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93</w:t>
            </w:r>
          </w:p>
        </w:tc>
        <w:tc>
          <w:tcPr>
            <w:tcW w:w="1274" w:type="dxa"/>
            <w:vAlign w:val="bottom"/>
          </w:tcPr>
          <w:p w14:paraId="15466241" w14:textId="67D9CB1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wb40hr45</w:t>
            </w:r>
          </w:p>
        </w:tc>
        <w:tc>
          <w:tcPr>
            <w:tcW w:w="708" w:type="dxa"/>
            <w:vAlign w:val="bottom"/>
          </w:tcPr>
          <w:p w14:paraId="483414FB" w14:textId="76A1B7C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1115B1F6" w14:textId="26F62FE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0.40 </w:t>
            </w:r>
          </w:p>
        </w:tc>
        <w:tc>
          <w:tcPr>
            <w:tcW w:w="709" w:type="dxa"/>
            <w:vAlign w:val="bottom"/>
          </w:tcPr>
          <w:p w14:paraId="0858D681" w14:textId="27AEE90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5329C5D0" w14:textId="20D8D9D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0.006 </w:t>
            </w:r>
          </w:p>
        </w:tc>
        <w:tc>
          <w:tcPr>
            <w:tcW w:w="850" w:type="dxa"/>
            <w:vAlign w:val="bottom"/>
          </w:tcPr>
          <w:p w14:paraId="0496AA30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230B9CF3" w14:textId="7D706DE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0F90E1E2" w14:textId="2D2A96C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44365924" w14:textId="2AE3D52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7406A333" w14:textId="04D5578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3DAFD5A9" w14:textId="408AAC2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1DA4913C" w14:textId="4285FB8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4D64604C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1ECF119D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265CD090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23C35A1E" w14:textId="178142E5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47.40 </w:t>
            </w:r>
          </w:p>
        </w:tc>
      </w:tr>
      <w:tr w:rsidR="0037414A" w:rsidRPr="00F52CFF" w14:paraId="41EAE5C5" w14:textId="1864E4D4" w:rsidTr="0037414A">
        <w:trPr>
          <w:jc w:val="center"/>
        </w:trPr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17883872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14:paraId="5FEA26CF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37B7AC7" w14:textId="6A5937A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94</w:t>
            </w:r>
          </w:p>
        </w:tc>
        <w:tc>
          <w:tcPr>
            <w:tcW w:w="1274" w:type="dxa"/>
            <w:tcBorders>
              <w:bottom w:val="single" w:sz="4" w:space="0" w:color="auto"/>
            </w:tcBorders>
            <w:vAlign w:val="bottom"/>
          </w:tcPr>
          <w:p w14:paraId="34DFB249" w14:textId="4874CA2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wb40hr55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04C76141" w14:textId="35142FF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6FEAC012" w14:textId="4D98867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0.40 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1BD75AFE" w14:textId="7C2F844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vAlign w:val="bottom"/>
          </w:tcPr>
          <w:p w14:paraId="2FCA7DD8" w14:textId="3A2A981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0.008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064A8A75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74AE6CD0" w14:textId="5D365CC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62915E3F" w14:textId="55E7FBB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7DD98C4C" w14:textId="0175F45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1DE831A7" w14:textId="078BD28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6FC598D3" w14:textId="22FB6C4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0A84C999" w14:textId="290EC67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23369846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007C76EC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62A0A628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tcBorders>
              <w:bottom w:val="single" w:sz="4" w:space="0" w:color="auto"/>
            </w:tcBorders>
            <w:vAlign w:val="bottom"/>
          </w:tcPr>
          <w:p w14:paraId="71AB47C5" w14:textId="54F005B6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50.50 </w:t>
            </w:r>
          </w:p>
        </w:tc>
      </w:tr>
      <w:tr w:rsidR="0037414A" w:rsidRPr="00F52CFF" w14:paraId="12222694" w14:textId="52ED3798" w:rsidTr="0037414A">
        <w:trPr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6B7D8C95" w14:textId="756D055F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2017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14:paraId="4A872983" w14:textId="530C2575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Leo Gu Li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31504CF" w14:textId="7BB9C0B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95</w:t>
            </w:r>
          </w:p>
        </w:tc>
        <w:tc>
          <w:tcPr>
            <w:tcW w:w="1274" w:type="dxa"/>
            <w:tcBorders>
              <w:top w:val="single" w:sz="4" w:space="0" w:color="auto"/>
            </w:tcBorders>
            <w:vAlign w:val="bottom"/>
          </w:tcPr>
          <w:p w14:paraId="3E506A52" w14:textId="544480F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0.00-0.25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2E0B9C90" w14:textId="628145D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0E8212D0" w14:textId="6F6C2D8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2F186884" w14:textId="45F312A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712" w:type="dxa"/>
            <w:tcBorders>
              <w:top w:val="single" w:sz="4" w:space="0" w:color="auto"/>
            </w:tcBorders>
            <w:vAlign w:val="bottom"/>
          </w:tcPr>
          <w:p w14:paraId="566E5735" w14:textId="0F18F1D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6214827D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47DEE760" w14:textId="0991974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4D5F3247" w14:textId="3FB0224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5818B6EB" w14:textId="252AA08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472E2924" w14:textId="1A17470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50ED26C4" w14:textId="227588E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34F4FB21" w14:textId="36E01F4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3552F73B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4AE36EE5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224F1534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single" w:sz="4" w:space="0" w:color="auto"/>
            </w:tcBorders>
            <w:vAlign w:val="bottom"/>
          </w:tcPr>
          <w:p w14:paraId="717A92C4" w14:textId="1717EBA4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0.00 </w:t>
            </w:r>
          </w:p>
        </w:tc>
      </w:tr>
      <w:tr w:rsidR="0037414A" w:rsidRPr="00F52CFF" w14:paraId="396AD740" w14:textId="065D4D29" w:rsidTr="0037414A">
        <w:trPr>
          <w:jc w:val="center"/>
        </w:trPr>
        <w:tc>
          <w:tcPr>
            <w:tcW w:w="709" w:type="dxa"/>
            <w:vMerge/>
          </w:tcPr>
          <w:p w14:paraId="432EB802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72560010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30307E" w14:textId="2022F04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96</w:t>
            </w:r>
          </w:p>
        </w:tc>
        <w:tc>
          <w:tcPr>
            <w:tcW w:w="1274" w:type="dxa"/>
            <w:vAlign w:val="bottom"/>
          </w:tcPr>
          <w:p w14:paraId="684D4FC2" w14:textId="675E640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0.00-0.30</w:t>
            </w:r>
          </w:p>
        </w:tc>
        <w:tc>
          <w:tcPr>
            <w:tcW w:w="708" w:type="dxa"/>
            <w:vAlign w:val="bottom"/>
          </w:tcPr>
          <w:p w14:paraId="78F9BFAE" w14:textId="14610F8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203B803B" w14:textId="241B256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25B32164" w14:textId="191F6F9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712" w:type="dxa"/>
            <w:vAlign w:val="bottom"/>
          </w:tcPr>
          <w:p w14:paraId="6414B784" w14:textId="4B03606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09D13A05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3AAB76FB" w14:textId="316480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5F00589E" w14:textId="6320ABC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2B5492A5" w14:textId="6F5CC0A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668A9756" w14:textId="0A0C98C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6DDC9E73" w14:textId="1212E19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43B7844F" w14:textId="4F1C465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725B9F24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3FF51D1E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7AED1E67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4465DD5C" w14:textId="0BB7A1DD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14.20 </w:t>
            </w:r>
          </w:p>
        </w:tc>
      </w:tr>
      <w:tr w:rsidR="0037414A" w:rsidRPr="00F52CFF" w14:paraId="244EB34A" w14:textId="12E9E67F" w:rsidTr="0037414A">
        <w:trPr>
          <w:jc w:val="center"/>
        </w:trPr>
        <w:tc>
          <w:tcPr>
            <w:tcW w:w="709" w:type="dxa"/>
            <w:vMerge/>
          </w:tcPr>
          <w:p w14:paraId="52D07370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1E96A9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8539F3" w14:textId="77692F8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97</w:t>
            </w:r>
          </w:p>
        </w:tc>
        <w:tc>
          <w:tcPr>
            <w:tcW w:w="1274" w:type="dxa"/>
            <w:vAlign w:val="bottom"/>
          </w:tcPr>
          <w:p w14:paraId="12AA6FE8" w14:textId="5F2794D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0.00-0.35</w:t>
            </w:r>
          </w:p>
        </w:tc>
        <w:tc>
          <w:tcPr>
            <w:tcW w:w="708" w:type="dxa"/>
            <w:vAlign w:val="bottom"/>
          </w:tcPr>
          <w:p w14:paraId="2F93DD57" w14:textId="6A9DF11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569F2613" w14:textId="4077A5D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32848E14" w14:textId="6609461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712" w:type="dxa"/>
            <w:vAlign w:val="bottom"/>
          </w:tcPr>
          <w:p w14:paraId="224B73AD" w14:textId="5B966DA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43A18897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2701F368" w14:textId="77A125A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10E39B80" w14:textId="7769E56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06D13241" w14:textId="545847D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2281964C" w14:textId="204EF8B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606F9B4D" w14:textId="79650A2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34A5D3EE" w14:textId="0AC3AB9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58C02E12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5FB455DC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20685BFB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323C41F9" w14:textId="1EC94001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19.00 </w:t>
            </w:r>
          </w:p>
        </w:tc>
      </w:tr>
      <w:tr w:rsidR="0037414A" w:rsidRPr="00F52CFF" w14:paraId="4021F4CC" w14:textId="4CBBAAE6" w:rsidTr="0037414A">
        <w:trPr>
          <w:jc w:val="center"/>
        </w:trPr>
        <w:tc>
          <w:tcPr>
            <w:tcW w:w="709" w:type="dxa"/>
            <w:vMerge/>
          </w:tcPr>
          <w:p w14:paraId="7A40D39A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402C437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D7A8F7" w14:textId="1952514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98</w:t>
            </w:r>
          </w:p>
        </w:tc>
        <w:tc>
          <w:tcPr>
            <w:tcW w:w="1274" w:type="dxa"/>
            <w:vAlign w:val="bottom"/>
          </w:tcPr>
          <w:p w14:paraId="192E42D5" w14:textId="7FC1333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0.00-0.40</w:t>
            </w:r>
          </w:p>
        </w:tc>
        <w:tc>
          <w:tcPr>
            <w:tcW w:w="708" w:type="dxa"/>
            <w:vAlign w:val="bottom"/>
          </w:tcPr>
          <w:p w14:paraId="1EC6987B" w14:textId="4836853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43D47BE1" w14:textId="4921B10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0.40 </w:t>
            </w:r>
          </w:p>
        </w:tc>
        <w:tc>
          <w:tcPr>
            <w:tcW w:w="709" w:type="dxa"/>
            <w:vAlign w:val="bottom"/>
          </w:tcPr>
          <w:p w14:paraId="49A12E5F" w14:textId="0CD3478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712" w:type="dxa"/>
            <w:vAlign w:val="bottom"/>
          </w:tcPr>
          <w:p w14:paraId="477CBEDD" w14:textId="34FA049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17B301A6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4952FD38" w14:textId="7C2D678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0FC924DD" w14:textId="3492758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3297EBC2" w14:textId="59C99C2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093C312B" w14:textId="10A780A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6537013B" w14:textId="3442C7F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0A3720A2" w14:textId="0F9A588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7FEBA56A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0E35C70D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567167CF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5698114B" w14:textId="29A919FE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22.70 </w:t>
            </w:r>
          </w:p>
        </w:tc>
      </w:tr>
      <w:tr w:rsidR="0037414A" w:rsidRPr="00F52CFF" w14:paraId="5573BAE0" w14:textId="22DC5EFD" w:rsidTr="0037414A">
        <w:trPr>
          <w:jc w:val="center"/>
        </w:trPr>
        <w:tc>
          <w:tcPr>
            <w:tcW w:w="709" w:type="dxa"/>
            <w:vMerge/>
          </w:tcPr>
          <w:p w14:paraId="71B8FCFD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60CE6FAB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AB0505" w14:textId="0604B97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99</w:t>
            </w:r>
          </w:p>
        </w:tc>
        <w:tc>
          <w:tcPr>
            <w:tcW w:w="1274" w:type="dxa"/>
            <w:vAlign w:val="bottom"/>
          </w:tcPr>
          <w:p w14:paraId="6A9ED367" w14:textId="6BA79FD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0.05-0.25</w:t>
            </w:r>
          </w:p>
        </w:tc>
        <w:tc>
          <w:tcPr>
            <w:tcW w:w="708" w:type="dxa"/>
            <w:vAlign w:val="bottom"/>
          </w:tcPr>
          <w:p w14:paraId="6A20FFEA" w14:textId="6EA0D5C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0F06AA9F" w14:textId="2C91FCF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9" w:type="dxa"/>
            <w:vAlign w:val="bottom"/>
          </w:tcPr>
          <w:p w14:paraId="0DCC5DD9" w14:textId="206B2DE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712" w:type="dxa"/>
            <w:vAlign w:val="bottom"/>
          </w:tcPr>
          <w:p w14:paraId="7438F744" w14:textId="768E51D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4872D6B3" w14:textId="0F80B9F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78A3798D" w14:textId="74E8ADC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0.06 </w:t>
            </w:r>
          </w:p>
        </w:tc>
        <w:tc>
          <w:tcPr>
            <w:tcW w:w="850" w:type="dxa"/>
            <w:vAlign w:val="bottom"/>
          </w:tcPr>
          <w:p w14:paraId="327AFEF9" w14:textId="71B3EFC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30.5</w:t>
            </w:r>
          </w:p>
        </w:tc>
        <w:tc>
          <w:tcPr>
            <w:tcW w:w="851" w:type="dxa"/>
            <w:vAlign w:val="bottom"/>
          </w:tcPr>
          <w:p w14:paraId="33946DE6" w14:textId="2678B78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6048E96B" w14:textId="0500800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682F980B" w14:textId="00FE344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04E8C69A" w14:textId="2F4243D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0.100</w:t>
            </w:r>
          </w:p>
        </w:tc>
        <w:tc>
          <w:tcPr>
            <w:tcW w:w="851" w:type="dxa"/>
            <w:vAlign w:val="bottom"/>
          </w:tcPr>
          <w:p w14:paraId="7117A4EF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331F5E5C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6CDFC24E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7B34C33C" w14:textId="5756DE84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0.00 </w:t>
            </w:r>
          </w:p>
        </w:tc>
      </w:tr>
      <w:tr w:rsidR="0037414A" w:rsidRPr="00F52CFF" w14:paraId="039434D9" w14:textId="3232BEE6" w:rsidTr="0037414A">
        <w:trPr>
          <w:jc w:val="center"/>
        </w:trPr>
        <w:tc>
          <w:tcPr>
            <w:tcW w:w="709" w:type="dxa"/>
            <w:vMerge/>
          </w:tcPr>
          <w:p w14:paraId="53D4F9D7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C819E7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11B50C" w14:textId="7E4C6F5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274" w:type="dxa"/>
            <w:vAlign w:val="bottom"/>
          </w:tcPr>
          <w:p w14:paraId="03A95AFB" w14:textId="2B2211C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0.05-0.30</w:t>
            </w:r>
          </w:p>
        </w:tc>
        <w:tc>
          <w:tcPr>
            <w:tcW w:w="708" w:type="dxa"/>
            <w:vAlign w:val="bottom"/>
          </w:tcPr>
          <w:p w14:paraId="13140C8E" w14:textId="2B374FB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03324E00" w14:textId="77A16C6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3BE70222" w14:textId="4ACDC5E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712" w:type="dxa"/>
            <w:vAlign w:val="bottom"/>
          </w:tcPr>
          <w:p w14:paraId="2849ABAC" w14:textId="4CE7A30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2D4B9D62" w14:textId="586AB50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48E17F69" w14:textId="1D5FBD7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0.05 </w:t>
            </w:r>
          </w:p>
        </w:tc>
        <w:tc>
          <w:tcPr>
            <w:tcW w:w="850" w:type="dxa"/>
            <w:vAlign w:val="bottom"/>
          </w:tcPr>
          <w:p w14:paraId="0DE1AB93" w14:textId="1F03359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30.5</w:t>
            </w:r>
          </w:p>
        </w:tc>
        <w:tc>
          <w:tcPr>
            <w:tcW w:w="851" w:type="dxa"/>
            <w:vAlign w:val="bottom"/>
          </w:tcPr>
          <w:p w14:paraId="257FE45F" w14:textId="002649D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3668CC4E" w14:textId="7F3B9CA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6D72A439" w14:textId="3327A68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62132161" w14:textId="1C31C6C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0.100</w:t>
            </w:r>
          </w:p>
        </w:tc>
        <w:tc>
          <w:tcPr>
            <w:tcW w:w="851" w:type="dxa"/>
            <w:vAlign w:val="bottom"/>
          </w:tcPr>
          <w:p w14:paraId="12F47E0D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48947D35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05F8265A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5FD238D2" w14:textId="3AA365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10.90 </w:t>
            </w:r>
          </w:p>
        </w:tc>
      </w:tr>
      <w:tr w:rsidR="0037414A" w:rsidRPr="00F52CFF" w14:paraId="24D7B3CD" w14:textId="1EDAC421" w:rsidTr="0037414A">
        <w:trPr>
          <w:jc w:val="center"/>
        </w:trPr>
        <w:tc>
          <w:tcPr>
            <w:tcW w:w="709" w:type="dxa"/>
            <w:vMerge/>
          </w:tcPr>
          <w:p w14:paraId="67BC0D18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344F4EA0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B76D75" w14:textId="555907C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101</w:t>
            </w:r>
          </w:p>
        </w:tc>
        <w:tc>
          <w:tcPr>
            <w:tcW w:w="1274" w:type="dxa"/>
            <w:vAlign w:val="bottom"/>
          </w:tcPr>
          <w:p w14:paraId="61882218" w14:textId="08158C6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0.05-0.35</w:t>
            </w:r>
          </w:p>
        </w:tc>
        <w:tc>
          <w:tcPr>
            <w:tcW w:w="708" w:type="dxa"/>
            <w:vAlign w:val="bottom"/>
          </w:tcPr>
          <w:p w14:paraId="3E90E7FB" w14:textId="03F9564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58206C49" w14:textId="06C7ECB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6EE72022" w14:textId="532ECCF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712" w:type="dxa"/>
            <w:vAlign w:val="bottom"/>
          </w:tcPr>
          <w:p w14:paraId="33C89C9B" w14:textId="6D65A38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322CC1A6" w14:textId="10B0DE1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7A0DC0E3" w14:textId="7CF4D9D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0.05 </w:t>
            </w:r>
          </w:p>
        </w:tc>
        <w:tc>
          <w:tcPr>
            <w:tcW w:w="850" w:type="dxa"/>
            <w:vAlign w:val="bottom"/>
          </w:tcPr>
          <w:p w14:paraId="7CADBE85" w14:textId="592B724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30.5</w:t>
            </w:r>
          </w:p>
        </w:tc>
        <w:tc>
          <w:tcPr>
            <w:tcW w:w="851" w:type="dxa"/>
            <w:vAlign w:val="bottom"/>
          </w:tcPr>
          <w:p w14:paraId="3072F079" w14:textId="57EC21C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44802B0C" w14:textId="2CF66B6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04004414" w14:textId="132CB87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19406924" w14:textId="3CA2BBA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0.100</w:t>
            </w:r>
          </w:p>
        </w:tc>
        <w:tc>
          <w:tcPr>
            <w:tcW w:w="851" w:type="dxa"/>
            <w:vAlign w:val="bottom"/>
          </w:tcPr>
          <w:p w14:paraId="570E548E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5BCEBA8E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1743F102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49A2F8C9" w14:textId="29785535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15.80 </w:t>
            </w:r>
          </w:p>
        </w:tc>
      </w:tr>
      <w:tr w:rsidR="0037414A" w:rsidRPr="00F52CFF" w14:paraId="41AB0611" w14:textId="0C2F05D9" w:rsidTr="0037414A">
        <w:trPr>
          <w:jc w:val="center"/>
        </w:trPr>
        <w:tc>
          <w:tcPr>
            <w:tcW w:w="709" w:type="dxa"/>
            <w:vMerge/>
          </w:tcPr>
          <w:p w14:paraId="02198DA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95AF7E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B89B70" w14:textId="538CDBD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102</w:t>
            </w:r>
          </w:p>
        </w:tc>
        <w:tc>
          <w:tcPr>
            <w:tcW w:w="1274" w:type="dxa"/>
            <w:vAlign w:val="bottom"/>
          </w:tcPr>
          <w:p w14:paraId="21E575BF" w14:textId="1B0B048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0.05-0.40</w:t>
            </w:r>
          </w:p>
        </w:tc>
        <w:tc>
          <w:tcPr>
            <w:tcW w:w="708" w:type="dxa"/>
            <w:vAlign w:val="bottom"/>
          </w:tcPr>
          <w:p w14:paraId="7AE2F188" w14:textId="0F6FA9E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6F58E3BE" w14:textId="3ED08E0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0.40 </w:t>
            </w:r>
          </w:p>
        </w:tc>
        <w:tc>
          <w:tcPr>
            <w:tcW w:w="709" w:type="dxa"/>
            <w:vAlign w:val="bottom"/>
          </w:tcPr>
          <w:p w14:paraId="4025DB3F" w14:textId="457B197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712" w:type="dxa"/>
            <w:vAlign w:val="bottom"/>
          </w:tcPr>
          <w:p w14:paraId="0758D708" w14:textId="6F401C8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763E0AE5" w14:textId="6C45B3F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4534EDD9" w14:textId="58561C3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0.05 </w:t>
            </w:r>
          </w:p>
        </w:tc>
        <w:tc>
          <w:tcPr>
            <w:tcW w:w="850" w:type="dxa"/>
            <w:vAlign w:val="bottom"/>
          </w:tcPr>
          <w:p w14:paraId="1A958503" w14:textId="72CB6C1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30.5</w:t>
            </w:r>
          </w:p>
        </w:tc>
        <w:tc>
          <w:tcPr>
            <w:tcW w:w="851" w:type="dxa"/>
            <w:vAlign w:val="bottom"/>
          </w:tcPr>
          <w:p w14:paraId="751C7C22" w14:textId="18D903F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60D31F75" w14:textId="0483C84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1E6AB621" w14:textId="35AD019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7ED9D5AB" w14:textId="4A067BF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0.100</w:t>
            </w:r>
          </w:p>
        </w:tc>
        <w:tc>
          <w:tcPr>
            <w:tcW w:w="851" w:type="dxa"/>
            <w:vAlign w:val="bottom"/>
          </w:tcPr>
          <w:p w14:paraId="05E6FE7B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09BD63D1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1C1DD285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03000C9C" w14:textId="086996F8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22.70 </w:t>
            </w:r>
          </w:p>
        </w:tc>
      </w:tr>
      <w:tr w:rsidR="0037414A" w:rsidRPr="00F52CFF" w14:paraId="3D613688" w14:textId="33F067AF" w:rsidTr="0037414A">
        <w:trPr>
          <w:jc w:val="center"/>
        </w:trPr>
        <w:tc>
          <w:tcPr>
            <w:tcW w:w="709" w:type="dxa"/>
            <w:vMerge/>
          </w:tcPr>
          <w:p w14:paraId="59149C68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06C120A5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15F4DC" w14:textId="5DDA08C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103</w:t>
            </w:r>
          </w:p>
        </w:tc>
        <w:tc>
          <w:tcPr>
            <w:tcW w:w="1274" w:type="dxa"/>
            <w:vAlign w:val="bottom"/>
          </w:tcPr>
          <w:p w14:paraId="3A0E0BC5" w14:textId="3356A57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0.10-0.25</w:t>
            </w:r>
          </w:p>
        </w:tc>
        <w:tc>
          <w:tcPr>
            <w:tcW w:w="708" w:type="dxa"/>
            <w:vAlign w:val="bottom"/>
          </w:tcPr>
          <w:p w14:paraId="47E65663" w14:textId="49D4C62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6A8CFB4A" w14:textId="61E59E2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9" w:type="dxa"/>
            <w:vAlign w:val="bottom"/>
          </w:tcPr>
          <w:p w14:paraId="3D91323B" w14:textId="1E8BF6D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712" w:type="dxa"/>
            <w:vAlign w:val="bottom"/>
          </w:tcPr>
          <w:p w14:paraId="0640CDF0" w14:textId="0994669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7F29351E" w14:textId="4915AB6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6AE7C44B" w14:textId="7A8567C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0.12 </w:t>
            </w:r>
          </w:p>
        </w:tc>
        <w:tc>
          <w:tcPr>
            <w:tcW w:w="850" w:type="dxa"/>
            <w:vAlign w:val="bottom"/>
          </w:tcPr>
          <w:p w14:paraId="58626FF3" w14:textId="00FDF8C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30.5</w:t>
            </w:r>
          </w:p>
        </w:tc>
        <w:tc>
          <w:tcPr>
            <w:tcW w:w="851" w:type="dxa"/>
            <w:vAlign w:val="bottom"/>
          </w:tcPr>
          <w:p w14:paraId="536D9D1C" w14:textId="587940A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2F31213A" w14:textId="4EA8296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0AD470AF" w14:textId="4922A59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12F3AF69" w14:textId="75CF963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0.100</w:t>
            </w:r>
          </w:p>
        </w:tc>
        <w:tc>
          <w:tcPr>
            <w:tcW w:w="851" w:type="dxa"/>
            <w:vAlign w:val="bottom"/>
          </w:tcPr>
          <w:p w14:paraId="299D0DB6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0923CC4C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12AA8492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28C66218" w14:textId="55D14ADC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0.00 </w:t>
            </w:r>
          </w:p>
        </w:tc>
      </w:tr>
      <w:tr w:rsidR="0037414A" w:rsidRPr="00F52CFF" w14:paraId="0E70F387" w14:textId="5DAE0211" w:rsidTr="0037414A">
        <w:trPr>
          <w:jc w:val="center"/>
        </w:trPr>
        <w:tc>
          <w:tcPr>
            <w:tcW w:w="709" w:type="dxa"/>
            <w:vMerge/>
          </w:tcPr>
          <w:p w14:paraId="5575DEB7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5EDEE1F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D1E53D" w14:textId="108F1C4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104</w:t>
            </w:r>
          </w:p>
        </w:tc>
        <w:tc>
          <w:tcPr>
            <w:tcW w:w="1274" w:type="dxa"/>
            <w:vAlign w:val="bottom"/>
          </w:tcPr>
          <w:p w14:paraId="33D4D45C" w14:textId="705A8CA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0.10-0.30</w:t>
            </w:r>
          </w:p>
        </w:tc>
        <w:tc>
          <w:tcPr>
            <w:tcW w:w="708" w:type="dxa"/>
            <w:vAlign w:val="bottom"/>
          </w:tcPr>
          <w:p w14:paraId="06E390A3" w14:textId="02C370F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63306E11" w14:textId="40F1F2F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53FB6C80" w14:textId="7A897A6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712" w:type="dxa"/>
            <w:vAlign w:val="bottom"/>
          </w:tcPr>
          <w:p w14:paraId="6F7E3AAC" w14:textId="1D30F4E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589DBFF6" w14:textId="5F5D496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36DA145D" w14:textId="6AEB62E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0.11 </w:t>
            </w:r>
          </w:p>
        </w:tc>
        <w:tc>
          <w:tcPr>
            <w:tcW w:w="850" w:type="dxa"/>
            <w:vAlign w:val="bottom"/>
          </w:tcPr>
          <w:p w14:paraId="674BFF03" w14:textId="2A3DEF7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30.5</w:t>
            </w:r>
          </w:p>
        </w:tc>
        <w:tc>
          <w:tcPr>
            <w:tcW w:w="851" w:type="dxa"/>
            <w:vAlign w:val="bottom"/>
          </w:tcPr>
          <w:p w14:paraId="6982FE03" w14:textId="3EB2AD3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6157B6D1" w14:textId="2449692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7D0D682F" w14:textId="5137FFD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0662C15F" w14:textId="37C1A44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0.100</w:t>
            </w:r>
          </w:p>
        </w:tc>
        <w:tc>
          <w:tcPr>
            <w:tcW w:w="851" w:type="dxa"/>
            <w:vAlign w:val="bottom"/>
          </w:tcPr>
          <w:p w14:paraId="15A11B60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60A3FEC0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1E96B1CB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77922DB9" w14:textId="5931BE8D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10.60 </w:t>
            </w:r>
          </w:p>
        </w:tc>
      </w:tr>
      <w:tr w:rsidR="0037414A" w:rsidRPr="00F52CFF" w14:paraId="5FE4C04F" w14:textId="3DF11375" w:rsidTr="0037414A">
        <w:trPr>
          <w:jc w:val="center"/>
        </w:trPr>
        <w:tc>
          <w:tcPr>
            <w:tcW w:w="709" w:type="dxa"/>
            <w:vMerge/>
          </w:tcPr>
          <w:p w14:paraId="1E3B4B7A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63CB3B18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05DFDA" w14:textId="5D3B7CF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105</w:t>
            </w:r>
          </w:p>
        </w:tc>
        <w:tc>
          <w:tcPr>
            <w:tcW w:w="1274" w:type="dxa"/>
            <w:vAlign w:val="bottom"/>
          </w:tcPr>
          <w:p w14:paraId="06A6F545" w14:textId="19D3378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0.10-0.35</w:t>
            </w:r>
          </w:p>
        </w:tc>
        <w:tc>
          <w:tcPr>
            <w:tcW w:w="708" w:type="dxa"/>
            <w:vAlign w:val="bottom"/>
          </w:tcPr>
          <w:p w14:paraId="4E1BFA9C" w14:textId="1ED235B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226A0266" w14:textId="1D021C8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57EAC0B8" w14:textId="072AD67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712" w:type="dxa"/>
            <w:vAlign w:val="bottom"/>
          </w:tcPr>
          <w:p w14:paraId="63F03F7D" w14:textId="7A2FAB9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12C086CA" w14:textId="18D532E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7EFFA7D4" w14:textId="633D626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0.10 </w:t>
            </w:r>
          </w:p>
        </w:tc>
        <w:tc>
          <w:tcPr>
            <w:tcW w:w="850" w:type="dxa"/>
            <w:vAlign w:val="bottom"/>
          </w:tcPr>
          <w:p w14:paraId="30D675EA" w14:textId="2517934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30.5</w:t>
            </w:r>
          </w:p>
        </w:tc>
        <w:tc>
          <w:tcPr>
            <w:tcW w:w="851" w:type="dxa"/>
            <w:vAlign w:val="bottom"/>
          </w:tcPr>
          <w:p w14:paraId="2E765C43" w14:textId="67AC3A0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0DBE5068" w14:textId="2F53C60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591F65FE" w14:textId="6C5E3DA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2498B4AA" w14:textId="1AC70BF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0.100</w:t>
            </w:r>
          </w:p>
        </w:tc>
        <w:tc>
          <w:tcPr>
            <w:tcW w:w="851" w:type="dxa"/>
            <w:vAlign w:val="bottom"/>
          </w:tcPr>
          <w:p w14:paraId="1157AD1C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6B98CC5B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36BBDCD5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64845614" w14:textId="6467FEE3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14.80 </w:t>
            </w:r>
          </w:p>
        </w:tc>
      </w:tr>
      <w:tr w:rsidR="0037414A" w:rsidRPr="00F52CFF" w14:paraId="2152B60F" w14:textId="43E730A8" w:rsidTr="0037414A">
        <w:trPr>
          <w:jc w:val="center"/>
        </w:trPr>
        <w:tc>
          <w:tcPr>
            <w:tcW w:w="709" w:type="dxa"/>
            <w:vMerge/>
          </w:tcPr>
          <w:p w14:paraId="65B27D46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0B7CD9D3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2FF0AE" w14:textId="4E35248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106</w:t>
            </w:r>
          </w:p>
        </w:tc>
        <w:tc>
          <w:tcPr>
            <w:tcW w:w="1274" w:type="dxa"/>
            <w:vAlign w:val="bottom"/>
          </w:tcPr>
          <w:p w14:paraId="4FBD1CA3" w14:textId="32E5490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0.10-0.40</w:t>
            </w:r>
          </w:p>
        </w:tc>
        <w:tc>
          <w:tcPr>
            <w:tcW w:w="708" w:type="dxa"/>
            <w:vAlign w:val="bottom"/>
          </w:tcPr>
          <w:p w14:paraId="250080C5" w14:textId="0163498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1F58BA18" w14:textId="750C84F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0.40 </w:t>
            </w:r>
          </w:p>
        </w:tc>
        <w:tc>
          <w:tcPr>
            <w:tcW w:w="709" w:type="dxa"/>
            <w:vAlign w:val="bottom"/>
          </w:tcPr>
          <w:p w14:paraId="29E7EADC" w14:textId="117304B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712" w:type="dxa"/>
            <w:vAlign w:val="bottom"/>
          </w:tcPr>
          <w:p w14:paraId="4129BFFB" w14:textId="11D694C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79B6D3A7" w14:textId="460FB7B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75E294D7" w14:textId="44F5BFD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0.10 </w:t>
            </w:r>
          </w:p>
        </w:tc>
        <w:tc>
          <w:tcPr>
            <w:tcW w:w="850" w:type="dxa"/>
            <w:vAlign w:val="bottom"/>
          </w:tcPr>
          <w:p w14:paraId="107500F5" w14:textId="1479C5E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30.5</w:t>
            </w:r>
          </w:p>
        </w:tc>
        <w:tc>
          <w:tcPr>
            <w:tcW w:w="851" w:type="dxa"/>
            <w:vAlign w:val="bottom"/>
          </w:tcPr>
          <w:p w14:paraId="73B26C6D" w14:textId="553ADB9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1EF67EFF" w14:textId="3BDFB6C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7172B79A" w14:textId="7670477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58FA8D46" w14:textId="6123892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0.100</w:t>
            </w:r>
          </w:p>
        </w:tc>
        <w:tc>
          <w:tcPr>
            <w:tcW w:w="851" w:type="dxa"/>
            <w:vAlign w:val="bottom"/>
          </w:tcPr>
          <w:p w14:paraId="1F0A99DD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74BD682F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6F209BE6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17426C62" w14:textId="04AA383D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22.60 </w:t>
            </w:r>
          </w:p>
        </w:tc>
      </w:tr>
      <w:tr w:rsidR="0037414A" w:rsidRPr="00F52CFF" w14:paraId="6268E430" w14:textId="6A44ACC9" w:rsidTr="0037414A">
        <w:trPr>
          <w:jc w:val="center"/>
        </w:trPr>
        <w:tc>
          <w:tcPr>
            <w:tcW w:w="709" w:type="dxa"/>
            <w:vMerge/>
          </w:tcPr>
          <w:p w14:paraId="7D1F0EF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B8E6922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380D27" w14:textId="67C66BD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107</w:t>
            </w:r>
          </w:p>
        </w:tc>
        <w:tc>
          <w:tcPr>
            <w:tcW w:w="1274" w:type="dxa"/>
            <w:vAlign w:val="bottom"/>
          </w:tcPr>
          <w:p w14:paraId="11640ECD" w14:textId="0D163D3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0.20-0.25</w:t>
            </w:r>
          </w:p>
        </w:tc>
        <w:tc>
          <w:tcPr>
            <w:tcW w:w="708" w:type="dxa"/>
            <w:vAlign w:val="bottom"/>
          </w:tcPr>
          <w:p w14:paraId="469892F5" w14:textId="5907C82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664A9B97" w14:textId="7C55B41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9" w:type="dxa"/>
            <w:vAlign w:val="bottom"/>
          </w:tcPr>
          <w:p w14:paraId="573FE0D9" w14:textId="0489177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712" w:type="dxa"/>
            <w:vAlign w:val="bottom"/>
          </w:tcPr>
          <w:p w14:paraId="48A1BB60" w14:textId="70155BF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7F9E23D8" w14:textId="6408C15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70D20ABB" w14:textId="22CDAFE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0.23 </w:t>
            </w:r>
          </w:p>
        </w:tc>
        <w:tc>
          <w:tcPr>
            <w:tcW w:w="850" w:type="dxa"/>
            <w:vAlign w:val="bottom"/>
          </w:tcPr>
          <w:p w14:paraId="44F28C1D" w14:textId="1EA8F19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30.5</w:t>
            </w:r>
          </w:p>
        </w:tc>
        <w:tc>
          <w:tcPr>
            <w:tcW w:w="851" w:type="dxa"/>
            <w:vAlign w:val="bottom"/>
          </w:tcPr>
          <w:p w14:paraId="27F608D5" w14:textId="4E07CAE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24BD941E" w14:textId="1072F24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17E81A58" w14:textId="4C72C71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3E475479" w14:textId="2B5094E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0.100</w:t>
            </w:r>
          </w:p>
        </w:tc>
        <w:tc>
          <w:tcPr>
            <w:tcW w:w="851" w:type="dxa"/>
            <w:vAlign w:val="bottom"/>
          </w:tcPr>
          <w:p w14:paraId="518069C4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46666CCE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7F90ACD8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67A59C45" w14:textId="113C339C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0.00 </w:t>
            </w:r>
          </w:p>
        </w:tc>
      </w:tr>
      <w:tr w:rsidR="0037414A" w:rsidRPr="00F52CFF" w14:paraId="60C95695" w14:textId="5768E991" w:rsidTr="0037414A">
        <w:trPr>
          <w:jc w:val="center"/>
        </w:trPr>
        <w:tc>
          <w:tcPr>
            <w:tcW w:w="709" w:type="dxa"/>
            <w:vMerge/>
          </w:tcPr>
          <w:p w14:paraId="6D06FEF8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407061C3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1AE765" w14:textId="4223DE1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108</w:t>
            </w:r>
          </w:p>
        </w:tc>
        <w:tc>
          <w:tcPr>
            <w:tcW w:w="1274" w:type="dxa"/>
            <w:vAlign w:val="bottom"/>
          </w:tcPr>
          <w:p w14:paraId="32633E72" w14:textId="35E5E8A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0.20-0.30</w:t>
            </w:r>
          </w:p>
        </w:tc>
        <w:tc>
          <w:tcPr>
            <w:tcW w:w="708" w:type="dxa"/>
            <w:vAlign w:val="bottom"/>
          </w:tcPr>
          <w:p w14:paraId="245F75A1" w14:textId="1A968EC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7D306FA3" w14:textId="7EEBF2A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4637AB5D" w14:textId="1A55ACB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712" w:type="dxa"/>
            <w:vAlign w:val="bottom"/>
          </w:tcPr>
          <w:p w14:paraId="60B5DF08" w14:textId="7E7536B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3C3A245A" w14:textId="3EEE5E8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1D91607F" w14:textId="47E273C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0.22 </w:t>
            </w:r>
          </w:p>
        </w:tc>
        <w:tc>
          <w:tcPr>
            <w:tcW w:w="850" w:type="dxa"/>
            <w:vAlign w:val="bottom"/>
          </w:tcPr>
          <w:p w14:paraId="6D2FACC5" w14:textId="5249DDF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30.5</w:t>
            </w:r>
          </w:p>
        </w:tc>
        <w:tc>
          <w:tcPr>
            <w:tcW w:w="851" w:type="dxa"/>
            <w:vAlign w:val="bottom"/>
          </w:tcPr>
          <w:p w14:paraId="5903EA17" w14:textId="1C0115C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06385D2F" w14:textId="24C4E09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3B5B8BF9" w14:textId="6A4CD15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42159644" w14:textId="4D6C1FB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0.100</w:t>
            </w:r>
          </w:p>
        </w:tc>
        <w:tc>
          <w:tcPr>
            <w:tcW w:w="851" w:type="dxa"/>
            <w:vAlign w:val="bottom"/>
          </w:tcPr>
          <w:p w14:paraId="51327B21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18AA8552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7FC485D9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6ED54C18" w14:textId="4D94AB08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5.80 </w:t>
            </w:r>
          </w:p>
        </w:tc>
      </w:tr>
      <w:tr w:rsidR="0037414A" w:rsidRPr="00F52CFF" w14:paraId="530F9925" w14:textId="07D52E8E" w:rsidTr="0037414A">
        <w:trPr>
          <w:jc w:val="center"/>
        </w:trPr>
        <w:tc>
          <w:tcPr>
            <w:tcW w:w="709" w:type="dxa"/>
            <w:vMerge/>
          </w:tcPr>
          <w:p w14:paraId="270B6A06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7BEF1E20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119B2C" w14:textId="750AE62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109</w:t>
            </w:r>
          </w:p>
        </w:tc>
        <w:tc>
          <w:tcPr>
            <w:tcW w:w="1274" w:type="dxa"/>
            <w:vAlign w:val="bottom"/>
          </w:tcPr>
          <w:p w14:paraId="1F63A970" w14:textId="677455E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0.20-0.35</w:t>
            </w:r>
          </w:p>
        </w:tc>
        <w:tc>
          <w:tcPr>
            <w:tcW w:w="708" w:type="dxa"/>
            <w:vAlign w:val="bottom"/>
          </w:tcPr>
          <w:p w14:paraId="4D67F23F" w14:textId="1CEF80D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27C53C72" w14:textId="3CCA134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54ACA7EC" w14:textId="63CF875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712" w:type="dxa"/>
            <w:vAlign w:val="bottom"/>
          </w:tcPr>
          <w:p w14:paraId="7EB2DFA6" w14:textId="71C1089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2F3AD81F" w14:textId="59AE44A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7F81D7A1" w14:textId="558190D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0.21 </w:t>
            </w:r>
          </w:p>
        </w:tc>
        <w:tc>
          <w:tcPr>
            <w:tcW w:w="850" w:type="dxa"/>
            <w:vAlign w:val="bottom"/>
          </w:tcPr>
          <w:p w14:paraId="333A286F" w14:textId="76D4A78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30.5</w:t>
            </w:r>
          </w:p>
        </w:tc>
        <w:tc>
          <w:tcPr>
            <w:tcW w:w="851" w:type="dxa"/>
            <w:vAlign w:val="bottom"/>
          </w:tcPr>
          <w:p w14:paraId="592E085C" w14:textId="70AE57A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560389B0" w14:textId="2FE9AC9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60C5FDBA" w14:textId="2007C67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26A3ABC7" w14:textId="48091D6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0.100</w:t>
            </w:r>
          </w:p>
        </w:tc>
        <w:tc>
          <w:tcPr>
            <w:tcW w:w="851" w:type="dxa"/>
            <w:vAlign w:val="bottom"/>
          </w:tcPr>
          <w:p w14:paraId="7001B7A6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0CEF4AA7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602BD97F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1867BE8D" w14:textId="5B72370F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14.30 </w:t>
            </w:r>
          </w:p>
        </w:tc>
      </w:tr>
      <w:tr w:rsidR="0037414A" w:rsidRPr="00F52CFF" w14:paraId="5836CC02" w14:textId="5F05ED34" w:rsidTr="0037414A">
        <w:trPr>
          <w:jc w:val="center"/>
        </w:trPr>
        <w:tc>
          <w:tcPr>
            <w:tcW w:w="709" w:type="dxa"/>
            <w:vMerge/>
          </w:tcPr>
          <w:p w14:paraId="18730E4A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10F7EB4D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6D49C2" w14:textId="3E2D286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110</w:t>
            </w:r>
          </w:p>
        </w:tc>
        <w:tc>
          <w:tcPr>
            <w:tcW w:w="1274" w:type="dxa"/>
            <w:vAlign w:val="bottom"/>
          </w:tcPr>
          <w:p w14:paraId="120AA837" w14:textId="14777FC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0.20-0.40</w:t>
            </w:r>
          </w:p>
        </w:tc>
        <w:tc>
          <w:tcPr>
            <w:tcW w:w="708" w:type="dxa"/>
            <w:vAlign w:val="bottom"/>
          </w:tcPr>
          <w:p w14:paraId="3DE40525" w14:textId="2B2DB1B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6FA63B00" w14:textId="2F52F77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0.40 </w:t>
            </w:r>
          </w:p>
        </w:tc>
        <w:tc>
          <w:tcPr>
            <w:tcW w:w="709" w:type="dxa"/>
            <w:vAlign w:val="bottom"/>
          </w:tcPr>
          <w:p w14:paraId="573251AE" w14:textId="2B885B3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712" w:type="dxa"/>
            <w:vAlign w:val="bottom"/>
          </w:tcPr>
          <w:p w14:paraId="40746298" w14:textId="157330F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4BF727A7" w14:textId="0D8C970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63B9019D" w14:textId="669E23E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0.20 </w:t>
            </w:r>
          </w:p>
        </w:tc>
        <w:tc>
          <w:tcPr>
            <w:tcW w:w="850" w:type="dxa"/>
            <w:vAlign w:val="bottom"/>
          </w:tcPr>
          <w:p w14:paraId="4B7FDCF8" w14:textId="572BCBF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30.5</w:t>
            </w:r>
          </w:p>
        </w:tc>
        <w:tc>
          <w:tcPr>
            <w:tcW w:w="851" w:type="dxa"/>
            <w:vAlign w:val="bottom"/>
          </w:tcPr>
          <w:p w14:paraId="034CF661" w14:textId="6B65770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3A94AA60" w14:textId="328E261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7458F51F" w14:textId="6556284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13C0ABB6" w14:textId="20BA9AB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0.100</w:t>
            </w:r>
          </w:p>
        </w:tc>
        <w:tc>
          <w:tcPr>
            <w:tcW w:w="851" w:type="dxa"/>
            <w:vAlign w:val="bottom"/>
          </w:tcPr>
          <w:p w14:paraId="61882BEC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4009EF86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7B6A73FF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0169D6C3" w14:textId="47B71C88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18.70 </w:t>
            </w:r>
          </w:p>
        </w:tc>
      </w:tr>
      <w:tr w:rsidR="0037414A" w:rsidRPr="00F52CFF" w14:paraId="69D39AA1" w14:textId="54609569" w:rsidTr="0037414A">
        <w:trPr>
          <w:jc w:val="center"/>
        </w:trPr>
        <w:tc>
          <w:tcPr>
            <w:tcW w:w="709" w:type="dxa"/>
            <w:vMerge/>
          </w:tcPr>
          <w:p w14:paraId="493D4AE2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4F6E97FE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379AA5" w14:textId="65750D4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111</w:t>
            </w:r>
          </w:p>
        </w:tc>
        <w:tc>
          <w:tcPr>
            <w:tcW w:w="1274" w:type="dxa"/>
            <w:vAlign w:val="bottom"/>
          </w:tcPr>
          <w:p w14:paraId="60C9C795" w14:textId="678D2E5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0.30-0.25</w:t>
            </w:r>
          </w:p>
        </w:tc>
        <w:tc>
          <w:tcPr>
            <w:tcW w:w="708" w:type="dxa"/>
            <w:vAlign w:val="bottom"/>
          </w:tcPr>
          <w:p w14:paraId="37FA96F1" w14:textId="130665A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237D600A" w14:textId="1CED6F0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9" w:type="dxa"/>
            <w:vAlign w:val="bottom"/>
          </w:tcPr>
          <w:p w14:paraId="1BDA13DC" w14:textId="2921214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712" w:type="dxa"/>
            <w:vAlign w:val="bottom"/>
          </w:tcPr>
          <w:p w14:paraId="1838A98E" w14:textId="7F296E4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50CD5CC4" w14:textId="658BCC8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716C9D2C" w14:textId="5BD43DA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850" w:type="dxa"/>
            <w:vAlign w:val="bottom"/>
          </w:tcPr>
          <w:p w14:paraId="6ED6963F" w14:textId="463BDDF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30.5</w:t>
            </w:r>
          </w:p>
        </w:tc>
        <w:tc>
          <w:tcPr>
            <w:tcW w:w="851" w:type="dxa"/>
            <w:vAlign w:val="bottom"/>
          </w:tcPr>
          <w:p w14:paraId="394ED311" w14:textId="2E9383B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20040779" w14:textId="1258446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559F6DB2" w14:textId="35545CE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60401D1B" w14:textId="31CD45B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0.100</w:t>
            </w:r>
          </w:p>
        </w:tc>
        <w:tc>
          <w:tcPr>
            <w:tcW w:w="851" w:type="dxa"/>
            <w:vAlign w:val="bottom"/>
          </w:tcPr>
          <w:p w14:paraId="16A96DAD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7CE149A8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5F21EB7A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1850BB2F" w14:textId="56CE5E54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0.00 </w:t>
            </w:r>
          </w:p>
        </w:tc>
      </w:tr>
      <w:tr w:rsidR="0037414A" w:rsidRPr="00F52CFF" w14:paraId="27175F39" w14:textId="6C29B770" w:rsidTr="0037414A">
        <w:trPr>
          <w:jc w:val="center"/>
        </w:trPr>
        <w:tc>
          <w:tcPr>
            <w:tcW w:w="709" w:type="dxa"/>
            <w:vMerge/>
          </w:tcPr>
          <w:p w14:paraId="75E0023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DC17E6D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C2E8AC" w14:textId="568C412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112</w:t>
            </w:r>
          </w:p>
        </w:tc>
        <w:tc>
          <w:tcPr>
            <w:tcW w:w="1274" w:type="dxa"/>
            <w:vAlign w:val="bottom"/>
          </w:tcPr>
          <w:p w14:paraId="731BE70C" w14:textId="32DF4E1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0.30-0..30</w:t>
            </w:r>
          </w:p>
        </w:tc>
        <w:tc>
          <w:tcPr>
            <w:tcW w:w="708" w:type="dxa"/>
            <w:vAlign w:val="bottom"/>
          </w:tcPr>
          <w:p w14:paraId="107BB431" w14:textId="7776CB2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74BC86F3" w14:textId="5BC9E3C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7F921F98" w14:textId="7707879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712" w:type="dxa"/>
            <w:vAlign w:val="bottom"/>
          </w:tcPr>
          <w:p w14:paraId="23D30C39" w14:textId="7378AD1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72889FE0" w14:textId="3F31313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7E6A44EA" w14:textId="784EA06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0.33 </w:t>
            </w:r>
          </w:p>
        </w:tc>
        <w:tc>
          <w:tcPr>
            <w:tcW w:w="850" w:type="dxa"/>
            <w:vAlign w:val="bottom"/>
          </w:tcPr>
          <w:p w14:paraId="4DE2BE9E" w14:textId="01BEA7B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30.5</w:t>
            </w:r>
          </w:p>
        </w:tc>
        <w:tc>
          <w:tcPr>
            <w:tcW w:w="851" w:type="dxa"/>
            <w:vAlign w:val="bottom"/>
          </w:tcPr>
          <w:p w14:paraId="0EB785BF" w14:textId="6C318E7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3192BBC4" w14:textId="5F44190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653A1DB3" w14:textId="007DB2D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01925185" w14:textId="2AF7D63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0.100</w:t>
            </w:r>
          </w:p>
        </w:tc>
        <w:tc>
          <w:tcPr>
            <w:tcW w:w="851" w:type="dxa"/>
            <w:vAlign w:val="bottom"/>
          </w:tcPr>
          <w:p w14:paraId="654E0799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7D865FD5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28775213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176F3AD4" w14:textId="46059CF3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5.20 </w:t>
            </w:r>
          </w:p>
        </w:tc>
      </w:tr>
      <w:tr w:rsidR="0037414A" w:rsidRPr="00F52CFF" w14:paraId="63DC6523" w14:textId="2130834D" w:rsidTr="0037414A">
        <w:trPr>
          <w:jc w:val="center"/>
        </w:trPr>
        <w:tc>
          <w:tcPr>
            <w:tcW w:w="709" w:type="dxa"/>
            <w:vMerge/>
          </w:tcPr>
          <w:p w14:paraId="46ACD676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6FAC550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EAD1E3" w14:textId="5DAC4A8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113</w:t>
            </w:r>
          </w:p>
        </w:tc>
        <w:tc>
          <w:tcPr>
            <w:tcW w:w="1274" w:type="dxa"/>
            <w:vAlign w:val="bottom"/>
          </w:tcPr>
          <w:p w14:paraId="414666BA" w14:textId="78D4C08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0.30-0.35</w:t>
            </w:r>
          </w:p>
        </w:tc>
        <w:tc>
          <w:tcPr>
            <w:tcW w:w="708" w:type="dxa"/>
            <w:vAlign w:val="bottom"/>
          </w:tcPr>
          <w:p w14:paraId="44DFB32E" w14:textId="235B767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54E9BBBC" w14:textId="6B33D02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25D3F4D7" w14:textId="76EADA3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712" w:type="dxa"/>
            <w:vAlign w:val="bottom"/>
          </w:tcPr>
          <w:p w14:paraId="4F6491E7" w14:textId="77959C7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603E34CA" w14:textId="5D3A590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4D7C1C79" w14:textId="7B6CCD6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0.31 </w:t>
            </w:r>
          </w:p>
        </w:tc>
        <w:tc>
          <w:tcPr>
            <w:tcW w:w="850" w:type="dxa"/>
            <w:vAlign w:val="bottom"/>
          </w:tcPr>
          <w:p w14:paraId="2D5D27CC" w14:textId="0A34FBA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30.5</w:t>
            </w:r>
          </w:p>
        </w:tc>
        <w:tc>
          <w:tcPr>
            <w:tcW w:w="851" w:type="dxa"/>
            <w:vAlign w:val="bottom"/>
          </w:tcPr>
          <w:p w14:paraId="69CC8EC7" w14:textId="4432B2B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678E680B" w14:textId="5280E89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5D3A6295" w14:textId="714375B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23E4E03F" w14:textId="00E1F54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0.100</w:t>
            </w:r>
          </w:p>
        </w:tc>
        <w:tc>
          <w:tcPr>
            <w:tcW w:w="851" w:type="dxa"/>
            <w:vAlign w:val="bottom"/>
          </w:tcPr>
          <w:p w14:paraId="1E7B9CDE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073DAB2C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4AB6EDEB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5D29E1DC" w14:textId="6062E759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11.80 </w:t>
            </w:r>
          </w:p>
        </w:tc>
      </w:tr>
      <w:tr w:rsidR="0037414A" w:rsidRPr="00F52CFF" w14:paraId="0B313114" w14:textId="2ACA9A4D" w:rsidTr="0037414A">
        <w:trPr>
          <w:jc w:val="center"/>
        </w:trPr>
        <w:tc>
          <w:tcPr>
            <w:tcW w:w="709" w:type="dxa"/>
            <w:vMerge/>
          </w:tcPr>
          <w:p w14:paraId="1920EBB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1EFFE34A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1DB2A6" w14:textId="35B3592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114</w:t>
            </w:r>
          </w:p>
        </w:tc>
        <w:tc>
          <w:tcPr>
            <w:tcW w:w="1274" w:type="dxa"/>
            <w:vAlign w:val="bottom"/>
          </w:tcPr>
          <w:p w14:paraId="59BF4182" w14:textId="2DB3D5C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0.30-0.40</w:t>
            </w:r>
          </w:p>
        </w:tc>
        <w:tc>
          <w:tcPr>
            <w:tcW w:w="708" w:type="dxa"/>
            <w:vAlign w:val="bottom"/>
          </w:tcPr>
          <w:p w14:paraId="1940F7D6" w14:textId="06DBDBF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6C709DE3" w14:textId="3DC6903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0.40 </w:t>
            </w:r>
          </w:p>
        </w:tc>
        <w:tc>
          <w:tcPr>
            <w:tcW w:w="709" w:type="dxa"/>
            <w:vAlign w:val="bottom"/>
          </w:tcPr>
          <w:p w14:paraId="376602CE" w14:textId="2AC3638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712" w:type="dxa"/>
            <w:vAlign w:val="bottom"/>
          </w:tcPr>
          <w:p w14:paraId="5F865DB2" w14:textId="41A0F30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40C54CBB" w14:textId="2276756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6C1D7E51" w14:textId="18120DB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850" w:type="dxa"/>
            <w:vAlign w:val="bottom"/>
          </w:tcPr>
          <w:p w14:paraId="4283E834" w14:textId="2DA7569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30.5</w:t>
            </w:r>
          </w:p>
        </w:tc>
        <w:tc>
          <w:tcPr>
            <w:tcW w:w="851" w:type="dxa"/>
            <w:vAlign w:val="bottom"/>
          </w:tcPr>
          <w:p w14:paraId="596FF99E" w14:textId="67FFB1E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37C7FD5D" w14:textId="366730B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0E4F9FE5" w14:textId="4406E3F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1FB5D621" w14:textId="778BF4A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0.100</w:t>
            </w:r>
          </w:p>
        </w:tc>
        <w:tc>
          <w:tcPr>
            <w:tcW w:w="851" w:type="dxa"/>
            <w:vAlign w:val="bottom"/>
          </w:tcPr>
          <w:p w14:paraId="1DE483D6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62A26608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26D854BB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398E4C99" w14:textId="4D522FB3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18.10 </w:t>
            </w:r>
          </w:p>
        </w:tc>
      </w:tr>
      <w:tr w:rsidR="0037414A" w:rsidRPr="00F52CFF" w14:paraId="744F4CAB" w14:textId="231D4E25" w:rsidTr="0037414A">
        <w:trPr>
          <w:jc w:val="center"/>
        </w:trPr>
        <w:tc>
          <w:tcPr>
            <w:tcW w:w="709" w:type="dxa"/>
            <w:vMerge/>
          </w:tcPr>
          <w:p w14:paraId="79347C8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6D99D34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7CDB50" w14:textId="3C703E0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115</w:t>
            </w:r>
          </w:p>
        </w:tc>
        <w:tc>
          <w:tcPr>
            <w:tcW w:w="1274" w:type="dxa"/>
            <w:vAlign w:val="bottom"/>
          </w:tcPr>
          <w:p w14:paraId="414A55D5" w14:textId="6C871D5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0.40-0.25</w:t>
            </w:r>
          </w:p>
        </w:tc>
        <w:tc>
          <w:tcPr>
            <w:tcW w:w="708" w:type="dxa"/>
            <w:vAlign w:val="bottom"/>
          </w:tcPr>
          <w:p w14:paraId="5BCB9189" w14:textId="3B916EF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2B9B27B6" w14:textId="059657A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9" w:type="dxa"/>
            <w:vAlign w:val="bottom"/>
          </w:tcPr>
          <w:p w14:paraId="7A4F3D04" w14:textId="24CEE8C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712" w:type="dxa"/>
            <w:vAlign w:val="bottom"/>
          </w:tcPr>
          <w:p w14:paraId="4CE4C2BB" w14:textId="56980D0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7F0F5892" w14:textId="3581CC2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0AC5D4AD" w14:textId="07A5F39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0.46 </w:t>
            </w:r>
          </w:p>
        </w:tc>
        <w:tc>
          <w:tcPr>
            <w:tcW w:w="850" w:type="dxa"/>
            <w:vAlign w:val="bottom"/>
          </w:tcPr>
          <w:p w14:paraId="627C993B" w14:textId="07B2BC2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30.5</w:t>
            </w:r>
          </w:p>
        </w:tc>
        <w:tc>
          <w:tcPr>
            <w:tcW w:w="851" w:type="dxa"/>
            <w:vAlign w:val="bottom"/>
          </w:tcPr>
          <w:p w14:paraId="610F68F6" w14:textId="5759FD4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273AA13A" w14:textId="2FC5744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0F47EB37" w14:textId="57653A7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551758D9" w14:textId="4F3532D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0.100</w:t>
            </w:r>
          </w:p>
        </w:tc>
        <w:tc>
          <w:tcPr>
            <w:tcW w:w="851" w:type="dxa"/>
            <w:vAlign w:val="bottom"/>
          </w:tcPr>
          <w:p w14:paraId="7BB85BB0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6AA26D7D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6B015FDA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364B9CA3" w14:textId="64FCD538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0.00 </w:t>
            </w:r>
          </w:p>
        </w:tc>
      </w:tr>
      <w:tr w:rsidR="0037414A" w:rsidRPr="00F52CFF" w14:paraId="3803A427" w14:textId="0DC4DFBA" w:rsidTr="0037414A">
        <w:trPr>
          <w:jc w:val="center"/>
        </w:trPr>
        <w:tc>
          <w:tcPr>
            <w:tcW w:w="709" w:type="dxa"/>
            <w:vMerge/>
          </w:tcPr>
          <w:p w14:paraId="213D2A6B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42910CBC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36C46E" w14:textId="39078A7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116</w:t>
            </w:r>
          </w:p>
        </w:tc>
        <w:tc>
          <w:tcPr>
            <w:tcW w:w="1274" w:type="dxa"/>
            <w:vAlign w:val="bottom"/>
          </w:tcPr>
          <w:p w14:paraId="51A2552C" w14:textId="657164D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0.40-0.30</w:t>
            </w:r>
          </w:p>
        </w:tc>
        <w:tc>
          <w:tcPr>
            <w:tcW w:w="708" w:type="dxa"/>
            <w:vAlign w:val="bottom"/>
          </w:tcPr>
          <w:p w14:paraId="5BAA60C2" w14:textId="5559C47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324EE245" w14:textId="73AE8AA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174B4B35" w14:textId="30C4B18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712" w:type="dxa"/>
            <w:vAlign w:val="bottom"/>
          </w:tcPr>
          <w:p w14:paraId="3E90F770" w14:textId="2238122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5A714C97" w14:textId="4F82AE3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479432F1" w14:textId="047E98D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0.44 </w:t>
            </w:r>
          </w:p>
        </w:tc>
        <w:tc>
          <w:tcPr>
            <w:tcW w:w="850" w:type="dxa"/>
            <w:vAlign w:val="bottom"/>
          </w:tcPr>
          <w:p w14:paraId="1B732B95" w14:textId="6EE95A8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30.5</w:t>
            </w:r>
          </w:p>
        </w:tc>
        <w:tc>
          <w:tcPr>
            <w:tcW w:w="851" w:type="dxa"/>
            <w:vAlign w:val="bottom"/>
          </w:tcPr>
          <w:p w14:paraId="2C5BB96A" w14:textId="32569CB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55E4D985" w14:textId="450A119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47799E21" w14:textId="618029F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1FB43786" w14:textId="46EC197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0.100</w:t>
            </w:r>
          </w:p>
        </w:tc>
        <w:tc>
          <w:tcPr>
            <w:tcW w:w="851" w:type="dxa"/>
            <w:vAlign w:val="bottom"/>
          </w:tcPr>
          <w:p w14:paraId="5FC2D9DB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512CA004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26779CFA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54C7931F" w14:textId="528CB476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1.00 </w:t>
            </w:r>
          </w:p>
        </w:tc>
      </w:tr>
      <w:tr w:rsidR="0037414A" w:rsidRPr="00F52CFF" w14:paraId="7305F11A" w14:textId="07640114" w:rsidTr="0037414A">
        <w:trPr>
          <w:jc w:val="center"/>
        </w:trPr>
        <w:tc>
          <w:tcPr>
            <w:tcW w:w="709" w:type="dxa"/>
            <w:vMerge/>
          </w:tcPr>
          <w:p w14:paraId="7EBD38D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3C39A32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46C393" w14:textId="7158233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117</w:t>
            </w:r>
          </w:p>
        </w:tc>
        <w:tc>
          <w:tcPr>
            <w:tcW w:w="1274" w:type="dxa"/>
            <w:vAlign w:val="bottom"/>
          </w:tcPr>
          <w:p w14:paraId="0A3531D7" w14:textId="663F590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0.40-0.35</w:t>
            </w:r>
          </w:p>
        </w:tc>
        <w:tc>
          <w:tcPr>
            <w:tcW w:w="708" w:type="dxa"/>
            <w:vAlign w:val="bottom"/>
          </w:tcPr>
          <w:p w14:paraId="35C5C5B2" w14:textId="6FD36D9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7F3E072A" w14:textId="0A0AC7D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09A5DDBB" w14:textId="04DB20F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712" w:type="dxa"/>
            <w:vAlign w:val="bottom"/>
          </w:tcPr>
          <w:p w14:paraId="3B3811FF" w14:textId="5C1CD80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71172CEA" w14:textId="6361717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2122FF93" w14:textId="07BB01D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0.42 </w:t>
            </w:r>
          </w:p>
        </w:tc>
        <w:tc>
          <w:tcPr>
            <w:tcW w:w="850" w:type="dxa"/>
            <w:vAlign w:val="bottom"/>
          </w:tcPr>
          <w:p w14:paraId="56B379E6" w14:textId="0941F4C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30.5</w:t>
            </w:r>
          </w:p>
        </w:tc>
        <w:tc>
          <w:tcPr>
            <w:tcW w:w="851" w:type="dxa"/>
            <w:vAlign w:val="bottom"/>
          </w:tcPr>
          <w:p w14:paraId="3E58620B" w14:textId="3FC7892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bottom"/>
          </w:tcPr>
          <w:p w14:paraId="5FB612A4" w14:textId="2E52CE1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vAlign w:val="bottom"/>
          </w:tcPr>
          <w:p w14:paraId="66F604D4" w14:textId="0CD5C61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07241E66" w14:textId="6A9A401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0.100</w:t>
            </w:r>
          </w:p>
        </w:tc>
        <w:tc>
          <w:tcPr>
            <w:tcW w:w="851" w:type="dxa"/>
            <w:vAlign w:val="bottom"/>
          </w:tcPr>
          <w:p w14:paraId="0FAED951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41D3BCFC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5A48D23B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228A1690" w14:textId="7AF3FB04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11.40 </w:t>
            </w:r>
          </w:p>
        </w:tc>
      </w:tr>
      <w:tr w:rsidR="0037414A" w:rsidRPr="00F52CFF" w14:paraId="618C2D9F" w14:textId="269051EE" w:rsidTr="0037414A">
        <w:trPr>
          <w:jc w:val="center"/>
        </w:trPr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45FF5F5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14:paraId="70F87D6A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0FF00AF" w14:textId="5D4AE37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118</w:t>
            </w:r>
          </w:p>
        </w:tc>
        <w:tc>
          <w:tcPr>
            <w:tcW w:w="1274" w:type="dxa"/>
            <w:tcBorders>
              <w:bottom w:val="single" w:sz="4" w:space="0" w:color="auto"/>
            </w:tcBorders>
            <w:vAlign w:val="bottom"/>
          </w:tcPr>
          <w:p w14:paraId="07F0474B" w14:textId="3113004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0.40-0.40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27EBBE6C" w14:textId="1D20EC1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19F4F53A" w14:textId="5AA2725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0.40 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65706A31" w14:textId="658D9CC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vAlign w:val="bottom"/>
          </w:tcPr>
          <w:p w14:paraId="24A6B584" w14:textId="599956E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2A8E4905" w14:textId="2C4A5F4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2F9403E8" w14:textId="2C419D3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0.40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5C66B2DF" w14:textId="4257189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30.5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6AE8FBD0" w14:textId="64E5612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07113C7F" w14:textId="39B90D3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3.45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3B4A9733" w14:textId="001C208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379748CF" w14:textId="3A99022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0.100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41D0F967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08FCB3D8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7E336113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tcBorders>
              <w:bottom w:val="single" w:sz="4" w:space="0" w:color="auto"/>
            </w:tcBorders>
            <w:vAlign w:val="bottom"/>
          </w:tcPr>
          <w:p w14:paraId="09A3D31C" w14:textId="7CF1B4B9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14.60 </w:t>
            </w:r>
          </w:p>
        </w:tc>
      </w:tr>
      <w:tr w:rsidR="0037414A" w:rsidRPr="00F52CFF" w14:paraId="37671799" w14:textId="6CE67CC3" w:rsidTr="0037414A">
        <w:trPr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59BF29E4" w14:textId="60DAEB59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2011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14:paraId="15B6F6B5" w14:textId="0DDB235F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Leo Gu Li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26D0917" w14:textId="1D05565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119</w:t>
            </w:r>
          </w:p>
        </w:tc>
        <w:tc>
          <w:tcPr>
            <w:tcW w:w="1274" w:type="dxa"/>
            <w:tcBorders>
              <w:top w:val="single" w:sz="4" w:space="0" w:color="auto"/>
            </w:tcBorders>
            <w:vAlign w:val="bottom"/>
          </w:tcPr>
          <w:p w14:paraId="2723404B" w14:textId="7A7C023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0.3-1.00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0E663C1D" w14:textId="130DEFE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031CE73A" w14:textId="2508E2D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0.32 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06DF4283" w14:textId="04C40C0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2.66 </w:t>
            </w:r>
          </w:p>
        </w:tc>
        <w:tc>
          <w:tcPr>
            <w:tcW w:w="712" w:type="dxa"/>
            <w:tcBorders>
              <w:top w:val="single" w:sz="4" w:space="0" w:color="auto"/>
            </w:tcBorders>
            <w:vAlign w:val="bottom"/>
          </w:tcPr>
          <w:p w14:paraId="3E075609" w14:textId="6AA85A4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3A7C7BD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54A6C256" w14:textId="6C39559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1C7A4D0A" w14:textId="2256D3C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1AEA2C69" w14:textId="4ECBFF2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24B67F54" w14:textId="0B3CCE0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083F826D" w14:textId="521927F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077B38F6" w14:textId="1AF55A0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1D44F309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792C668D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2AE09F75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single" w:sz="4" w:space="0" w:color="auto"/>
            </w:tcBorders>
            <w:vAlign w:val="bottom"/>
          </w:tcPr>
          <w:p w14:paraId="614D2964" w14:textId="5FAF092D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0.10 </w:t>
            </w:r>
          </w:p>
        </w:tc>
      </w:tr>
      <w:tr w:rsidR="0037414A" w:rsidRPr="00F52CFF" w14:paraId="7A8EF4EB" w14:textId="6839D889" w:rsidTr="0037414A">
        <w:trPr>
          <w:jc w:val="center"/>
        </w:trPr>
        <w:tc>
          <w:tcPr>
            <w:tcW w:w="709" w:type="dxa"/>
            <w:vMerge/>
          </w:tcPr>
          <w:p w14:paraId="0901237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0BBA991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ECC3E7" w14:textId="70CD7EE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120</w:t>
            </w:r>
          </w:p>
        </w:tc>
        <w:tc>
          <w:tcPr>
            <w:tcW w:w="1274" w:type="dxa"/>
            <w:vAlign w:val="bottom"/>
          </w:tcPr>
          <w:p w14:paraId="10901A25" w14:textId="72B92C7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0.3-1.25</w:t>
            </w:r>
          </w:p>
        </w:tc>
        <w:tc>
          <w:tcPr>
            <w:tcW w:w="708" w:type="dxa"/>
            <w:vAlign w:val="bottom"/>
          </w:tcPr>
          <w:p w14:paraId="0347AA8D" w14:textId="18B9E1B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6F66A408" w14:textId="60F2781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0.40 </w:t>
            </w:r>
          </w:p>
        </w:tc>
        <w:tc>
          <w:tcPr>
            <w:tcW w:w="709" w:type="dxa"/>
            <w:vAlign w:val="bottom"/>
          </w:tcPr>
          <w:p w14:paraId="4FAFCBAE" w14:textId="700D656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2.66 </w:t>
            </w:r>
          </w:p>
        </w:tc>
        <w:tc>
          <w:tcPr>
            <w:tcW w:w="712" w:type="dxa"/>
            <w:vAlign w:val="bottom"/>
          </w:tcPr>
          <w:p w14:paraId="2625BE09" w14:textId="579D092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10F8215C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1A2481D8" w14:textId="6E948EE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0595F086" w14:textId="7806AC3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6438E8DE" w14:textId="0308AF6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764A8295" w14:textId="36B97EB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23808A96" w14:textId="2A1F4D2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15516B18" w14:textId="518C9F8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6F863FF2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0C502B04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134DCDBF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0E34FF9A" w14:textId="58FFF9CF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4.20 </w:t>
            </w:r>
          </w:p>
        </w:tc>
      </w:tr>
      <w:tr w:rsidR="0037414A" w:rsidRPr="00F52CFF" w14:paraId="6A4C000B" w14:textId="223E65C7" w:rsidTr="0037414A">
        <w:trPr>
          <w:jc w:val="center"/>
        </w:trPr>
        <w:tc>
          <w:tcPr>
            <w:tcW w:w="709" w:type="dxa"/>
            <w:vMerge/>
          </w:tcPr>
          <w:p w14:paraId="5956CB9D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71CE23C5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ECA9AA" w14:textId="168B1C9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121</w:t>
            </w:r>
          </w:p>
        </w:tc>
        <w:tc>
          <w:tcPr>
            <w:tcW w:w="1274" w:type="dxa"/>
            <w:vAlign w:val="bottom"/>
          </w:tcPr>
          <w:p w14:paraId="0C3F1F53" w14:textId="5BD044C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0.3-1.50</w:t>
            </w:r>
          </w:p>
        </w:tc>
        <w:tc>
          <w:tcPr>
            <w:tcW w:w="708" w:type="dxa"/>
            <w:vAlign w:val="bottom"/>
          </w:tcPr>
          <w:p w14:paraId="6CA17636" w14:textId="2E15E18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0940E544" w14:textId="50F6EAF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0.48 </w:t>
            </w:r>
          </w:p>
        </w:tc>
        <w:tc>
          <w:tcPr>
            <w:tcW w:w="709" w:type="dxa"/>
            <w:vAlign w:val="bottom"/>
          </w:tcPr>
          <w:p w14:paraId="19A807B2" w14:textId="4CF898A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2.66 </w:t>
            </w:r>
          </w:p>
        </w:tc>
        <w:tc>
          <w:tcPr>
            <w:tcW w:w="712" w:type="dxa"/>
            <w:vAlign w:val="bottom"/>
          </w:tcPr>
          <w:p w14:paraId="5E3BEEA9" w14:textId="3E74D41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3C3FAFAC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724330FF" w14:textId="543B8EE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16BBACD6" w14:textId="3308B12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38E24D82" w14:textId="7F3CA36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5CC43DCE" w14:textId="05403DC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6F83EFE9" w14:textId="0DDED2C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3397A2F3" w14:textId="1AD0F31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5B530DEE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1C4A5282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274189A8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4ED34AED" w14:textId="6F1F5AB4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15.70 </w:t>
            </w:r>
          </w:p>
        </w:tc>
      </w:tr>
      <w:tr w:rsidR="0037414A" w:rsidRPr="00F52CFF" w14:paraId="5F28D54B" w14:textId="1AEE3274" w:rsidTr="0037414A">
        <w:trPr>
          <w:jc w:val="center"/>
        </w:trPr>
        <w:tc>
          <w:tcPr>
            <w:tcW w:w="709" w:type="dxa"/>
            <w:vMerge/>
          </w:tcPr>
          <w:p w14:paraId="00AA9665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B583F7D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9F714C" w14:textId="71D4CC9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122</w:t>
            </w:r>
          </w:p>
        </w:tc>
        <w:tc>
          <w:tcPr>
            <w:tcW w:w="1274" w:type="dxa"/>
            <w:vAlign w:val="bottom"/>
          </w:tcPr>
          <w:p w14:paraId="73886AFC" w14:textId="15F0880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0.4-1.00</w:t>
            </w:r>
          </w:p>
        </w:tc>
        <w:tc>
          <w:tcPr>
            <w:tcW w:w="708" w:type="dxa"/>
            <w:vAlign w:val="bottom"/>
          </w:tcPr>
          <w:p w14:paraId="537D4350" w14:textId="187AF2E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078C3CBE" w14:textId="2BA0FE4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0.32 </w:t>
            </w:r>
          </w:p>
        </w:tc>
        <w:tc>
          <w:tcPr>
            <w:tcW w:w="709" w:type="dxa"/>
            <w:vAlign w:val="bottom"/>
          </w:tcPr>
          <w:p w14:paraId="2A02EEFC" w14:textId="7805365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1.99 </w:t>
            </w:r>
          </w:p>
        </w:tc>
        <w:tc>
          <w:tcPr>
            <w:tcW w:w="712" w:type="dxa"/>
            <w:vAlign w:val="bottom"/>
          </w:tcPr>
          <w:p w14:paraId="4D970899" w14:textId="22F955A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3631A143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29044C5A" w14:textId="0BE73E4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24F1D756" w14:textId="6F81585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6CDED262" w14:textId="54569D9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3B39F921" w14:textId="0C8FC83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3A1746D2" w14:textId="384872A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2A04CC58" w14:textId="5D0A3BD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15200E95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09DC2FF7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0617B73C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3F124323" w14:textId="20E7A9CC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11.60 </w:t>
            </w:r>
          </w:p>
        </w:tc>
      </w:tr>
      <w:tr w:rsidR="0037414A" w:rsidRPr="00F52CFF" w14:paraId="01B43010" w14:textId="3AA67BFE" w:rsidTr="0037414A">
        <w:trPr>
          <w:jc w:val="center"/>
        </w:trPr>
        <w:tc>
          <w:tcPr>
            <w:tcW w:w="709" w:type="dxa"/>
            <w:vMerge/>
          </w:tcPr>
          <w:p w14:paraId="3C8B91C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5164A94E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F4C4A8" w14:textId="0BBA4AE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123</w:t>
            </w:r>
          </w:p>
        </w:tc>
        <w:tc>
          <w:tcPr>
            <w:tcW w:w="1274" w:type="dxa"/>
            <w:vAlign w:val="bottom"/>
          </w:tcPr>
          <w:p w14:paraId="1DBFF4A6" w14:textId="6536520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0.4-1.25</w:t>
            </w:r>
          </w:p>
        </w:tc>
        <w:tc>
          <w:tcPr>
            <w:tcW w:w="708" w:type="dxa"/>
            <w:vAlign w:val="bottom"/>
          </w:tcPr>
          <w:p w14:paraId="68193994" w14:textId="3FC489F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2AC2C23A" w14:textId="5A4840B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0.40 </w:t>
            </w:r>
          </w:p>
        </w:tc>
        <w:tc>
          <w:tcPr>
            <w:tcW w:w="709" w:type="dxa"/>
            <w:vAlign w:val="bottom"/>
          </w:tcPr>
          <w:p w14:paraId="0CA1EE49" w14:textId="7B02116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1.99 </w:t>
            </w:r>
          </w:p>
        </w:tc>
        <w:tc>
          <w:tcPr>
            <w:tcW w:w="712" w:type="dxa"/>
            <w:vAlign w:val="bottom"/>
          </w:tcPr>
          <w:p w14:paraId="3B3F1760" w14:textId="5258366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7E7081D5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3D31BEEA" w14:textId="414C8F9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3875FEA2" w14:textId="5026273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21B66EB6" w14:textId="19E8602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6EC1F822" w14:textId="0300277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22591D26" w14:textId="4E628AF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4FC00AC1" w14:textId="6CA60DA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156960B0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06AEF9DC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7D37B3C3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1FEF96CB" w14:textId="7269BB11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20.30 </w:t>
            </w:r>
          </w:p>
        </w:tc>
      </w:tr>
      <w:tr w:rsidR="0037414A" w:rsidRPr="00F52CFF" w14:paraId="53B911CB" w14:textId="4578A337" w:rsidTr="0037414A">
        <w:trPr>
          <w:jc w:val="center"/>
        </w:trPr>
        <w:tc>
          <w:tcPr>
            <w:tcW w:w="709" w:type="dxa"/>
            <w:vMerge/>
          </w:tcPr>
          <w:p w14:paraId="78A47FB2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59C3BE1C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8A0DFE" w14:textId="04D8255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124</w:t>
            </w:r>
          </w:p>
        </w:tc>
        <w:tc>
          <w:tcPr>
            <w:tcW w:w="1274" w:type="dxa"/>
            <w:vAlign w:val="bottom"/>
          </w:tcPr>
          <w:p w14:paraId="45611F0C" w14:textId="68BA9F9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0.4-1.50</w:t>
            </w:r>
          </w:p>
        </w:tc>
        <w:tc>
          <w:tcPr>
            <w:tcW w:w="708" w:type="dxa"/>
            <w:vAlign w:val="bottom"/>
          </w:tcPr>
          <w:p w14:paraId="39F0F842" w14:textId="71ED959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6C70E134" w14:textId="20E677A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0.48 </w:t>
            </w:r>
          </w:p>
        </w:tc>
        <w:tc>
          <w:tcPr>
            <w:tcW w:w="709" w:type="dxa"/>
            <w:vAlign w:val="bottom"/>
          </w:tcPr>
          <w:p w14:paraId="417C70F1" w14:textId="1963656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1.99 </w:t>
            </w:r>
          </w:p>
        </w:tc>
        <w:tc>
          <w:tcPr>
            <w:tcW w:w="712" w:type="dxa"/>
            <w:vAlign w:val="bottom"/>
          </w:tcPr>
          <w:p w14:paraId="5E059A80" w14:textId="1D2BA02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18050F3F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1526A933" w14:textId="312C97D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0735BDAE" w14:textId="62BC4D4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33BA7FDF" w14:textId="02BE92A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14C868AE" w14:textId="37F7D3E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67648671" w14:textId="357AF97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168695D7" w14:textId="3965BC9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442F0517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5AE30EBB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3BCECB88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401A5B08" w14:textId="5D3A71B6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21.80 </w:t>
            </w:r>
          </w:p>
        </w:tc>
      </w:tr>
      <w:tr w:rsidR="0037414A" w:rsidRPr="00F52CFF" w14:paraId="4B5333DA" w14:textId="4E232AE1" w:rsidTr="0037414A">
        <w:trPr>
          <w:jc w:val="center"/>
        </w:trPr>
        <w:tc>
          <w:tcPr>
            <w:tcW w:w="709" w:type="dxa"/>
            <w:vMerge/>
          </w:tcPr>
          <w:p w14:paraId="7DEC8E3B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7719667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17F0B2" w14:textId="731C13A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125</w:t>
            </w:r>
          </w:p>
        </w:tc>
        <w:tc>
          <w:tcPr>
            <w:tcW w:w="1274" w:type="dxa"/>
            <w:vAlign w:val="bottom"/>
          </w:tcPr>
          <w:p w14:paraId="247BE461" w14:textId="557B73D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0.5-0.75</w:t>
            </w:r>
          </w:p>
        </w:tc>
        <w:tc>
          <w:tcPr>
            <w:tcW w:w="708" w:type="dxa"/>
            <w:vAlign w:val="bottom"/>
          </w:tcPr>
          <w:p w14:paraId="3FF5234C" w14:textId="4291431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3A57EE15" w14:textId="448A1C9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0.24 </w:t>
            </w:r>
          </w:p>
        </w:tc>
        <w:tc>
          <w:tcPr>
            <w:tcW w:w="709" w:type="dxa"/>
            <w:vAlign w:val="bottom"/>
          </w:tcPr>
          <w:p w14:paraId="5A555C71" w14:textId="1536F6E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1.59 </w:t>
            </w:r>
          </w:p>
        </w:tc>
        <w:tc>
          <w:tcPr>
            <w:tcW w:w="712" w:type="dxa"/>
            <w:vAlign w:val="bottom"/>
          </w:tcPr>
          <w:p w14:paraId="17C83977" w14:textId="2DABBB6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7751389C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01F5A339" w14:textId="16CA486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47838092" w14:textId="6CECF81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1AE84A18" w14:textId="640C4D7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5C6F3829" w14:textId="3988470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31CA54A3" w14:textId="49C0C66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3A1DBF97" w14:textId="0F01DF3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224BDD8C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537F0798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7BFEAADB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3630E5F0" w14:textId="26293ABF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0.00 </w:t>
            </w:r>
          </w:p>
        </w:tc>
      </w:tr>
      <w:tr w:rsidR="0037414A" w:rsidRPr="00F52CFF" w14:paraId="4A79B974" w14:textId="0CF1E6C2" w:rsidTr="0037414A">
        <w:trPr>
          <w:jc w:val="center"/>
        </w:trPr>
        <w:tc>
          <w:tcPr>
            <w:tcW w:w="709" w:type="dxa"/>
            <w:vMerge/>
          </w:tcPr>
          <w:p w14:paraId="51F8FFAC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58753C47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C6E421" w14:textId="172BB4B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126</w:t>
            </w:r>
          </w:p>
        </w:tc>
        <w:tc>
          <w:tcPr>
            <w:tcW w:w="1274" w:type="dxa"/>
            <w:vAlign w:val="bottom"/>
          </w:tcPr>
          <w:p w14:paraId="249664FC" w14:textId="2119B87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0.5-0.85</w:t>
            </w:r>
          </w:p>
        </w:tc>
        <w:tc>
          <w:tcPr>
            <w:tcW w:w="708" w:type="dxa"/>
            <w:vAlign w:val="bottom"/>
          </w:tcPr>
          <w:p w14:paraId="38ACCE52" w14:textId="59C76C7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5873F129" w14:textId="0177802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0.27 </w:t>
            </w:r>
          </w:p>
        </w:tc>
        <w:tc>
          <w:tcPr>
            <w:tcW w:w="709" w:type="dxa"/>
            <w:vAlign w:val="bottom"/>
          </w:tcPr>
          <w:p w14:paraId="72F795C5" w14:textId="78AB538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1.59 </w:t>
            </w:r>
          </w:p>
        </w:tc>
        <w:tc>
          <w:tcPr>
            <w:tcW w:w="712" w:type="dxa"/>
            <w:vAlign w:val="bottom"/>
          </w:tcPr>
          <w:p w14:paraId="1F39ABA4" w14:textId="30404F7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027A7CD6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3013D172" w14:textId="694993A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0356C2A2" w14:textId="59F5F0F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32757E85" w14:textId="47045DF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60837A99" w14:textId="3C1A357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2F0327F5" w14:textId="038879D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2720BCD2" w14:textId="55DD882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2DF87D76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30F1E20C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7BE5D609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372E474A" w14:textId="16BF6CE2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0.00 </w:t>
            </w:r>
          </w:p>
        </w:tc>
      </w:tr>
      <w:tr w:rsidR="0037414A" w:rsidRPr="00F52CFF" w14:paraId="724A8B39" w14:textId="0571BF2C" w:rsidTr="0037414A">
        <w:trPr>
          <w:jc w:val="center"/>
        </w:trPr>
        <w:tc>
          <w:tcPr>
            <w:tcW w:w="709" w:type="dxa"/>
            <w:vMerge/>
          </w:tcPr>
          <w:p w14:paraId="3ACC81D7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529DE1C2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55B2AF" w14:textId="02C13E8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127</w:t>
            </w:r>
          </w:p>
        </w:tc>
        <w:tc>
          <w:tcPr>
            <w:tcW w:w="1274" w:type="dxa"/>
            <w:vAlign w:val="bottom"/>
          </w:tcPr>
          <w:p w14:paraId="0DEAA25A" w14:textId="59A70AC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0.5-1.00</w:t>
            </w:r>
          </w:p>
        </w:tc>
        <w:tc>
          <w:tcPr>
            <w:tcW w:w="708" w:type="dxa"/>
            <w:vAlign w:val="bottom"/>
          </w:tcPr>
          <w:p w14:paraId="7D63061F" w14:textId="529A253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5AEED2A3" w14:textId="607D4EC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0.32 </w:t>
            </w:r>
          </w:p>
        </w:tc>
        <w:tc>
          <w:tcPr>
            <w:tcW w:w="709" w:type="dxa"/>
            <w:vAlign w:val="bottom"/>
          </w:tcPr>
          <w:p w14:paraId="1713AF54" w14:textId="5FB18C0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1.59 </w:t>
            </w:r>
          </w:p>
        </w:tc>
        <w:tc>
          <w:tcPr>
            <w:tcW w:w="712" w:type="dxa"/>
            <w:vAlign w:val="bottom"/>
          </w:tcPr>
          <w:p w14:paraId="6939E382" w14:textId="2E34FF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6CD9E2B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7DDA92CA" w14:textId="46B34D6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453E3E34" w14:textId="4B29AAD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7FE51D3D" w14:textId="0D95C31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139FB0E3" w14:textId="54828A4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7051B487" w14:textId="25B81DA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09878480" w14:textId="2EBC9F4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2EF2D3E1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34B72D1D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2F8E5F42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77BFB3ED" w14:textId="48C0D61E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19.80 </w:t>
            </w:r>
          </w:p>
        </w:tc>
      </w:tr>
      <w:tr w:rsidR="0037414A" w:rsidRPr="00F52CFF" w14:paraId="396A482C" w14:textId="10668D1A" w:rsidTr="0037414A">
        <w:trPr>
          <w:jc w:val="center"/>
        </w:trPr>
        <w:tc>
          <w:tcPr>
            <w:tcW w:w="709" w:type="dxa"/>
            <w:vMerge/>
          </w:tcPr>
          <w:p w14:paraId="30CBF3CF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1B550778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D1C7A5" w14:textId="4A889DA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128</w:t>
            </w:r>
          </w:p>
        </w:tc>
        <w:tc>
          <w:tcPr>
            <w:tcW w:w="1274" w:type="dxa"/>
            <w:vAlign w:val="bottom"/>
          </w:tcPr>
          <w:p w14:paraId="280C5412" w14:textId="1CF4C26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0.5-1.25</w:t>
            </w:r>
          </w:p>
        </w:tc>
        <w:tc>
          <w:tcPr>
            <w:tcW w:w="708" w:type="dxa"/>
            <w:vAlign w:val="bottom"/>
          </w:tcPr>
          <w:p w14:paraId="7C020955" w14:textId="7E93A4F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752CF710" w14:textId="42453CD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0.40 </w:t>
            </w:r>
          </w:p>
        </w:tc>
        <w:tc>
          <w:tcPr>
            <w:tcW w:w="709" w:type="dxa"/>
            <w:vAlign w:val="bottom"/>
          </w:tcPr>
          <w:p w14:paraId="590F244F" w14:textId="39551AB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1.59 </w:t>
            </w:r>
          </w:p>
        </w:tc>
        <w:tc>
          <w:tcPr>
            <w:tcW w:w="712" w:type="dxa"/>
            <w:vAlign w:val="bottom"/>
          </w:tcPr>
          <w:p w14:paraId="34F0E283" w14:textId="4239486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182E801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4AF4337E" w14:textId="67AC73E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15683368" w14:textId="188AD62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5988CCF5" w14:textId="456B2F7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702BCB56" w14:textId="2EFF6A0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5B249781" w14:textId="2357627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25D5140B" w14:textId="1537243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7A6EBE36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0584241E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25F288E7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493FD79E" w14:textId="28E329B2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24.80 </w:t>
            </w:r>
          </w:p>
        </w:tc>
      </w:tr>
      <w:tr w:rsidR="0037414A" w:rsidRPr="00F52CFF" w14:paraId="4D872679" w14:textId="313F9294" w:rsidTr="0037414A">
        <w:trPr>
          <w:jc w:val="center"/>
        </w:trPr>
        <w:tc>
          <w:tcPr>
            <w:tcW w:w="709" w:type="dxa"/>
            <w:vMerge/>
          </w:tcPr>
          <w:p w14:paraId="3D5F9F72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18749BA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6C3C7F" w14:textId="7614FCF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129</w:t>
            </w:r>
          </w:p>
        </w:tc>
        <w:tc>
          <w:tcPr>
            <w:tcW w:w="1274" w:type="dxa"/>
            <w:vAlign w:val="bottom"/>
          </w:tcPr>
          <w:p w14:paraId="4C832057" w14:textId="0B38930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0.5-1.50</w:t>
            </w:r>
          </w:p>
        </w:tc>
        <w:tc>
          <w:tcPr>
            <w:tcW w:w="708" w:type="dxa"/>
            <w:vAlign w:val="bottom"/>
          </w:tcPr>
          <w:p w14:paraId="5D7C93ED" w14:textId="012BC79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0F43E1A3" w14:textId="753B905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0.48 </w:t>
            </w:r>
          </w:p>
        </w:tc>
        <w:tc>
          <w:tcPr>
            <w:tcW w:w="709" w:type="dxa"/>
            <w:vAlign w:val="bottom"/>
          </w:tcPr>
          <w:p w14:paraId="3A33EB54" w14:textId="10EDDCB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1.59 </w:t>
            </w:r>
          </w:p>
        </w:tc>
        <w:tc>
          <w:tcPr>
            <w:tcW w:w="712" w:type="dxa"/>
            <w:vAlign w:val="bottom"/>
          </w:tcPr>
          <w:p w14:paraId="74D7C96F" w14:textId="2A9B7EE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155791F3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5B86DD09" w14:textId="5DE753C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5FDA803A" w14:textId="2146D29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5C7628BB" w14:textId="3C07B7D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3C056AD8" w14:textId="179497F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36E0C34D" w14:textId="6A6A642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67B12ADA" w14:textId="7F75E98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12C5CAC9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49012F7A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5568EF5E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6EE70ADC" w14:textId="2DC3619D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25.90 </w:t>
            </w:r>
          </w:p>
        </w:tc>
      </w:tr>
      <w:tr w:rsidR="0037414A" w:rsidRPr="00F52CFF" w14:paraId="674650F6" w14:textId="3098849F" w:rsidTr="0037414A">
        <w:trPr>
          <w:jc w:val="center"/>
        </w:trPr>
        <w:tc>
          <w:tcPr>
            <w:tcW w:w="709" w:type="dxa"/>
            <w:vMerge/>
          </w:tcPr>
          <w:p w14:paraId="54DBD0EA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0FEA7C80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BAF3D4" w14:textId="1E3A674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130</w:t>
            </w:r>
          </w:p>
        </w:tc>
        <w:tc>
          <w:tcPr>
            <w:tcW w:w="1274" w:type="dxa"/>
            <w:vAlign w:val="bottom"/>
          </w:tcPr>
          <w:p w14:paraId="31B6E5A9" w14:textId="14DD4C0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0.6-0.75</w:t>
            </w:r>
          </w:p>
        </w:tc>
        <w:tc>
          <w:tcPr>
            <w:tcW w:w="708" w:type="dxa"/>
            <w:vAlign w:val="bottom"/>
          </w:tcPr>
          <w:p w14:paraId="50954FD9" w14:textId="0793854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0B250E4E" w14:textId="091C649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0.24 </w:t>
            </w:r>
          </w:p>
        </w:tc>
        <w:tc>
          <w:tcPr>
            <w:tcW w:w="709" w:type="dxa"/>
            <w:vAlign w:val="bottom"/>
          </w:tcPr>
          <w:p w14:paraId="27A26AFA" w14:textId="1038CE8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1.33 </w:t>
            </w:r>
          </w:p>
        </w:tc>
        <w:tc>
          <w:tcPr>
            <w:tcW w:w="712" w:type="dxa"/>
            <w:vAlign w:val="bottom"/>
          </w:tcPr>
          <w:p w14:paraId="1CEECBD8" w14:textId="2A5FEB1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100EDAD7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24EE1484" w14:textId="0E8725D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5C95DE73" w14:textId="350AA43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7C83BB17" w14:textId="0F24E9B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64AD4EF9" w14:textId="3A97BD3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67BB9CC4" w14:textId="0E90E09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237A0424" w14:textId="698D218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1AFD9300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0CFD2A24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4E93BB54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66249469" w14:textId="3B84969B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0.00 </w:t>
            </w:r>
          </w:p>
        </w:tc>
      </w:tr>
      <w:tr w:rsidR="0037414A" w:rsidRPr="00F52CFF" w14:paraId="719C7F34" w14:textId="245E7961" w:rsidTr="0037414A">
        <w:trPr>
          <w:jc w:val="center"/>
        </w:trPr>
        <w:tc>
          <w:tcPr>
            <w:tcW w:w="709" w:type="dxa"/>
            <w:vMerge/>
          </w:tcPr>
          <w:p w14:paraId="0F9CDBD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0FA98A5D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87E35E" w14:textId="4198E1E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131</w:t>
            </w:r>
          </w:p>
        </w:tc>
        <w:tc>
          <w:tcPr>
            <w:tcW w:w="1274" w:type="dxa"/>
            <w:vAlign w:val="bottom"/>
          </w:tcPr>
          <w:p w14:paraId="762DD66B" w14:textId="47C6AA8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0.6-0.85</w:t>
            </w:r>
          </w:p>
        </w:tc>
        <w:tc>
          <w:tcPr>
            <w:tcW w:w="708" w:type="dxa"/>
            <w:vAlign w:val="bottom"/>
          </w:tcPr>
          <w:p w14:paraId="5787AF65" w14:textId="416DB85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0B609E85" w14:textId="214AF34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0.27 </w:t>
            </w:r>
          </w:p>
        </w:tc>
        <w:tc>
          <w:tcPr>
            <w:tcW w:w="709" w:type="dxa"/>
            <w:vAlign w:val="bottom"/>
          </w:tcPr>
          <w:p w14:paraId="14AE0C37" w14:textId="6E5771B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1.33 </w:t>
            </w:r>
          </w:p>
        </w:tc>
        <w:tc>
          <w:tcPr>
            <w:tcW w:w="712" w:type="dxa"/>
            <w:vAlign w:val="bottom"/>
          </w:tcPr>
          <w:p w14:paraId="741760C9" w14:textId="3CCB7BC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3FE8F1CF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66917687" w14:textId="71C2487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757CFB32" w14:textId="744A508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56BDAB6B" w14:textId="1626917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45660442" w14:textId="6A43E8C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75BE3064" w14:textId="6705ECE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1C53530F" w14:textId="664B521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43A61B20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566B68B3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03104BB5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57635408" w14:textId="6892989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6.40 </w:t>
            </w:r>
          </w:p>
        </w:tc>
      </w:tr>
      <w:tr w:rsidR="0037414A" w:rsidRPr="00F52CFF" w14:paraId="1E0CF0A2" w14:textId="189B8FEC" w:rsidTr="0037414A">
        <w:trPr>
          <w:jc w:val="center"/>
        </w:trPr>
        <w:tc>
          <w:tcPr>
            <w:tcW w:w="709" w:type="dxa"/>
            <w:vMerge/>
          </w:tcPr>
          <w:p w14:paraId="1BC8E87A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058B4A18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D27DF9" w14:textId="211EAC2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132</w:t>
            </w:r>
          </w:p>
        </w:tc>
        <w:tc>
          <w:tcPr>
            <w:tcW w:w="1274" w:type="dxa"/>
            <w:vAlign w:val="bottom"/>
          </w:tcPr>
          <w:p w14:paraId="4BA62FEB" w14:textId="6D2DCB0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0.6-1.00</w:t>
            </w:r>
          </w:p>
        </w:tc>
        <w:tc>
          <w:tcPr>
            <w:tcW w:w="708" w:type="dxa"/>
            <w:vAlign w:val="bottom"/>
          </w:tcPr>
          <w:p w14:paraId="418922DD" w14:textId="294586A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450B3F9E" w14:textId="5364CF0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0.32 </w:t>
            </w:r>
          </w:p>
        </w:tc>
        <w:tc>
          <w:tcPr>
            <w:tcW w:w="709" w:type="dxa"/>
            <w:vAlign w:val="bottom"/>
          </w:tcPr>
          <w:p w14:paraId="5B94673D" w14:textId="2BB2A2E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1.33 </w:t>
            </w:r>
          </w:p>
        </w:tc>
        <w:tc>
          <w:tcPr>
            <w:tcW w:w="712" w:type="dxa"/>
            <w:vAlign w:val="bottom"/>
          </w:tcPr>
          <w:p w14:paraId="67497D01" w14:textId="655906C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094D7425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7B6D6EAD" w14:textId="45630E5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303BEEBD" w14:textId="6201467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0642A74C" w14:textId="60A7F58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4618D1E5" w14:textId="4A464B2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41391C60" w14:textId="695F570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47027514" w14:textId="729827D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445250D0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24F31F85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4606533D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22ED227C" w14:textId="5AF4C25A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26.40 </w:t>
            </w:r>
          </w:p>
        </w:tc>
      </w:tr>
      <w:tr w:rsidR="0037414A" w:rsidRPr="00F52CFF" w14:paraId="261A1A22" w14:textId="7E50A90A" w:rsidTr="0037414A">
        <w:trPr>
          <w:jc w:val="center"/>
        </w:trPr>
        <w:tc>
          <w:tcPr>
            <w:tcW w:w="709" w:type="dxa"/>
            <w:vMerge/>
          </w:tcPr>
          <w:p w14:paraId="71783CFB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CC869FD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E98DD2" w14:textId="30BF93E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133</w:t>
            </w:r>
          </w:p>
        </w:tc>
        <w:tc>
          <w:tcPr>
            <w:tcW w:w="1274" w:type="dxa"/>
            <w:vAlign w:val="bottom"/>
          </w:tcPr>
          <w:p w14:paraId="1F96CBAE" w14:textId="4ABEA5C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0.6-1.25</w:t>
            </w:r>
          </w:p>
        </w:tc>
        <w:tc>
          <w:tcPr>
            <w:tcW w:w="708" w:type="dxa"/>
            <w:vAlign w:val="bottom"/>
          </w:tcPr>
          <w:p w14:paraId="77109199" w14:textId="6B4BC13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51AE8E0C" w14:textId="5D6620C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0.40 </w:t>
            </w:r>
          </w:p>
        </w:tc>
        <w:tc>
          <w:tcPr>
            <w:tcW w:w="709" w:type="dxa"/>
            <w:vAlign w:val="bottom"/>
          </w:tcPr>
          <w:p w14:paraId="308C38C1" w14:textId="7F1FF93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1.33 </w:t>
            </w:r>
          </w:p>
        </w:tc>
        <w:tc>
          <w:tcPr>
            <w:tcW w:w="712" w:type="dxa"/>
            <w:vAlign w:val="bottom"/>
          </w:tcPr>
          <w:p w14:paraId="0E6A0827" w14:textId="236670B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14C770F3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4244D745" w14:textId="042AFFD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6603465C" w14:textId="65F9AFE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26AF1E86" w14:textId="2682E75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2732D21F" w14:textId="05BCD7E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63B3C820" w14:textId="0999947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03115DCD" w14:textId="523D893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4C4843B5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0B5A667A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473BD6D9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7771D519" w14:textId="7AD0ED4E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27.60 </w:t>
            </w:r>
          </w:p>
        </w:tc>
      </w:tr>
      <w:tr w:rsidR="0037414A" w:rsidRPr="00F52CFF" w14:paraId="038A11B2" w14:textId="650912A5" w:rsidTr="0037414A">
        <w:trPr>
          <w:jc w:val="center"/>
        </w:trPr>
        <w:tc>
          <w:tcPr>
            <w:tcW w:w="709" w:type="dxa"/>
            <w:vMerge/>
          </w:tcPr>
          <w:p w14:paraId="52694C96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CAC0636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50FA52" w14:textId="409A248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134</w:t>
            </w:r>
          </w:p>
        </w:tc>
        <w:tc>
          <w:tcPr>
            <w:tcW w:w="1274" w:type="dxa"/>
            <w:vAlign w:val="bottom"/>
          </w:tcPr>
          <w:p w14:paraId="5E7718C9" w14:textId="60206F0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0.6-1.50</w:t>
            </w:r>
          </w:p>
        </w:tc>
        <w:tc>
          <w:tcPr>
            <w:tcW w:w="708" w:type="dxa"/>
            <w:vAlign w:val="bottom"/>
          </w:tcPr>
          <w:p w14:paraId="19FEC8B0" w14:textId="5440EB5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5E65D077" w14:textId="3204036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0.48 </w:t>
            </w:r>
          </w:p>
        </w:tc>
        <w:tc>
          <w:tcPr>
            <w:tcW w:w="709" w:type="dxa"/>
            <w:vAlign w:val="bottom"/>
          </w:tcPr>
          <w:p w14:paraId="02FB5ED8" w14:textId="08A7AA0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1.33 </w:t>
            </w:r>
          </w:p>
        </w:tc>
        <w:tc>
          <w:tcPr>
            <w:tcW w:w="712" w:type="dxa"/>
            <w:vAlign w:val="bottom"/>
          </w:tcPr>
          <w:p w14:paraId="00723062" w14:textId="2BFFD81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37B6BDA7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789673EB" w14:textId="00A5D73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3EE9FDAD" w14:textId="36DF0FB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31B5A0B4" w14:textId="06F2411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1FE2DE7A" w14:textId="38B290A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5D7DB3ED" w14:textId="63E1373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3A6C817C" w14:textId="1DC61E0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6FB04B95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595095A7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7A1ED4B5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281D39CE" w14:textId="3C2CB7C8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31.40 </w:t>
            </w:r>
          </w:p>
        </w:tc>
      </w:tr>
      <w:tr w:rsidR="0037414A" w:rsidRPr="00F52CFF" w14:paraId="620EDB42" w14:textId="043F62F7" w:rsidTr="0037414A">
        <w:trPr>
          <w:jc w:val="center"/>
        </w:trPr>
        <w:tc>
          <w:tcPr>
            <w:tcW w:w="709" w:type="dxa"/>
            <w:vMerge/>
          </w:tcPr>
          <w:p w14:paraId="62D58DF6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35B40E5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FFE4DE" w14:textId="7477B1B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135</w:t>
            </w:r>
          </w:p>
        </w:tc>
        <w:tc>
          <w:tcPr>
            <w:tcW w:w="1274" w:type="dxa"/>
            <w:vAlign w:val="bottom"/>
          </w:tcPr>
          <w:p w14:paraId="57967EF0" w14:textId="47F3A4A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0.7-0.75</w:t>
            </w:r>
          </w:p>
        </w:tc>
        <w:tc>
          <w:tcPr>
            <w:tcW w:w="708" w:type="dxa"/>
            <w:vAlign w:val="bottom"/>
          </w:tcPr>
          <w:p w14:paraId="43908F89" w14:textId="599172F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1BDF4626" w14:textId="5F02639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0.24 </w:t>
            </w:r>
          </w:p>
        </w:tc>
        <w:tc>
          <w:tcPr>
            <w:tcW w:w="709" w:type="dxa"/>
            <w:vAlign w:val="bottom"/>
          </w:tcPr>
          <w:p w14:paraId="5F92EF4D" w14:textId="23320D6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1.14 </w:t>
            </w:r>
          </w:p>
        </w:tc>
        <w:tc>
          <w:tcPr>
            <w:tcW w:w="712" w:type="dxa"/>
            <w:vAlign w:val="bottom"/>
          </w:tcPr>
          <w:p w14:paraId="22F35276" w14:textId="111153C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6BAF4B83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3EF0C7D7" w14:textId="753D1E7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362F68A2" w14:textId="266B63B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53CDED69" w14:textId="16B7B73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1E19B7D4" w14:textId="35634BA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5BADFBF5" w14:textId="520F928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3CA7CBD5" w14:textId="547A057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0C437E74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1456D3FA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3C961115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0EC44A04" w14:textId="1A93439B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0.40 </w:t>
            </w:r>
          </w:p>
        </w:tc>
      </w:tr>
      <w:tr w:rsidR="0037414A" w:rsidRPr="00F52CFF" w14:paraId="2E6B4DB4" w14:textId="1B583C58" w:rsidTr="0037414A">
        <w:trPr>
          <w:jc w:val="center"/>
        </w:trPr>
        <w:tc>
          <w:tcPr>
            <w:tcW w:w="709" w:type="dxa"/>
            <w:vMerge/>
          </w:tcPr>
          <w:p w14:paraId="6EFE711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3245010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66FC77" w14:textId="2EEAC56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136</w:t>
            </w:r>
          </w:p>
        </w:tc>
        <w:tc>
          <w:tcPr>
            <w:tcW w:w="1274" w:type="dxa"/>
            <w:vAlign w:val="bottom"/>
          </w:tcPr>
          <w:p w14:paraId="1C445D34" w14:textId="2AE67D7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0.7-0.85</w:t>
            </w:r>
          </w:p>
        </w:tc>
        <w:tc>
          <w:tcPr>
            <w:tcW w:w="708" w:type="dxa"/>
            <w:vAlign w:val="bottom"/>
          </w:tcPr>
          <w:p w14:paraId="05B86591" w14:textId="3BF58D4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0E1D1EB5" w14:textId="79B3C9B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0.27 </w:t>
            </w:r>
          </w:p>
        </w:tc>
        <w:tc>
          <w:tcPr>
            <w:tcW w:w="709" w:type="dxa"/>
            <w:vAlign w:val="bottom"/>
          </w:tcPr>
          <w:p w14:paraId="0E2FAD9E" w14:textId="523A14B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1.14 </w:t>
            </w:r>
          </w:p>
        </w:tc>
        <w:tc>
          <w:tcPr>
            <w:tcW w:w="712" w:type="dxa"/>
            <w:vAlign w:val="bottom"/>
          </w:tcPr>
          <w:p w14:paraId="56245226" w14:textId="60C8C5D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4A706E25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563E6253" w14:textId="44C750E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324EDEAC" w14:textId="00DCEA6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16C14221" w14:textId="20FCAB1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0F12B712" w14:textId="3D5B07D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5C05E12A" w14:textId="3A75B15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689BE7DD" w14:textId="682FD4A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401B00CC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66FA6115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58A7C61B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230FBAFC" w14:textId="1E9563E2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17.40 </w:t>
            </w:r>
          </w:p>
        </w:tc>
      </w:tr>
      <w:tr w:rsidR="0037414A" w:rsidRPr="00F52CFF" w14:paraId="55879876" w14:textId="2D85262C" w:rsidTr="0037414A">
        <w:trPr>
          <w:jc w:val="center"/>
        </w:trPr>
        <w:tc>
          <w:tcPr>
            <w:tcW w:w="709" w:type="dxa"/>
            <w:vMerge/>
          </w:tcPr>
          <w:p w14:paraId="6590BB85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7C76C1F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2EEFBF" w14:textId="7FA3D22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137</w:t>
            </w:r>
          </w:p>
        </w:tc>
        <w:tc>
          <w:tcPr>
            <w:tcW w:w="1274" w:type="dxa"/>
            <w:vAlign w:val="bottom"/>
          </w:tcPr>
          <w:p w14:paraId="72FB3894" w14:textId="198BF47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0.7-1.00</w:t>
            </w:r>
          </w:p>
        </w:tc>
        <w:tc>
          <w:tcPr>
            <w:tcW w:w="708" w:type="dxa"/>
            <w:vAlign w:val="bottom"/>
          </w:tcPr>
          <w:p w14:paraId="2AB673B0" w14:textId="5639EB8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3480EC66" w14:textId="014F136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0.32 </w:t>
            </w:r>
          </w:p>
        </w:tc>
        <w:tc>
          <w:tcPr>
            <w:tcW w:w="709" w:type="dxa"/>
            <w:vAlign w:val="bottom"/>
          </w:tcPr>
          <w:p w14:paraId="50F9C724" w14:textId="1939B5E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1.14 </w:t>
            </w:r>
          </w:p>
        </w:tc>
        <w:tc>
          <w:tcPr>
            <w:tcW w:w="712" w:type="dxa"/>
            <w:vAlign w:val="bottom"/>
          </w:tcPr>
          <w:p w14:paraId="195991DD" w14:textId="115A0E2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1C3D8056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7E712DCB" w14:textId="2D780C8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56F6BAAF" w14:textId="361833A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5264A1D1" w14:textId="183CAA1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79A0AB62" w14:textId="68495ED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23DBD45A" w14:textId="502238F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436E3D03" w14:textId="0DFD2C1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77277E65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4128CE85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24DBFCBB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68162A8B" w14:textId="64258F05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28.00 </w:t>
            </w:r>
          </w:p>
        </w:tc>
      </w:tr>
      <w:tr w:rsidR="0037414A" w:rsidRPr="00F52CFF" w14:paraId="4B51D647" w14:textId="356AF80E" w:rsidTr="0037414A">
        <w:trPr>
          <w:jc w:val="center"/>
        </w:trPr>
        <w:tc>
          <w:tcPr>
            <w:tcW w:w="709" w:type="dxa"/>
            <w:vMerge/>
          </w:tcPr>
          <w:p w14:paraId="4DF0C008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803D297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917F0A" w14:textId="4AC2759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138</w:t>
            </w:r>
          </w:p>
        </w:tc>
        <w:tc>
          <w:tcPr>
            <w:tcW w:w="1274" w:type="dxa"/>
            <w:vAlign w:val="bottom"/>
          </w:tcPr>
          <w:p w14:paraId="35B2C2F9" w14:textId="152402F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0.7-1.25</w:t>
            </w:r>
          </w:p>
        </w:tc>
        <w:tc>
          <w:tcPr>
            <w:tcW w:w="708" w:type="dxa"/>
            <w:vAlign w:val="bottom"/>
          </w:tcPr>
          <w:p w14:paraId="25EE9550" w14:textId="070D9B3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4CE2E325" w14:textId="51A7413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0.40 </w:t>
            </w:r>
          </w:p>
        </w:tc>
        <w:tc>
          <w:tcPr>
            <w:tcW w:w="709" w:type="dxa"/>
            <w:vAlign w:val="bottom"/>
          </w:tcPr>
          <w:p w14:paraId="3730EE6A" w14:textId="5605323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1.14 </w:t>
            </w:r>
          </w:p>
        </w:tc>
        <w:tc>
          <w:tcPr>
            <w:tcW w:w="712" w:type="dxa"/>
            <w:vAlign w:val="bottom"/>
          </w:tcPr>
          <w:p w14:paraId="6B372887" w14:textId="46DD306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3E1AC2F2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23B59A27" w14:textId="718589F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08E794A6" w14:textId="5981574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373E6CE9" w14:textId="6A54E25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70E500DB" w14:textId="61C8F2E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1C5EC613" w14:textId="4BEF4E9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7AE18BC2" w14:textId="4491FF2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39BB8EE8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6B6636D1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62BAF7F6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63BAF797" w14:textId="0FEC9C52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30.50 </w:t>
            </w:r>
          </w:p>
        </w:tc>
      </w:tr>
      <w:tr w:rsidR="0037414A" w:rsidRPr="00F52CFF" w14:paraId="20E06DB4" w14:textId="16B95923" w:rsidTr="0037414A">
        <w:trPr>
          <w:jc w:val="center"/>
        </w:trPr>
        <w:tc>
          <w:tcPr>
            <w:tcW w:w="709" w:type="dxa"/>
            <w:vMerge/>
          </w:tcPr>
          <w:p w14:paraId="1D96406E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8327F40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F0055F" w14:textId="2126F8A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139</w:t>
            </w:r>
          </w:p>
        </w:tc>
        <w:tc>
          <w:tcPr>
            <w:tcW w:w="1274" w:type="dxa"/>
            <w:vAlign w:val="bottom"/>
          </w:tcPr>
          <w:p w14:paraId="34487213" w14:textId="0DB54A4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0.7-1.50</w:t>
            </w:r>
          </w:p>
        </w:tc>
        <w:tc>
          <w:tcPr>
            <w:tcW w:w="708" w:type="dxa"/>
            <w:vAlign w:val="bottom"/>
          </w:tcPr>
          <w:p w14:paraId="5A4D02BD" w14:textId="300892E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576F0392" w14:textId="187E823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0.48 </w:t>
            </w:r>
          </w:p>
        </w:tc>
        <w:tc>
          <w:tcPr>
            <w:tcW w:w="709" w:type="dxa"/>
            <w:vAlign w:val="bottom"/>
          </w:tcPr>
          <w:p w14:paraId="58E8DBFE" w14:textId="20636DA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1.14 </w:t>
            </w:r>
          </w:p>
        </w:tc>
        <w:tc>
          <w:tcPr>
            <w:tcW w:w="712" w:type="dxa"/>
            <w:vAlign w:val="bottom"/>
          </w:tcPr>
          <w:p w14:paraId="784C84F3" w14:textId="2E97AC0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2A954AC6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3C62685E" w14:textId="2B0B547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264AC135" w14:textId="51FEB93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1CE2C6AD" w14:textId="557BAB6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42ECAC12" w14:textId="751AEDE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0C92047C" w14:textId="36A5E26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58C2C9A2" w14:textId="2FF6FC0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43BE3BB8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7405E2F3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35273966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5F9D622A" w14:textId="03359FAE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32.20 </w:t>
            </w:r>
          </w:p>
        </w:tc>
      </w:tr>
      <w:tr w:rsidR="0037414A" w:rsidRPr="00F52CFF" w14:paraId="3EE02180" w14:textId="33CBC5EB" w:rsidTr="0037414A">
        <w:trPr>
          <w:jc w:val="center"/>
        </w:trPr>
        <w:tc>
          <w:tcPr>
            <w:tcW w:w="709" w:type="dxa"/>
            <w:vMerge/>
          </w:tcPr>
          <w:p w14:paraId="5CDD5BBE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3315818F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CD4FF5" w14:textId="6F1DF8B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140</w:t>
            </w:r>
          </w:p>
        </w:tc>
        <w:tc>
          <w:tcPr>
            <w:tcW w:w="1274" w:type="dxa"/>
            <w:vAlign w:val="bottom"/>
          </w:tcPr>
          <w:p w14:paraId="5B181640" w14:textId="3D816A0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0.8-0.75</w:t>
            </w:r>
          </w:p>
        </w:tc>
        <w:tc>
          <w:tcPr>
            <w:tcW w:w="708" w:type="dxa"/>
            <w:vAlign w:val="bottom"/>
          </w:tcPr>
          <w:p w14:paraId="461A8425" w14:textId="53F78BE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024C52B1" w14:textId="4855B6F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0.24 </w:t>
            </w:r>
          </w:p>
        </w:tc>
        <w:tc>
          <w:tcPr>
            <w:tcW w:w="709" w:type="dxa"/>
            <w:vAlign w:val="bottom"/>
          </w:tcPr>
          <w:p w14:paraId="450CFC35" w14:textId="2171553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712" w:type="dxa"/>
            <w:vAlign w:val="bottom"/>
          </w:tcPr>
          <w:p w14:paraId="1E346808" w14:textId="0BAF47A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5B87BF2A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01BD9A4F" w14:textId="6CB399C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61D57953" w14:textId="3413DB6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559C60EF" w14:textId="046B3DB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6B3FA45D" w14:textId="2526291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03916113" w14:textId="14EC299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7B45CEEB" w14:textId="312F3F2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40201657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2A05E2F2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57FE2D40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2B7487FD" w14:textId="3B3B77EE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1.30 </w:t>
            </w:r>
          </w:p>
        </w:tc>
      </w:tr>
      <w:tr w:rsidR="0037414A" w:rsidRPr="00F52CFF" w14:paraId="339B6A92" w14:textId="3091B08E" w:rsidTr="0037414A">
        <w:trPr>
          <w:jc w:val="center"/>
        </w:trPr>
        <w:tc>
          <w:tcPr>
            <w:tcW w:w="709" w:type="dxa"/>
            <w:vMerge/>
          </w:tcPr>
          <w:p w14:paraId="3771FF32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B57F6E2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73B26B" w14:textId="6BDC048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141</w:t>
            </w:r>
          </w:p>
        </w:tc>
        <w:tc>
          <w:tcPr>
            <w:tcW w:w="1274" w:type="dxa"/>
            <w:vAlign w:val="bottom"/>
          </w:tcPr>
          <w:p w14:paraId="68A70E25" w14:textId="0954B36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0.8-0.85</w:t>
            </w:r>
          </w:p>
        </w:tc>
        <w:tc>
          <w:tcPr>
            <w:tcW w:w="708" w:type="dxa"/>
            <w:vAlign w:val="bottom"/>
          </w:tcPr>
          <w:p w14:paraId="6BD69DAC" w14:textId="5ABF89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236BAF78" w14:textId="1B58224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0.27 </w:t>
            </w:r>
          </w:p>
        </w:tc>
        <w:tc>
          <w:tcPr>
            <w:tcW w:w="709" w:type="dxa"/>
            <w:vAlign w:val="bottom"/>
          </w:tcPr>
          <w:p w14:paraId="75375C4B" w14:textId="13DEDA6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712" w:type="dxa"/>
            <w:vAlign w:val="bottom"/>
          </w:tcPr>
          <w:p w14:paraId="67DC90F2" w14:textId="5E5BE97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13B17CBE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1B0B3CEC" w14:textId="411ED3D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192CF08B" w14:textId="78D3E9C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6C14D0EC" w14:textId="212AC71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759FD20F" w14:textId="44030D3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0F4A920C" w14:textId="4304765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3AD18EEE" w14:textId="7C95C3B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14651F9F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067AE477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1C3712F2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602F018A" w14:textId="7374B542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19.70 </w:t>
            </w:r>
          </w:p>
        </w:tc>
      </w:tr>
      <w:tr w:rsidR="0037414A" w:rsidRPr="00F52CFF" w14:paraId="7005CBC1" w14:textId="065AEFB1" w:rsidTr="0037414A">
        <w:trPr>
          <w:jc w:val="center"/>
        </w:trPr>
        <w:tc>
          <w:tcPr>
            <w:tcW w:w="709" w:type="dxa"/>
            <w:vMerge/>
          </w:tcPr>
          <w:p w14:paraId="6C542580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732F7DC2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1177F8" w14:textId="72A5E2B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142</w:t>
            </w:r>
          </w:p>
        </w:tc>
        <w:tc>
          <w:tcPr>
            <w:tcW w:w="1274" w:type="dxa"/>
            <w:vAlign w:val="bottom"/>
          </w:tcPr>
          <w:p w14:paraId="7FF868CB" w14:textId="6309C68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0.8-1.00</w:t>
            </w:r>
          </w:p>
        </w:tc>
        <w:tc>
          <w:tcPr>
            <w:tcW w:w="708" w:type="dxa"/>
            <w:vAlign w:val="bottom"/>
          </w:tcPr>
          <w:p w14:paraId="77D9348B" w14:textId="010984E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62C1C1FD" w14:textId="1F27D8C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0.32 </w:t>
            </w:r>
          </w:p>
        </w:tc>
        <w:tc>
          <w:tcPr>
            <w:tcW w:w="709" w:type="dxa"/>
            <w:vAlign w:val="bottom"/>
          </w:tcPr>
          <w:p w14:paraId="3E3BECBD" w14:textId="676D56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712" w:type="dxa"/>
            <w:vAlign w:val="bottom"/>
          </w:tcPr>
          <w:p w14:paraId="1BF5E2BB" w14:textId="07177AD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4307F22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22E0BFCB" w14:textId="56B0A3B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232AA67D" w14:textId="74BBA94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3641D7C9" w14:textId="012530C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170013B6" w14:textId="441F5AE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7900F0D9" w14:textId="1D3C1A4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3424BCD4" w14:textId="1882C89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006CDE92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6BA33A70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0149E625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69AA03A2" w14:textId="5F5AA6FA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28.90 </w:t>
            </w:r>
          </w:p>
        </w:tc>
      </w:tr>
      <w:tr w:rsidR="0037414A" w:rsidRPr="00F52CFF" w14:paraId="36C5CBD1" w14:textId="3A5A4FBE" w:rsidTr="0037414A">
        <w:trPr>
          <w:jc w:val="center"/>
        </w:trPr>
        <w:tc>
          <w:tcPr>
            <w:tcW w:w="709" w:type="dxa"/>
            <w:vMerge/>
          </w:tcPr>
          <w:p w14:paraId="2966943D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5F51BC0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9CB8F5" w14:textId="60F676B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143</w:t>
            </w:r>
          </w:p>
        </w:tc>
        <w:tc>
          <w:tcPr>
            <w:tcW w:w="1274" w:type="dxa"/>
            <w:vAlign w:val="bottom"/>
          </w:tcPr>
          <w:p w14:paraId="5DA65604" w14:textId="2B61022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0.8-1.25</w:t>
            </w:r>
          </w:p>
        </w:tc>
        <w:tc>
          <w:tcPr>
            <w:tcW w:w="708" w:type="dxa"/>
            <w:vAlign w:val="bottom"/>
          </w:tcPr>
          <w:p w14:paraId="513EC79F" w14:textId="653D6B1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707CF560" w14:textId="56B3519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0.40 </w:t>
            </w:r>
          </w:p>
        </w:tc>
        <w:tc>
          <w:tcPr>
            <w:tcW w:w="709" w:type="dxa"/>
            <w:vAlign w:val="bottom"/>
          </w:tcPr>
          <w:p w14:paraId="04DE632F" w14:textId="689B042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712" w:type="dxa"/>
            <w:vAlign w:val="bottom"/>
          </w:tcPr>
          <w:p w14:paraId="628FA690" w14:textId="2AD0DF2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3BF5CDC3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5FE37772" w14:textId="51854C1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346A46CD" w14:textId="5E5A78C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6C2B0002" w14:textId="0ACDE1B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48AC4F40" w14:textId="01EF8B9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15693447" w14:textId="25C9049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00073C19" w14:textId="6C56BCE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30993651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00C593DA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53FD2C58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35B20976" w14:textId="33C4A45B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31.70 </w:t>
            </w:r>
          </w:p>
        </w:tc>
      </w:tr>
      <w:tr w:rsidR="0037414A" w:rsidRPr="00F52CFF" w14:paraId="503CC6A1" w14:textId="0A21BAC1" w:rsidTr="0037414A">
        <w:trPr>
          <w:jc w:val="center"/>
        </w:trPr>
        <w:tc>
          <w:tcPr>
            <w:tcW w:w="709" w:type="dxa"/>
            <w:vMerge/>
          </w:tcPr>
          <w:p w14:paraId="5D28DE8D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03EEB36C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FD4A5E" w14:textId="6A344EC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144</w:t>
            </w:r>
          </w:p>
        </w:tc>
        <w:tc>
          <w:tcPr>
            <w:tcW w:w="1274" w:type="dxa"/>
            <w:vAlign w:val="bottom"/>
          </w:tcPr>
          <w:p w14:paraId="7765F4CC" w14:textId="3568A7E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0.8-1.50</w:t>
            </w:r>
          </w:p>
        </w:tc>
        <w:tc>
          <w:tcPr>
            <w:tcW w:w="708" w:type="dxa"/>
            <w:vAlign w:val="bottom"/>
          </w:tcPr>
          <w:p w14:paraId="1D6D29A7" w14:textId="00430A6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7FE3A2BD" w14:textId="384DA96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0.48 </w:t>
            </w:r>
          </w:p>
        </w:tc>
        <w:tc>
          <w:tcPr>
            <w:tcW w:w="709" w:type="dxa"/>
            <w:vAlign w:val="bottom"/>
          </w:tcPr>
          <w:p w14:paraId="5AE719E8" w14:textId="1DFAF56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712" w:type="dxa"/>
            <w:vAlign w:val="bottom"/>
          </w:tcPr>
          <w:p w14:paraId="6ED9ACD3" w14:textId="2A0CB7F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2FC808CC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2806548D" w14:textId="01C4F96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15E661EB" w14:textId="4FD8AF6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42472CCB" w14:textId="175920F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3F8E38F8" w14:textId="5DCBE03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4E2C5809" w14:textId="2BC2C75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163A3839" w14:textId="56998E2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528BAC36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535A74B9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7EE8E707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4B062B25" w14:textId="19E2013E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34.30 </w:t>
            </w:r>
          </w:p>
        </w:tc>
      </w:tr>
      <w:tr w:rsidR="0037414A" w:rsidRPr="00F52CFF" w14:paraId="160842FC" w14:textId="46B20AA6" w:rsidTr="0037414A">
        <w:trPr>
          <w:jc w:val="center"/>
        </w:trPr>
        <w:tc>
          <w:tcPr>
            <w:tcW w:w="709" w:type="dxa"/>
            <w:vMerge/>
          </w:tcPr>
          <w:p w14:paraId="469CFE22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0FCE2A8F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8D1B6B" w14:textId="73BEE00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145</w:t>
            </w:r>
          </w:p>
        </w:tc>
        <w:tc>
          <w:tcPr>
            <w:tcW w:w="1274" w:type="dxa"/>
            <w:vAlign w:val="bottom"/>
          </w:tcPr>
          <w:p w14:paraId="73435902" w14:textId="2148AFC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0.9-0.75</w:t>
            </w:r>
          </w:p>
        </w:tc>
        <w:tc>
          <w:tcPr>
            <w:tcW w:w="708" w:type="dxa"/>
            <w:vAlign w:val="bottom"/>
          </w:tcPr>
          <w:p w14:paraId="79BA903E" w14:textId="26F3190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053C97BC" w14:textId="1669B4C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0.24 </w:t>
            </w:r>
          </w:p>
        </w:tc>
        <w:tc>
          <w:tcPr>
            <w:tcW w:w="709" w:type="dxa"/>
            <w:vAlign w:val="bottom"/>
          </w:tcPr>
          <w:p w14:paraId="0095A87F" w14:textId="3FA4605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0.89 </w:t>
            </w:r>
          </w:p>
        </w:tc>
        <w:tc>
          <w:tcPr>
            <w:tcW w:w="712" w:type="dxa"/>
            <w:vAlign w:val="bottom"/>
          </w:tcPr>
          <w:p w14:paraId="086DAF29" w14:textId="44FAB42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72E57303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677A2B7E" w14:textId="7CA1BA1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54E36A7F" w14:textId="46CEE4D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33796F4A" w14:textId="51538AC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54AF4BF7" w14:textId="7166C56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640213A7" w14:textId="6A651E7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3EB8CE1A" w14:textId="5BF0779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52C78C84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4C669252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72B10BF2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374F64D6" w14:textId="0E565442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11.60 </w:t>
            </w:r>
          </w:p>
        </w:tc>
      </w:tr>
      <w:tr w:rsidR="0037414A" w:rsidRPr="00F52CFF" w14:paraId="576282F6" w14:textId="7BDC3A1C" w:rsidTr="0037414A">
        <w:trPr>
          <w:jc w:val="center"/>
        </w:trPr>
        <w:tc>
          <w:tcPr>
            <w:tcW w:w="709" w:type="dxa"/>
            <w:vMerge/>
          </w:tcPr>
          <w:p w14:paraId="55FE864D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0732020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30BC15" w14:textId="7CA5BED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146</w:t>
            </w:r>
          </w:p>
        </w:tc>
        <w:tc>
          <w:tcPr>
            <w:tcW w:w="1274" w:type="dxa"/>
            <w:vAlign w:val="bottom"/>
          </w:tcPr>
          <w:p w14:paraId="7BA43188" w14:textId="57B1DB2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0.9-0.85</w:t>
            </w:r>
          </w:p>
        </w:tc>
        <w:tc>
          <w:tcPr>
            <w:tcW w:w="708" w:type="dxa"/>
            <w:vAlign w:val="bottom"/>
          </w:tcPr>
          <w:p w14:paraId="650D1A4D" w14:textId="571465A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42B6EB64" w14:textId="704A267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0.27 </w:t>
            </w:r>
          </w:p>
        </w:tc>
        <w:tc>
          <w:tcPr>
            <w:tcW w:w="709" w:type="dxa"/>
            <w:vAlign w:val="bottom"/>
          </w:tcPr>
          <w:p w14:paraId="7E7138FC" w14:textId="20106B6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0.89 </w:t>
            </w:r>
          </w:p>
        </w:tc>
        <w:tc>
          <w:tcPr>
            <w:tcW w:w="712" w:type="dxa"/>
            <w:vAlign w:val="bottom"/>
          </w:tcPr>
          <w:p w14:paraId="58A41DB2" w14:textId="60DD4CA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2B142323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3E94B7A7" w14:textId="636CE8F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6A565583" w14:textId="0A2D790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0D1B663F" w14:textId="0CFEBB1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6F2E48B0" w14:textId="0EAFDC3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5DA784EB" w14:textId="444E328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7EA3044F" w14:textId="3329BA5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4EE93BD7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64A98BBB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40DCA257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4AAE323E" w14:textId="20EB2C50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23.80 </w:t>
            </w:r>
          </w:p>
        </w:tc>
      </w:tr>
      <w:tr w:rsidR="0037414A" w:rsidRPr="00F52CFF" w14:paraId="0C372DC2" w14:textId="17CA47EC" w:rsidTr="0037414A">
        <w:trPr>
          <w:jc w:val="center"/>
        </w:trPr>
        <w:tc>
          <w:tcPr>
            <w:tcW w:w="709" w:type="dxa"/>
            <w:vMerge/>
          </w:tcPr>
          <w:p w14:paraId="79470522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349CED87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5DBEBB" w14:textId="7D981F6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147</w:t>
            </w:r>
          </w:p>
        </w:tc>
        <w:tc>
          <w:tcPr>
            <w:tcW w:w="1274" w:type="dxa"/>
            <w:vAlign w:val="bottom"/>
          </w:tcPr>
          <w:p w14:paraId="03511768" w14:textId="74BF48E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0.9-1.00</w:t>
            </w:r>
          </w:p>
        </w:tc>
        <w:tc>
          <w:tcPr>
            <w:tcW w:w="708" w:type="dxa"/>
            <w:vAlign w:val="bottom"/>
          </w:tcPr>
          <w:p w14:paraId="58FBAF92" w14:textId="448BC74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4A8B561F" w14:textId="67B3799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0.32 </w:t>
            </w:r>
          </w:p>
        </w:tc>
        <w:tc>
          <w:tcPr>
            <w:tcW w:w="709" w:type="dxa"/>
            <w:vAlign w:val="bottom"/>
          </w:tcPr>
          <w:p w14:paraId="5E73CB30" w14:textId="30F5360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0.89 </w:t>
            </w:r>
          </w:p>
        </w:tc>
        <w:tc>
          <w:tcPr>
            <w:tcW w:w="712" w:type="dxa"/>
            <w:vAlign w:val="bottom"/>
          </w:tcPr>
          <w:p w14:paraId="1B46C7CE" w14:textId="24D357E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056BFBBD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1AA5233B" w14:textId="6432FA3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4C45504C" w14:textId="0D87C2A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1A26407D" w14:textId="235CEAC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4884BCD3" w14:textId="0B9FA45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274CB415" w14:textId="06F5AF4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44A563C5" w14:textId="62DF9D6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17F143C0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1DC0E5A8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7B572136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4635E294" w14:textId="790FC5B6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28.00 </w:t>
            </w:r>
          </w:p>
        </w:tc>
      </w:tr>
      <w:tr w:rsidR="0037414A" w:rsidRPr="00F52CFF" w14:paraId="3C7F3123" w14:textId="1C422A4D" w:rsidTr="0037414A">
        <w:trPr>
          <w:jc w:val="center"/>
        </w:trPr>
        <w:tc>
          <w:tcPr>
            <w:tcW w:w="709" w:type="dxa"/>
            <w:vMerge/>
          </w:tcPr>
          <w:p w14:paraId="3BE32925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14AE36BA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1C398A" w14:textId="4FF929F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148</w:t>
            </w:r>
          </w:p>
        </w:tc>
        <w:tc>
          <w:tcPr>
            <w:tcW w:w="1274" w:type="dxa"/>
            <w:vAlign w:val="bottom"/>
          </w:tcPr>
          <w:p w14:paraId="7A763F94" w14:textId="4CB03CE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0.9-1.25</w:t>
            </w:r>
          </w:p>
        </w:tc>
        <w:tc>
          <w:tcPr>
            <w:tcW w:w="708" w:type="dxa"/>
            <w:vAlign w:val="bottom"/>
          </w:tcPr>
          <w:p w14:paraId="257211F2" w14:textId="4168B6F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24272A16" w14:textId="6B4BF97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0.40 </w:t>
            </w:r>
          </w:p>
        </w:tc>
        <w:tc>
          <w:tcPr>
            <w:tcW w:w="709" w:type="dxa"/>
            <w:vAlign w:val="bottom"/>
          </w:tcPr>
          <w:p w14:paraId="0D86582D" w14:textId="4A2725D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0.89 </w:t>
            </w:r>
          </w:p>
        </w:tc>
        <w:tc>
          <w:tcPr>
            <w:tcW w:w="712" w:type="dxa"/>
            <w:vAlign w:val="bottom"/>
          </w:tcPr>
          <w:p w14:paraId="75F16314" w14:textId="5ADFDE3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4872E0F7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7A2D3061" w14:textId="12B5F4B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32A5F279" w14:textId="2C4254D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2353E1E7" w14:textId="3EA6AFD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640E1B81" w14:textId="067145B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0C4213BC" w14:textId="1A51F3C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5DFBCE0A" w14:textId="37A6A94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201C3F0F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76ABEBBA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5AEEE617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315D79FB" w14:textId="6D20D059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31.30 </w:t>
            </w:r>
          </w:p>
        </w:tc>
      </w:tr>
      <w:tr w:rsidR="0037414A" w:rsidRPr="00F52CFF" w14:paraId="76519C4B" w14:textId="6A1D59E3" w:rsidTr="0037414A">
        <w:trPr>
          <w:jc w:val="center"/>
        </w:trPr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768CDB36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14:paraId="14C29C1C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96E980B" w14:textId="24CB3B6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149</w:t>
            </w:r>
          </w:p>
        </w:tc>
        <w:tc>
          <w:tcPr>
            <w:tcW w:w="1274" w:type="dxa"/>
            <w:tcBorders>
              <w:bottom w:val="single" w:sz="4" w:space="0" w:color="auto"/>
            </w:tcBorders>
            <w:vAlign w:val="bottom"/>
          </w:tcPr>
          <w:p w14:paraId="08EB8A75" w14:textId="7E6FFDF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0.9-1.50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4F2B6B64" w14:textId="693F5F0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4FC3C0B5" w14:textId="5CADDD6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0.48 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23C4B061" w14:textId="5AE3FE9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0.89 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vAlign w:val="bottom"/>
          </w:tcPr>
          <w:p w14:paraId="4BAF3DCC" w14:textId="595D68C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1CE29CAB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3CA112A1" w14:textId="6978BC3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0A548169" w14:textId="07BE428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66F5413B" w14:textId="1BB416F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69D45517" w14:textId="428C9E0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11D13956" w14:textId="55023A5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229153E3" w14:textId="0FB7C98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3C4BF56B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4912EE6D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3B85D7E1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tcBorders>
              <w:bottom w:val="single" w:sz="4" w:space="0" w:color="auto"/>
            </w:tcBorders>
            <w:vAlign w:val="bottom"/>
          </w:tcPr>
          <w:p w14:paraId="030E5327" w14:textId="1EE5E2A4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28.30 </w:t>
            </w:r>
          </w:p>
        </w:tc>
      </w:tr>
      <w:tr w:rsidR="0037414A" w:rsidRPr="00F52CFF" w14:paraId="4560A1C7" w14:textId="5798B20B" w:rsidTr="0037414A">
        <w:trPr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33E5DB23" w14:textId="22F200EE" w:rsidR="0037414A" w:rsidRPr="00E94E1F" w:rsidRDefault="0037414A" w:rsidP="0037414A">
            <w:pPr>
              <w:spacing w:line="240" w:lineRule="auto"/>
              <w:jc w:val="center"/>
              <w:rPr>
                <w:rFonts w:ascii="等线" w:eastAsia="等线" w:hAnsi="等线" w:hint="eastAsia"/>
                <w:color w:val="000000"/>
                <w:kern w:val="0"/>
                <w:sz w:val="22"/>
                <w:szCs w:val="22"/>
              </w:rPr>
            </w:pPr>
            <w:r w:rsidRPr="009E0DF9">
              <w:rPr>
                <w:rFonts w:hint="eastAsia"/>
              </w:rPr>
              <w:t>2007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14:paraId="1414AB27" w14:textId="47DC360A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Shuxin Wang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5FAE0AE" w14:textId="23B2960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1274" w:type="dxa"/>
            <w:tcBorders>
              <w:top w:val="single" w:sz="4" w:space="0" w:color="auto"/>
            </w:tcBorders>
            <w:vAlign w:val="bottom"/>
          </w:tcPr>
          <w:p w14:paraId="77F6BE0C" w14:textId="6780098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M41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4FE5CC1E" w14:textId="3F2E0FD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0.10 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3DD47B2F" w14:textId="1513F22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1B867D36" w14:textId="77AA3A3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0.64 </w:t>
            </w:r>
          </w:p>
        </w:tc>
        <w:tc>
          <w:tcPr>
            <w:tcW w:w="712" w:type="dxa"/>
            <w:tcBorders>
              <w:top w:val="single" w:sz="4" w:space="0" w:color="auto"/>
            </w:tcBorders>
            <w:vAlign w:val="bottom"/>
          </w:tcPr>
          <w:p w14:paraId="117E50DE" w14:textId="6F8A8BD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0.030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35F11CBB" w14:textId="3C37305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7DE801BB" w14:textId="57D926E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48974DEE" w14:textId="290A2CC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6F958BFC" w14:textId="66E17EA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57282B4C" w14:textId="27983C6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25.8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3B11DA0D" w14:textId="5183F62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1620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36E6FD97" w14:textId="18BA17C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0.176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569B4DAA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1EFF5B5C" w14:textId="08736B1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5.48 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57C3AE30" w14:textId="5ABE3F8F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1.87 </w:t>
            </w:r>
          </w:p>
        </w:tc>
        <w:tc>
          <w:tcPr>
            <w:tcW w:w="999" w:type="dxa"/>
            <w:tcBorders>
              <w:top w:val="single" w:sz="4" w:space="0" w:color="auto"/>
            </w:tcBorders>
            <w:vAlign w:val="bottom"/>
          </w:tcPr>
          <w:p w14:paraId="17F336A7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3D1C51E8" w14:textId="6884694D" w:rsidTr="0037414A">
        <w:trPr>
          <w:jc w:val="center"/>
        </w:trPr>
        <w:tc>
          <w:tcPr>
            <w:tcW w:w="709" w:type="dxa"/>
            <w:vMerge/>
          </w:tcPr>
          <w:p w14:paraId="272B2277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3CD5FA8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6B171A" w14:textId="1531E8C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151</w:t>
            </w:r>
          </w:p>
        </w:tc>
        <w:tc>
          <w:tcPr>
            <w:tcW w:w="1274" w:type="dxa"/>
            <w:vAlign w:val="bottom"/>
          </w:tcPr>
          <w:p w14:paraId="77F9224C" w14:textId="54D729C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M42</w:t>
            </w:r>
          </w:p>
        </w:tc>
        <w:tc>
          <w:tcPr>
            <w:tcW w:w="708" w:type="dxa"/>
            <w:vAlign w:val="bottom"/>
          </w:tcPr>
          <w:p w14:paraId="2BA5B738" w14:textId="6523C6E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0.20 </w:t>
            </w:r>
          </w:p>
        </w:tc>
        <w:tc>
          <w:tcPr>
            <w:tcW w:w="708" w:type="dxa"/>
            <w:vAlign w:val="bottom"/>
          </w:tcPr>
          <w:p w14:paraId="0F72B1B1" w14:textId="393E1A1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0.24 </w:t>
            </w:r>
          </w:p>
        </w:tc>
        <w:tc>
          <w:tcPr>
            <w:tcW w:w="709" w:type="dxa"/>
            <w:vAlign w:val="bottom"/>
          </w:tcPr>
          <w:p w14:paraId="3E179EAE" w14:textId="5887867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0.64 </w:t>
            </w:r>
          </w:p>
        </w:tc>
        <w:tc>
          <w:tcPr>
            <w:tcW w:w="712" w:type="dxa"/>
            <w:vAlign w:val="bottom"/>
          </w:tcPr>
          <w:p w14:paraId="2B2F48B6" w14:textId="31238B4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0.030 </w:t>
            </w:r>
          </w:p>
        </w:tc>
        <w:tc>
          <w:tcPr>
            <w:tcW w:w="850" w:type="dxa"/>
            <w:vAlign w:val="bottom"/>
          </w:tcPr>
          <w:p w14:paraId="50053D3E" w14:textId="2C456C5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740B462B" w14:textId="40B64A1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6F8FC6DF" w14:textId="06638C1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vAlign w:val="bottom"/>
          </w:tcPr>
          <w:p w14:paraId="79CD3E89" w14:textId="73C4E21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51E512C4" w14:textId="16511F0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25.8</w:t>
            </w:r>
          </w:p>
        </w:tc>
        <w:tc>
          <w:tcPr>
            <w:tcW w:w="851" w:type="dxa"/>
            <w:vAlign w:val="bottom"/>
          </w:tcPr>
          <w:p w14:paraId="5C0DD2ED" w14:textId="4E8780B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1620</w:t>
            </w:r>
          </w:p>
        </w:tc>
        <w:tc>
          <w:tcPr>
            <w:tcW w:w="850" w:type="dxa"/>
            <w:vAlign w:val="bottom"/>
          </w:tcPr>
          <w:p w14:paraId="1961B341" w14:textId="362E224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0.176</w:t>
            </w:r>
          </w:p>
        </w:tc>
        <w:tc>
          <w:tcPr>
            <w:tcW w:w="851" w:type="dxa"/>
            <w:vAlign w:val="bottom"/>
          </w:tcPr>
          <w:p w14:paraId="54268055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64160DCD" w14:textId="4EDEF1E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5.60 </w:t>
            </w:r>
          </w:p>
        </w:tc>
        <w:tc>
          <w:tcPr>
            <w:tcW w:w="1134" w:type="dxa"/>
            <w:vAlign w:val="bottom"/>
          </w:tcPr>
          <w:p w14:paraId="2059CD18" w14:textId="4591F072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3.36 </w:t>
            </w:r>
          </w:p>
        </w:tc>
        <w:tc>
          <w:tcPr>
            <w:tcW w:w="999" w:type="dxa"/>
            <w:vAlign w:val="bottom"/>
          </w:tcPr>
          <w:p w14:paraId="3AC89780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2600087E" w14:textId="3C68CBE3" w:rsidTr="0037414A">
        <w:trPr>
          <w:jc w:val="center"/>
        </w:trPr>
        <w:tc>
          <w:tcPr>
            <w:tcW w:w="709" w:type="dxa"/>
            <w:vMerge/>
          </w:tcPr>
          <w:p w14:paraId="027F025C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5D8A2510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5C9117" w14:textId="36BAEAA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152</w:t>
            </w:r>
          </w:p>
        </w:tc>
        <w:tc>
          <w:tcPr>
            <w:tcW w:w="1274" w:type="dxa"/>
            <w:vAlign w:val="bottom"/>
          </w:tcPr>
          <w:p w14:paraId="17BCC603" w14:textId="2AAACBE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M43</w:t>
            </w:r>
          </w:p>
        </w:tc>
        <w:tc>
          <w:tcPr>
            <w:tcW w:w="708" w:type="dxa"/>
            <w:vAlign w:val="bottom"/>
          </w:tcPr>
          <w:p w14:paraId="40051A7C" w14:textId="2892BDE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0.80 </w:t>
            </w:r>
          </w:p>
        </w:tc>
        <w:tc>
          <w:tcPr>
            <w:tcW w:w="708" w:type="dxa"/>
            <w:vAlign w:val="bottom"/>
          </w:tcPr>
          <w:p w14:paraId="1ED5E622" w14:textId="1E7C90B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0.24 </w:t>
            </w:r>
          </w:p>
        </w:tc>
        <w:tc>
          <w:tcPr>
            <w:tcW w:w="709" w:type="dxa"/>
            <w:vAlign w:val="bottom"/>
          </w:tcPr>
          <w:p w14:paraId="0EEA6D16" w14:textId="623EC8F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0.65 </w:t>
            </w:r>
          </w:p>
        </w:tc>
        <w:tc>
          <w:tcPr>
            <w:tcW w:w="712" w:type="dxa"/>
            <w:vAlign w:val="bottom"/>
          </w:tcPr>
          <w:p w14:paraId="5267AA73" w14:textId="3BA1EF7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0.030 </w:t>
            </w:r>
          </w:p>
        </w:tc>
        <w:tc>
          <w:tcPr>
            <w:tcW w:w="850" w:type="dxa"/>
            <w:vAlign w:val="bottom"/>
          </w:tcPr>
          <w:p w14:paraId="6E02E63A" w14:textId="7E5B1CE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004720DB" w14:textId="2C45ADA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43C426AF" w14:textId="3401BC4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vAlign w:val="bottom"/>
          </w:tcPr>
          <w:p w14:paraId="570CD919" w14:textId="6321D41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22F16DEC" w14:textId="4120BF9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25.8</w:t>
            </w:r>
          </w:p>
        </w:tc>
        <w:tc>
          <w:tcPr>
            <w:tcW w:w="851" w:type="dxa"/>
            <w:vAlign w:val="bottom"/>
          </w:tcPr>
          <w:p w14:paraId="2312C869" w14:textId="3F612BE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1620</w:t>
            </w:r>
          </w:p>
        </w:tc>
        <w:tc>
          <w:tcPr>
            <w:tcW w:w="850" w:type="dxa"/>
            <w:vAlign w:val="bottom"/>
          </w:tcPr>
          <w:p w14:paraId="229F172C" w14:textId="22E6BFF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0.176</w:t>
            </w:r>
          </w:p>
        </w:tc>
        <w:tc>
          <w:tcPr>
            <w:tcW w:w="851" w:type="dxa"/>
            <w:vAlign w:val="bottom"/>
          </w:tcPr>
          <w:p w14:paraId="4C48C136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1E29005F" w14:textId="59F3AB8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4.72 </w:t>
            </w:r>
          </w:p>
        </w:tc>
        <w:tc>
          <w:tcPr>
            <w:tcW w:w="1134" w:type="dxa"/>
            <w:vAlign w:val="bottom"/>
          </w:tcPr>
          <w:p w14:paraId="00CF8497" w14:textId="55B1413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4.81 </w:t>
            </w:r>
          </w:p>
        </w:tc>
        <w:tc>
          <w:tcPr>
            <w:tcW w:w="999" w:type="dxa"/>
            <w:vAlign w:val="bottom"/>
          </w:tcPr>
          <w:p w14:paraId="1B629AC2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79F99A8C" w14:textId="30D7CF68" w:rsidTr="0037414A">
        <w:trPr>
          <w:jc w:val="center"/>
        </w:trPr>
        <w:tc>
          <w:tcPr>
            <w:tcW w:w="709" w:type="dxa"/>
            <w:vMerge/>
          </w:tcPr>
          <w:p w14:paraId="6A52844A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7AAA05C3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A5DE21" w14:textId="3BC9383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153</w:t>
            </w:r>
          </w:p>
        </w:tc>
        <w:tc>
          <w:tcPr>
            <w:tcW w:w="1274" w:type="dxa"/>
            <w:vAlign w:val="bottom"/>
          </w:tcPr>
          <w:p w14:paraId="67AC05D8" w14:textId="700AE95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M44</w:t>
            </w:r>
          </w:p>
        </w:tc>
        <w:tc>
          <w:tcPr>
            <w:tcW w:w="708" w:type="dxa"/>
            <w:vAlign w:val="bottom"/>
          </w:tcPr>
          <w:p w14:paraId="4D6920FC" w14:textId="208AFD1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708" w:type="dxa"/>
            <w:vAlign w:val="bottom"/>
          </w:tcPr>
          <w:p w14:paraId="55234481" w14:textId="2BC9AA6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0.24 </w:t>
            </w:r>
          </w:p>
        </w:tc>
        <w:tc>
          <w:tcPr>
            <w:tcW w:w="709" w:type="dxa"/>
            <w:vAlign w:val="bottom"/>
          </w:tcPr>
          <w:p w14:paraId="4507E45A" w14:textId="1DB092F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0.65 </w:t>
            </w:r>
          </w:p>
        </w:tc>
        <w:tc>
          <w:tcPr>
            <w:tcW w:w="712" w:type="dxa"/>
            <w:vAlign w:val="bottom"/>
          </w:tcPr>
          <w:p w14:paraId="5AD02237" w14:textId="4E6D751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0.030 </w:t>
            </w:r>
          </w:p>
        </w:tc>
        <w:tc>
          <w:tcPr>
            <w:tcW w:w="850" w:type="dxa"/>
            <w:vAlign w:val="bottom"/>
          </w:tcPr>
          <w:p w14:paraId="7DBD89CB" w14:textId="0871949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6B5C2D93" w14:textId="082389D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4A4D51EB" w14:textId="41A1921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vAlign w:val="bottom"/>
          </w:tcPr>
          <w:p w14:paraId="134C8568" w14:textId="23D21A1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79A6A2DF" w14:textId="2063C2F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25.8</w:t>
            </w:r>
          </w:p>
        </w:tc>
        <w:tc>
          <w:tcPr>
            <w:tcW w:w="851" w:type="dxa"/>
            <w:vAlign w:val="bottom"/>
          </w:tcPr>
          <w:p w14:paraId="08C338C8" w14:textId="0DDDB40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1620</w:t>
            </w:r>
          </w:p>
        </w:tc>
        <w:tc>
          <w:tcPr>
            <w:tcW w:w="850" w:type="dxa"/>
            <w:vAlign w:val="bottom"/>
          </w:tcPr>
          <w:p w14:paraId="4465F632" w14:textId="0960027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0.176</w:t>
            </w:r>
          </w:p>
        </w:tc>
        <w:tc>
          <w:tcPr>
            <w:tcW w:w="851" w:type="dxa"/>
            <w:vAlign w:val="bottom"/>
          </w:tcPr>
          <w:p w14:paraId="16A2B615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7B2FF5E7" w14:textId="7408F84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5.56 </w:t>
            </w:r>
          </w:p>
        </w:tc>
        <w:tc>
          <w:tcPr>
            <w:tcW w:w="1134" w:type="dxa"/>
            <w:vAlign w:val="bottom"/>
          </w:tcPr>
          <w:p w14:paraId="09620FB4" w14:textId="364EFAA3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9.88 </w:t>
            </w:r>
          </w:p>
        </w:tc>
        <w:tc>
          <w:tcPr>
            <w:tcW w:w="999" w:type="dxa"/>
            <w:vAlign w:val="bottom"/>
          </w:tcPr>
          <w:p w14:paraId="623C94D5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3EC1FD99" w14:textId="4926973B" w:rsidTr="0037414A">
        <w:trPr>
          <w:jc w:val="center"/>
        </w:trPr>
        <w:tc>
          <w:tcPr>
            <w:tcW w:w="709" w:type="dxa"/>
            <w:vMerge/>
          </w:tcPr>
          <w:p w14:paraId="77AAE1F8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71ABE3B2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365E57" w14:textId="317ED2F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154</w:t>
            </w:r>
          </w:p>
        </w:tc>
        <w:tc>
          <w:tcPr>
            <w:tcW w:w="1274" w:type="dxa"/>
            <w:vAlign w:val="bottom"/>
          </w:tcPr>
          <w:p w14:paraId="6A4B2690" w14:textId="76F88C9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M45</w:t>
            </w:r>
          </w:p>
        </w:tc>
        <w:tc>
          <w:tcPr>
            <w:tcW w:w="708" w:type="dxa"/>
            <w:vAlign w:val="bottom"/>
          </w:tcPr>
          <w:p w14:paraId="601348BD" w14:textId="0F1B1B9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1.20 </w:t>
            </w:r>
          </w:p>
        </w:tc>
        <w:tc>
          <w:tcPr>
            <w:tcW w:w="708" w:type="dxa"/>
            <w:vAlign w:val="bottom"/>
          </w:tcPr>
          <w:p w14:paraId="5EDA601D" w14:textId="729C1CE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0.24 </w:t>
            </w:r>
          </w:p>
        </w:tc>
        <w:tc>
          <w:tcPr>
            <w:tcW w:w="709" w:type="dxa"/>
            <w:vAlign w:val="bottom"/>
          </w:tcPr>
          <w:p w14:paraId="7AA61020" w14:textId="1A038C9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0.64 </w:t>
            </w:r>
          </w:p>
        </w:tc>
        <w:tc>
          <w:tcPr>
            <w:tcW w:w="712" w:type="dxa"/>
            <w:vAlign w:val="bottom"/>
          </w:tcPr>
          <w:p w14:paraId="4FC5826D" w14:textId="5830BAC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0.030 </w:t>
            </w:r>
          </w:p>
        </w:tc>
        <w:tc>
          <w:tcPr>
            <w:tcW w:w="850" w:type="dxa"/>
            <w:vAlign w:val="bottom"/>
          </w:tcPr>
          <w:p w14:paraId="67297187" w14:textId="085DBB9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3BF53165" w14:textId="566C542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4874B201" w14:textId="6E6D639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vAlign w:val="bottom"/>
          </w:tcPr>
          <w:p w14:paraId="3FDDA0B0" w14:textId="4E3FFD3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346A4EFD" w14:textId="2E3BBB9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25.8</w:t>
            </w:r>
          </w:p>
        </w:tc>
        <w:tc>
          <w:tcPr>
            <w:tcW w:w="851" w:type="dxa"/>
            <w:vAlign w:val="bottom"/>
          </w:tcPr>
          <w:p w14:paraId="6D650B96" w14:textId="0D4F4C9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1620</w:t>
            </w:r>
          </w:p>
        </w:tc>
        <w:tc>
          <w:tcPr>
            <w:tcW w:w="850" w:type="dxa"/>
            <w:vAlign w:val="bottom"/>
          </w:tcPr>
          <w:p w14:paraId="587A64DD" w14:textId="434C240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0.176</w:t>
            </w:r>
          </w:p>
        </w:tc>
        <w:tc>
          <w:tcPr>
            <w:tcW w:w="851" w:type="dxa"/>
            <w:vAlign w:val="bottom"/>
          </w:tcPr>
          <w:p w14:paraId="6A7C575C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3F3065E6" w14:textId="172943D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4.86 </w:t>
            </w:r>
          </w:p>
        </w:tc>
        <w:tc>
          <w:tcPr>
            <w:tcW w:w="1134" w:type="dxa"/>
            <w:vAlign w:val="bottom"/>
          </w:tcPr>
          <w:p w14:paraId="4DDBE428" w14:textId="75EF1FD4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11.17 </w:t>
            </w:r>
          </w:p>
        </w:tc>
        <w:tc>
          <w:tcPr>
            <w:tcW w:w="999" w:type="dxa"/>
            <w:vAlign w:val="bottom"/>
          </w:tcPr>
          <w:p w14:paraId="688482D4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19F044DA" w14:textId="3E9BFB66" w:rsidTr="0037414A">
        <w:trPr>
          <w:jc w:val="center"/>
        </w:trPr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332AB6A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14:paraId="08AD862D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834D3DB" w14:textId="696F91D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155</w:t>
            </w:r>
          </w:p>
        </w:tc>
        <w:tc>
          <w:tcPr>
            <w:tcW w:w="1274" w:type="dxa"/>
            <w:tcBorders>
              <w:bottom w:val="single" w:sz="4" w:space="0" w:color="auto"/>
            </w:tcBorders>
            <w:vAlign w:val="bottom"/>
          </w:tcPr>
          <w:p w14:paraId="0401229A" w14:textId="6E5C5BA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M46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3A990E8A" w14:textId="1DFF36D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1.50 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1CCF9E80" w14:textId="6A0D5C5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0.24 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64004A39" w14:textId="153440F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0.65 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vAlign w:val="bottom"/>
          </w:tcPr>
          <w:p w14:paraId="7A2C4F9C" w14:textId="607B626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0.030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10F70AE3" w14:textId="0EF1A6A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706959A3" w14:textId="14E51B7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14A0C4BE" w14:textId="7591F09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76A870AE" w14:textId="07E1C91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36F7C43D" w14:textId="4498C11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25.8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5A3029E8" w14:textId="363A794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1620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04C489A5" w14:textId="5B0E868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0.176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02E122B0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11FC5FB4" w14:textId="251B46D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4.47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50B748D3" w14:textId="6116F6A9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10.98 </w:t>
            </w:r>
          </w:p>
        </w:tc>
        <w:tc>
          <w:tcPr>
            <w:tcW w:w="999" w:type="dxa"/>
            <w:tcBorders>
              <w:bottom w:val="single" w:sz="4" w:space="0" w:color="auto"/>
            </w:tcBorders>
            <w:vAlign w:val="bottom"/>
          </w:tcPr>
          <w:p w14:paraId="01083F9E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65A91E9A" w14:textId="347D2F6B" w:rsidTr="0037414A">
        <w:trPr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318E1C1D" w14:textId="27568137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2007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14:paraId="33D951DD" w14:textId="452DF362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En-Hua Yang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9EB5713" w14:textId="783BA01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156</w:t>
            </w:r>
          </w:p>
        </w:tc>
        <w:tc>
          <w:tcPr>
            <w:tcW w:w="1274" w:type="dxa"/>
            <w:tcBorders>
              <w:top w:val="single" w:sz="4" w:space="0" w:color="auto"/>
            </w:tcBorders>
            <w:vAlign w:val="bottom"/>
          </w:tcPr>
          <w:p w14:paraId="33265025" w14:textId="5606B21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5FDD7282" w14:textId="62E7CA0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1.20 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4D7EC19D" w14:textId="1D9CB68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0.26 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12D67C74" w14:textId="10ABFBC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tcBorders>
              <w:top w:val="single" w:sz="4" w:space="0" w:color="auto"/>
            </w:tcBorders>
            <w:vAlign w:val="bottom"/>
          </w:tcPr>
          <w:p w14:paraId="49712E81" w14:textId="787BD78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1611E5D4" w14:textId="679353F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47AABD1F" w14:textId="345C2A2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7C26368F" w14:textId="7AC7CA2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61080628" w14:textId="7BEBAA2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0BE11044" w14:textId="33334C8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5439AB1D" w14:textId="7C4C522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43664A08" w14:textId="574C5B3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0.186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4632EE39" w14:textId="39E49E3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52.60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2AE9C7F7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7CAB0D7E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single" w:sz="4" w:space="0" w:color="auto"/>
            </w:tcBorders>
            <w:vAlign w:val="bottom"/>
          </w:tcPr>
          <w:p w14:paraId="4190FD5B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0F6A6B7C" w14:textId="72545719" w:rsidTr="0037414A">
        <w:trPr>
          <w:jc w:val="center"/>
        </w:trPr>
        <w:tc>
          <w:tcPr>
            <w:tcW w:w="709" w:type="dxa"/>
            <w:vMerge/>
          </w:tcPr>
          <w:p w14:paraId="2407EBEA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5EF22E0C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D533A2" w14:textId="2279F6F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157</w:t>
            </w:r>
          </w:p>
        </w:tc>
        <w:tc>
          <w:tcPr>
            <w:tcW w:w="1274" w:type="dxa"/>
            <w:vAlign w:val="bottom"/>
          </w:tcPr>
          <w:p w14:paraId="0BDD6B7D" w14:textId="13C230C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</w:t>
            </w:r>
          </w:p>
        </w:tc>
        <w:tc>
          <w:tcPr>
            <w:tcW w:w="708" w:type="dxa"/>
            <w:vAlign w:val="bottom"/>
          </w:tcPr>
          <w:p w14:paraId="487147D1" w14:textId="713DFB9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1.60 </w:t>
            </w:r>
          </w:p>
        </w:tc>
        <w:tc>
          <w:tcPr>
            <w:tcW w:w="708" w:type="dxa"/>
            <w:vAlign w:val="bottom"/>
          </w:tcPr>
          <w:p w14:paraId="3CDCF99D" w14:textId="2013E82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0.27 </w:t>
            </w:r>
          </w:p>
        </w:tc>
        <w:tc>
          <w:tcPr>
            <w:tcW w:w="709" w:type="dxa"/>
            <w:vAlign w:val="bottom"/>
          </w:tcPr>
          <w:p w14:paraId="0460C9F7" w14:textId="30E5AFF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0.37 </w:t>
            </w:r>
          </w:p>
        </w:tc>
        <w:tc>
          <w:tcPr>
            <w:tcW w:w="712" w:type="dxa"/>
            <w:vAlign w:val="bottom"/>
          </w:tcPr>
          <w:p w14:paraId="1030B89D" w14:textId="4208070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38271522" w14:textId="1A09423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4E6298BC" w14:textId="4ECB012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378A46E7" w14:textId="5DA38A1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vAlign w:val="bottom"/>
          </w:tcPr>
          <w:p w14:paraId="4ECEE741" w14:textId="1AEC7D1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vAlign w:val="bottom"/>
          </w:tcPr>
          <w:p w14:paraId="728A928F" w14:textId="520C402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vAlign w:val="bottom"/>
          </w:tcPr>
          <w:p w14:paraId="49257202" w14:textId="16F820B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vAlign w:val="bottom"/>
          </w:tcPr>
          <w:p w14:paraId="3C938C85" w14:textId="275402D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0.186</w:t>
            </w:r>
          </w:p>
        </w:tc>
        <w:tc>
          <w:tcPr>
            <w:tcW w:w="851" w:type="dxa"/>
            <w:vAlign w:val="bottom"/>
          </w:tcPr>
          <w:p w14:paraId="0382A356" w14:textId="1297273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47.50 </w:t>
            </w:r>
          </w:p>
        </w:tc>
        <w:tc>
          <w:tcPr>
            <w:tcW w:w="850" w:type="dxa"/>
            <w:vAlign w:val="bottom"/>
          </w:tcPr>
          <w:p w14:paraId="45C0C5A0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0F583777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289E43BC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2524CD2A" w14:textId="5A993B44" w:rsidTr="0037414A">
        <w:trPr>
          <w:jc w:val="center"/>
        </w:trPr>
        <w:tc>
          <w:tcPr>
            <w:tcW w:w="709" w:type="dxa"/>
            <w:vMerge/>
          </w:tcPr>
          <w:p w14:paraId="00AA3E28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1E1F2A4C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207276" w14:textId="3C041C6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158</w:t>
            </w:r>
          </w:p>
        </w:tc>
        <w:tc>
          <w:tcPr>
            <w:tcW w:w="1274" w:type="dxa"/>
            <w:vAlign w:val="bottom"/>
          </w:tcPr>
          <w:p w14:paraId="2CA66E11" w14:textId="755C331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</w:t>
            </w:r>
          </w:p>
        </w:tc>
        <w:tc>
          <w:tcPr>
            <w:tcW w:w="708" w:type="dxa"/>
            <w:vAlign w:val="bottom"/>
          </w:tcPr>
          <w:p w14:paraId="07D959F5" w14:textId="71E94DD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708" w:type="dxa"/>
            <w:vAlign w:val="bottom"/>
          </w:tcPr>
          <w:p w14:paraId="385CCAAF" w14:textId="36BD40E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0.26 </w:t>
            </w:r>
          </w:p>
        </w:tc>
        <w:tc>
          <w:tcPr>
            <w:tcW w:w="709" w:type="dxa"/>
            <w:vAlign w:val="bottom"/>
          </w:tcPr>
          <w:p w14:paraId="5AD86005" w14:textId="769B9D6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0.37 </w:t>
            </w:r>
          </w:p>
        </w:tc>
        <w:tc>
          <w:tcPr>
            <w:tcW w:w="712" w:type="dxa"/>
            <w:vAlign w:val="bottom"/>
          </w:tcPr>
          <w:p w14:paraId="39E88A11" w14:textId="4903296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0.004 </w:t>
            </w:r>
          </w:p>
        </w:tc>
        <w:tc>
          <w:tcPr>
            <w:tcW w:w="850" w:type="dxa"/>
            <w:vAlign w:val="bottom"/>
          </w:tcPr>
          <w:p w14:paraId="29057762" w14:textId="703EDC4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51C1AFD6" w14:textId="5CF7F1D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0E83784A" w14:textId="65F596A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vAlign w:val="bottom"/>
          </w:tcPr>
          <w:p w14:paraId="64AA76AA" w14:textId="7D8838E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vAlign w:val="bottom"/>
          </w:tcPr>
          <w:p w14:paraId="7A97320B" w14:textId="3B05A88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vAlign w:val="bottom"/>
          </w:tcPr>
          <w:p w14:paraId="1567CB7B" w14:textId="480D07F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vAlign w:val="bottom"/>
          </w:tcPr>
          <w:p w14:paraId="49F5EE59" w14:textId="5CFE560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0.186</w:t>
            </w:r>
          </w:p>
        </w:tc>
        <w:tc>
          <w:tcPr>
            <w:tcW w:w="851" w:type="dxa"/>
            <w:vAlign w:val="bottom"/>
          </w:tcPr>
          <w:p w14:paraId="7AC59CCD" w14:textId="4BC8EE8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34.20 </w:t>
            </w:r>
          </w:p>
        </w:tc>
        <w:tc>
          <w:tcPr>
            <w:tcW w:w="850" w:type="dxa"/>
            <w:vAlign w:val="bottom"/>
          </w:tcPr>
          <w:p w14:paraId="0A1D67D3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36B4813E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438393D8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6D679A03" w14:textId="29CB8DC7" w:rsidTr="0037414A">
        <w:trPr>
          <w:jc w:val="center"/>
        </w:trPr>
        <w:tc>
          <w:tcPr>
            <w:tcW w:w="709" w:type="dxa"/>
            <w:vMerge/>
          </w:tcPr>
          <w:p w14:paraId="0FDF90FD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0EC9ED6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82290A" w14:textId="04C2578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159</w:t>
            </w:r>
          </w:p>
        </w:tc>
        <w:tc>
          <w:tcPr>
            <w:tcW w:w="1274" w:type="dxa"/>
            <w:vAlign w:val="bottom"/>
          </w:tcPr>
          <w:p w14:paraId="73A4C0A2" w14:textId="6530D5A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</w:t>
            </w:r>
          </w:p>
        </w:tc>
        <w:tc>
          <w:tcPr>
            <w:tcW w:w="708" w:type="dxa"/>
            <w:vAlign w:val="bottom"/>
          </w:tcPr>
          <w:p w14:paraId="127F069B" w14:textId="1E5BC1F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2.40 </w:t>
            </w:r>
          </w:p>
        </w:tc>
        <w:tc>
          <w:tcPr>
            <w:tcW w:w="708" w:type="dxa"/>
            <w:vAlign w:val="bottom"/>
          </w:tcPr>
          <w:p w14:paraId="2E2D369C" w14:textId="1570EFD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0.26 </w:t>
            </w:r>
          </w:p>
        </w:tc>
        <w:tc>
          <w:tcPr>
            <w:tcW w:w="709" w:type="dxa"/>
            <w:vAlign w:val="bottom"/>
          </w:tcPr>
          <w:p w14:paraId="1794D165" w14:textId="4AF30F2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0.37 </w:t>
            </w:r>
          </w:p>
        </w:tc>
        <w:tc>
          <w:tcPr>
            <w:tcW w:w="712" w:type="dxa"/>
            <w:vAlign w:val="bottom"/>
          </w:tcPr>
          <w:p w14:paraId="4331D78C" w14:textId="195850A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0.004 </w:t>
            </w:r>
          </w:p>
        </w:tc>
        <w:tc>
          <w:tcPr>
            <w:tcW w:w="850" w:type="dxa"/>
            <w:vAlign w:val="bottom"/>
          </w:tcPr>
          <w:p w14:paraId="6A26F71D" w14:textId="3695598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73E30AE5" w14:textId="2F0663B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6825DA97" w14:textId="19A1800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vAlign w:val="bottom"/>
          </w:tcPr>
          <w:p w14:paraId="0F3FC62C" w14:textId="6DFC6D7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vAlign w:val="bottom"/>
          </w:tcPr>
          <w:p w14:paraId="1CA24E5E" w14:textId="631E274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vAlign w:val="bottom"/>
          </w:tcPr>
          <w:p w14:paraId="19A53176" w14:textId="36F8757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vAlign w:val="bottom"/>
          </w:tcPr>
          <w:p w14:paraId="71673004" w14:textId="2437863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0.186</w:t>
            </w:r>
          </w:p>
        </w:tc>
        <w:tc>
          <w:tcPr>
            <w:tcW w:w="851" w:type="dxa"/>
            <w:vAlign w:val="bottom"/>
          </w:tcPr>
          <w:p w14:paraId="1EA9F37B" w14:textId="76749B8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38.40 </w:t>
            </w:r>
          </w:p>
        </w:tc>
        <w:tc>
          <w:tcPr>
            <w:tcW w:w="850" w:type="dxa"/>
            <w:vAlign w:val="bottom"/>
          </w:tcPr>
          <w:p w14:paraId="78EE6A0E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2E3B2393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010AC9A3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03FC31F6" w14:textId="15E62A7D" w:rsidTr="0037414A">
        <w:trPr>
          <w:jc w:val="center"/>
        </w:trPr>
        <w:tc>
          <w:tcPr>
            <w:tcW w:w="709" w:type="dxa"/>
            <w:vMerge/>
          </w:tcPr>
          <w:p w14:paraId="3A8C59E7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3561D3A7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DDAA07" w14:textId="2EA409F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160</w:t>
            </w:r>
          </w:p>
        </w:tc>
        <w:tc>
          <w:tcPr>
            <w:tcW w:w="1274" w:type="dxa"/>
            <w:vAlign w:val="bottom"/>
          </w:tcPr>
          <w:p w14:paraId="05017441" w14:textId="4A2725B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5</w:t>
            </w:r>
          </w:p>
        </w:tc>
        <w:tc>
          <w:tcPr>
            <w:tcW w:w="708" w:type="dxa"/>
            <w:vAlign w:val="bottom"/>
          </w:tcPr>
          <w:p w14:paraId="23D59923" w14:textId="412CF5A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2.80 </w:t>
            </w:r>
          </w:p>
        </w:tc>
        <w:tc>
          <w:tcPr>
            <w:tcW w:w="708" w:type="dxa"/>
            <w:vAlign w:val="bottom"/>
          </w:tcPr>
          <w:p w14:paraId="54609E0B" w14:textId="28ADA48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0.26 </w:t>
            </w:r>
          </w:p>
        </w:tc>
        <w:tc>
          <w:tcPr>
            <w:tcW w:w="709" w:type="dxa"/>
            <w:vAlign w:val="bottom"/>
          </w:tcPr>
          <w:p w14:paraId="199BED08" w14:textId="6999199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0.37 </w:t>
            </w:r>
          </w:p>
        </w:tc>
        <w:tc>
          <w:tcPr>
            <w:tcW w:w="712" w:type="dxa"/>
            <w:vAlign w:val="bottom"/>
          </w:tcPr>
          <w:p w14:paraId="0DE10801" w14:textId="6C1AD04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0.004 </w:t>
            </w:r>
          </w:p>
        </w:tc>
        <w:tc>
          <w:tcPr>
            <w:tcW w:w="850" w:type="dxa"/>
            <w:vAlign w:val="bottom"/>
          </w:tcPr>
          <w:p w14:paraId="0CFCB568" w14:textId="1A98395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55C7FC3F" w14:textId="232BE7F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7424CFD4" w14:textId="63B8591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vAlign w:val="bottom"/>
          </w:tcPr>
          <w:p w14:paraId="4345FB24" w14:textId="0800E6E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vAlign w:val="bottom"/>
          </w:tcPr>
          <w:p w14:paraId="6EC0691F" w14:textId="16D543B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vAlign w:val="bottom"/>
          </w:tcPr>
          <w:p w14:paraId="668DAA51" w14:textId="74C00A8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vAlign w:val="bottom"/>
          </w:tcPr>
          <w:p w14:paraId="63CBE088" w14:textId="0125AC6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0.186</w:t>
            </w:r>
          </w:p>
        </w:tc>
        <w:tc>
          <w:tcPr>
            <w:tcW w:w="851" w:type="dxa"/>
            <w:vAlign w:val="bottom"/>
          </w:tcPr>
          <w:p w14:paraId="1F71ABF5" w14:textId="72801B2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35.20 </w:t>
            </w:r>
          </w:p>
        </w:tc>
        <w:tc>
          <w:tcPr>
            <w:tcW w:w="850" w:type="dxa"/>
            <w:vAlign w:val="bottom"/>
          </w:tcPr>
          <w:p w14:paraId="66DE94B8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35620039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39F8C0B3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0905FEC1" w14:textId="1705565A" w:rsidTr="0037414A">
        <w:trPr>
          <w:jc w:val="center"/>
        </w:trPr>
        <w:tc>
          <w:tcPr>
            <w:tcW w:w="709" w:type="dxa"/>
            <w:vMerge/>
          </w:tcPr>
          <w:p w14:paraId="7D15590B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3706016B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1A627A" w14:textId="6620211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161</w:t>
            </w:r>
          </w:p>
        </w:tc>
        <w:tc>
          <w:tcPr>
            <w:tcW w:w="1274" w:type="dxa"/>
            <w:vAlign w:val="bottom"/>
          </w:tcPr>
          <w:p w14:paraId="7C713A9D" w14:textId="3EF6E77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</w:t>
            </w:r>
          </w:p>
        </w:tc>
        <w:tc>
          <w:tcPr>
            <w:tcW w:w="708" w:type="dxa"/>
            <w:vAlign w:val="bottom"/>
          </w:tcPr>
          <w:p w14:paraId="1EE28396" w14:textId="74D7CD3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3.20 </w:t>
            </w:r>
          </w:p>
        </w:tc>
        <w:tc>
          <w:tcPr>
            <w:tcW w:w="708" w:type="dxa"/>
            <w:vAlign w:val="bottom"/>
          </w:tcPr>
          <w:p w14:paraId="72DED05B" w14:textId="288CD8C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9" w:type="dxa"/>
            <w:vAlign w:val="bottom"/>
          </w:tcPr>
          <w:p w14:paraId="68EC1C1B" w14:textId="3178A30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0.37 </w:t>
            </w:r>
          </w:p>
        </w:tc>
        <w:tc>
          <w:tcPr>
            <w:tcW w:w="712" w:type="dxa"/>
            <w:vAlign w:val="bottom"/>
          </w:tcPr>
          <w:p w14:paraId="44FF2B20" w14:textId="5BB5748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0.004 </w:t>
            </w:r>
          </w:p>
        </w:tc>
        <w:tc>
          <w:tcPr>
            <w:tcW w:w="850" w:type="dxa"/>
            <w:vAlign w:val="bottom"/>
          </w:tcPr>
          <w:p w14:paraId="0C263302" w14:textId="5CDC289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307F9909" w14:textId="666F37C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2A1EC8C9" w14:textId="323EA01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vAlign w:val="bottom"/>
          </w:tcPr>
          <w:p w14:paraId="7A098AAD" w14:textId="25A79A1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vAlign w:val="bottom"/>
          </w:tcPr>
          <w:p w14:paraId="5B1A0FDF" w14:textId="0E932EB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vAlign w:val="bottom"/>
          </w:tcPr>
          <w:p w14:paraId="11DFD620" w14:textId="0661FB1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vAlign w:val="bottom"/>
          </w:tcPr>
          <w:p w14:paraId="5326439E" w14:textId="1D52AD0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0.186</w:t>
            </w:r>
          </w:p>
        </w:tc>
        <w:tc>
          <w:tcPr>
            <w:tcW w:w="851" w:type="dxa"/>
            <w:vAlign w:val="bottom"/>
          </w:tcPr>
          <w:p w14:paraId="7DFCF4DD" w14:textId="379EAA8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26.70 </w:t>
            </w:r>
          </w:p>
        </w:tc>
        <w:tc>
          <w:tcPr>
            <w:tcW w:w="850" w:type="dxa"/>
            <w:vAlign w:val="bottom"/>
          </w:tcPr>
          <w:p w14:paraId="6C4AB4C6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629181F4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42CE8938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2136F6D2" w14:textId="087310F9" w:rsidTr="0037414A">
        <w:trPr>
          <w:jc w:val="center"/>
        </w:trPr>
        <w:tc>
          <w:tcPr>
            <w:tcW w:w="709" w:type="dxa"/>
            <w:vMerge/>
          </w:tcPr>
          <w:p w14:paraId="460AD81A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9113ACF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19199A" w14:textId="79A2B56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162</w:t>
            </w:r>
          </w:p>
        </w:tc>
        <w:tc>
          <w:tcPr>
            <w:tcW w:w="1274" w:type="dxa"/>
            <w:vAlign w:val="bottom"/>
          </w:tcPr>
          <w:p w14:paraId="1509D71E" w14:textId="09B5D78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7</w:t>
            </w:r>
          </w:p>
        </w:tc>
        <w:tc>
          <w:tcPr>
            <w:tcW w:w="708" w:type="dxa"/>
            <w:vAlign w:val="bottom"/>
          </w:tcPr>
          <w:p w14:paraId="358E4B0D" w14:textId="15E9C6B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3.60 </w:t>
            </w:r>
          </w:p>
        </w:tc>
        <w:tc>
          <w:tcPr>
            <w:tcW w:w="708" w:type="dxa"/>
            <w:vAlign w:val="bottom"/>
          </w:tcPr>
          <w:p w14:paraId="2EE2118F" w14:textId="3E663EE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9" w:type="dxa"/>
            <w:vAlign w:val="bottom"/>
          </w:tcPr>
          <w:p w14:paraId="31C85AA4" w14:textId="7C14360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0.37 </w:t>
            </w:r>
          </w:p>
        </w:tc>
        <w:tc>
          <w:tcPr>
            <w:tcW w:w="712" w:type="dxa"/>
            <w:vAlign w:val="bottom"/>
          </w:tcPr>
          <w:p w14:paraId="6E4A0830" w14:textId="5B437FF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292905A3" w14:textId="050D802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25C9FCC8" w14:textId="53BB1AC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50F351D5" w14:textId="278FAEC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vAlign w:val="bottom"/>
          </w:tcPr>
          <w:p w14:paraId="219735AB" w14:textId="29D0351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vAlign w:val="bottom"/>
          </w:tcPr>
          <w:p w14:paraId="40F29A11" w14:textId="3F74635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vAlign w:val="bottom"/>
          </w:tcPr>
          <w:p w14:paraId="360D59D0" w14:textId="77EABE5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vAlign w:val="bottom"/>
          </w:tcPr>
          <w:p w14:paraId="393B6006" w14:textId="07C4AA5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0.186</w:t>
            </w:r>
          </w:p>
        </w:tc>
        <w:tc>
          <w:tcPr>
            <w:tcW w:w="851" w:type="dxa"/>
            <w:vAlign w:val="bottom"/>
          </w:tcPr>
          <w:p w14:paraId="35DF8964" w14:textId="5D0073D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23.90 </w:t>
            </w:r>
          </w:p>
        </w:tc>
        <w:tc>
          <w:tcPr>
            <w:tcW w:w="850" w:type="dxa"/>
            <w:vAlign w:val="bottom"/>
          </w:tcPr>
          <w:p w14:paraId="5BA6988B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6244201A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415EDBF3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15918E5D" w14:textId="6F28DBA8" w:rsidTr="0037414A">
        <w:trPr>
          <w:jc w:val="center"/>
        </w:trPr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54A7A676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14:paraId="3EA9E458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2C7ABA0" w14:textId="72159A1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163</w:t>
            </w:r>
          </w:p>
        </w:tc>
        <w:tc>
          <w:tcPr>
            <w:tcW w:w="1274" w:type="dxa"/>
            <w:tcBorders>
              <w:bottom w:val="single" w:sz="4" w:space="0" w:color="auto"/>
            </w:tcBorders>
            <w:vAlign w:val="bottom"/>
          </w:tcPr>
          <w:p w14:paraId="16A9D7E4" w14:textId="223B2A0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0CCC0A17" w14:textId="4479832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5.60 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0AABDA0B" w14:textId="738855F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0.24 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7DD8889F" w14:textId="2E6AE5D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vAlign w:val="bottom"/>
          </w:tcPr>
          <w:p w14:paraId="76FE378A" w14:textId="4790C6F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11A5AC09" w14:textId="71FAD99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1BC59556" w14:textId="4BFFA74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05FEC356" w14:textId="4E30D2C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19986B79" w14:textId="33914BB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075FC166" w14:textId="6F1415A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7F8B219E" w14:textId="03948AF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1795BA1D" w14:textId="1EC7341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0.186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6611ACFF" w14:textId="756858B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21.40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4F2690E5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435611A5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tcBorders>
              <w:bottom w:val="single" w:sz="4" w:space="0" w:color="auto"/>
            </w:tcBorders>
            <w:vAlign w:val="bottom"/>
          </w:tcPr>
          <w:p w14:paraId="0D7FA8D5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44EFAA96" w14:textId="757C9CF6" w:rsidTr="0037414A">
        <w:trPr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0C0F5237" w14:textId="30FEE5DF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2012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14:paraId="42D1C5F2" w14:textId="5DBF48FE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Ahmet Çavdar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F23F768" w14:textId="41C5396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164</w:t>
            </w:r>
          </w:p>
        </w:tc>
        <w:tc>
          <w:tcPr>
            <w:tcW w:w="1274" w:type="dxa"/>
            <w:tcBorders>
              <w:top w:val="single" w:sz="4" w:space="0" w:color="auto"/>
            </w:tcBorders>
            <w:vAlign w:val="bottom"/>
          </w:tcPr>
          <w:p w14:paraId="04A3B713" w14:textId="4112F3E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CM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17B3056F" w14:textId="04A8F76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49E42946" w14:textId="505614E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511033E0" w14:textId="55FF733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3.00 </w:t>
            </w:r>
          </w:p>
        </w:tc>
        <w:tc>
          <w:tcPr>
            <w:tcW w:w="712" w:type="dxa"/>
            <w:tcBorders>
              <w:top w:val="single" w:sz="4" w:space="0" w:color="auto"/>
            </w:tcBorders>
            <w:vAlign w:val="bottom"/>
          </w:tcPr>
          <w:p w14:paraId="75A30338" w14:textId="182D362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09BF7C4D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12103A51" w14:textId="29C0235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1399EC93" w14:textId="4212BE8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13159142" w14:textId="681239D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3D7239E3" w14:textId="708EF2E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62239A0C" w14:textId="74A3CF5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0AD99D5F" w14:textId="5B272BB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59770546" w14:textId="3F214AD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61.73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46123E5F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261F2F2C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single" w:sz="4" w:space="0" w:color="auto"/>
            </w:tcBorders>
            <w:vAlign w:val="bottom"/>
          </w:tcPr>
          <w:p w14:paraId="489E824D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3482C3EE" w14:textId="03F9A469" w:rsidTr="0037414A">
        <w:trPr>
          <w:jc w:val="center"/>
        </w:trPr>
        <w:tc>
          <w:tcPr>
            <w:tcW w:w="709" w:type="dxa"/>
            <w:vMerge/>
          </w:tcPr>
          <w:p w14:paraId="397021CC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1DCD58C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81FBE9" w14:textId="4637DE3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165</w:t>
            </w:r>
          </w:p>
        </w:tc>
        <w:tc>
          <w:tcPr>
            <w:tcW w:w="1274" w:type="dxa"/>
            <w:vAlign w:val="bottom"/>
          </w:tcPr>
          <w:p w14:paraId="69D31FE2" w14:textId="1E2A5EC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CF-0.5</w:t>
            </w:r>
          </w:p>
        </w:tc>
        <w:tc>
          <w:tcPr>
            <w:tcW w:w="708" w:type="dxa"/>
            <w:vAlign w:val="bottom"/>
          </w:tcPr>
          <w:p w14:paraId="637B0248" w14:textId="6128503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0113748E" w14:textId="116DDD9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09" w:type="dxa"/>
            <w:vAlign w:val="bottom"/>
          </w:tcPr>
          <w:p w14:paraId="626B0A61" w14:textId="43F4F61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3.00 </w:t>
            </w:r>
          </w:p>
        </w:tc>
        <w:tc>
          <w:tcPr>
            <w:tcW w:w="712" w:type="dxa"/>
            <w:vAlign w:val="bottom"/>
          </w:tcPr>
          <w:p w14:paraId="3F7A1E2E" w14:textId="1983B39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4AE4A214" w14:textId="3F7B871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CF</w:t>
            </w:r>
          </w:p>
        </w:tc>
        <w:tc>
          <w:tcPr>
            <w:tcW w:w="709" w:type="dxa"/>
            <w:vAlign w:val="bottom"/>
          </w:tcPr>
          <w:p w14:paraId="402AAB2A" w14:textId="4B19437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850" w:type="dxa"/>
            <w:vAlign w:val="bottom"/>
          </w:tcPr>
          <w:p w14:paraId="3FF53230" w14:textId="642467F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6.9</w:t>
            </w:r>
          </w:p>
        </w:tc>
        <w:tc>
          <w:tcPr>
            <w:tcW w:w="851" w:type="dxa"/>
            <w:vAlign w:val="bottom"/>
          </w:tcPr>
          <w:p w14:paraId="3C9343AA" w14:textId="1E42CEB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78979DA2" w14:textId="370A000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240</w:t>
            </w:r>
          </w:p>
        </w:tc>
        <w:tc>
          <w:tcPr>
            <w:tcW w:w="851" w:type="dxa"/>
            <w:vAlign w:val="bottom"/>
          </w:tcPr>
          <w:p w14:paraId="6B8737A0" w14:textId="4B5528F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4200</w:t>
            </w:r>
          </w:p>
        </w:tc>
        <w:tc>
          <w:tcPr>
            <w:tcW w:w="850" w:type="dxa"/>
            <w:vAlign w:val="bottom"/>
          </w:tcPr>
          <w:p w14:paraId="3D6DE4FE" w14:textId="08C3FDC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1.719</w:t>
            </w:r>
          </w:p>
        </w:tc>
        <w:tc>
          <w:tcPr>
            <w:tcW w:w="851" w:type="dxa"/>
            <w:vAlign w:val="bottom"/>
          </w:tcPr>
          <w:p w14:paraId="3BF6C575" w14:textId="7B41D20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52.92 </w:t>
            </w:r>
          </w:p>
        </w:tc>
        <w:tc>
          <w:tcPr>
            <w:tcW w:w="850" w:type="dxa"/>
            <w:vAlign w:val="bottom"/>
          </w:tcPr>
          <w:p w14:paraId="0501E389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55EA0A16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1B24FADB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4EF63127" w14:textId="74B86B90" w:rsidTr="0037414A">
        <w:trPr>
          <w:jc w:val="center"/>
        </w:trPr>
        <w:tc>
          <w:tcPr>
            <w:tcW w:w="709" w:type="dxa"/>
            <w:vMerge/>
          </w:tcPr>
          <w:p w14:paraId="17A34E0A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6EF5A188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A84E80" w14:textId="6853B2F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166</w:t>
            </w:r>
          </w:p>
        </w:tc>
        <w:tc>
          <w:tcPr>
            <w:tcW w:w="1274" w:type="dxa"/>
            <w:vAlign w:val="bottom"/>
          </w:tcPr>
          <w:p w14:paraId="6042DEAF" w14:textId="43A8328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CF-1.0</w:t>
            </w:r>
          </w:p>
        </w:tc>
        <w:tc>
          <w:tcPr>
            <w:tcW w:w="708" w:type="dxa"/>
            <w:vAlign w:val="bottom"/>
          </w:tcPr>
          <w:p w14:paraId="0065B838" w14:textId="629AE68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5958EB3F" w14:textId="3EDA5EE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09" w:type="dxa"/>
            <w:vAlign w:val="bottom"/>
          </w:tcPr>
          <w:p w14:paraId="4345C4DA" w14:textId="27912DF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3.00 </w:t>
            </w:r>
          </w:p>
        </w:tc>
        <w:tc>
          <w:tcPr>
            <w:tcW w:w="712" w:type="dxa"/>
            <w:vAlign w:val="bottom"/>
          </w:tcPr>
          <w:p w14:paraId="669DB5CF" w14:textId="6C8D628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4B54C581" w14:textId="00FA97F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CF</w:t>
            </w:r>
          </w:p>
        </w:tc>
        <w:tc>
          <w:tcPr>
            <w:tcW w:w="709" w:type="dxa"/>
            <w:vAlign w:val="bottom"/>
          </w:tcPr>
          <w:p w14:paraId="0E29B0A5" w14:textId="233EB55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850" w:type="dxa"/>
            <w:vAlign w:val="bottom"/>
          </w:tcPr>
          <w:p w14:paraId="706A680E" w14:textId="63B5FCB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6.9</w:t>
            </w:r>
          </w:p>
        </w:tc>
        <w:tc>
          <w:tcPr>
            <w:tcW w:w="851" w:type="dxa"/>
            <w:vAlign w:val="bottom"/>
          </w:tcPr>
          <w:p w14:paraId="3D26D12E" w14:textId="04003C5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1533A15D" w14:textId="15AF101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240</w:t>
            </w:r>
          </w:p>
        </w:tc>
        <w:tc>
          <w:tcPr>
            <w:tcW w:w="851" w:type="dxa"/>
            <w:vAlign w:val="bottom"/>
          </w:tcPr>
          <w:p w14:paraId="78C2237B" w14:textId="1D129F1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4200</w:t>
            </w:r>
          </w:p>
        </w:tc>
        <w:tc>
          <w:tcPr>
            <w:tcW w:w="850" w:type="dxa"/>
            <w:vAlign w:val="bottom"/>
          </w:tcPr>
          <w:p w14:paraId="4AD81673" w14:textId="61EAAC2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1.719</w:t>
            </w:r>
          </w:p>
        </w:tc>
        <w:tc>
          <w:tcPr>
            <w:tcW w:w="851" w:type="dxa"/>
            <w:vAlign w:val="bottom"/>
          </w:tcPr>
          <w:p w14:paraId="5EE221DA" w14:textId="27235D4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50.43 </w:t>
            </w:r>
          </w:p>
        </w:tc>
        <w:tc>
          <w:tcPr>
            <w:tcW w:w="850" w:type="dxa"/>
            <w:vAlign w:val="bottom"/>
          </w:tcPr>
          <w:p w14:paraId="24398D80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0BB73084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62036281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4B7917A1" w14:textId="36E6DDFC" w:rsidTr="0037414A">
        <w:trPr>
          <w:jc w:val="center"/>
        </w:trPr>
        <w:tc>
          <w:tcPr>
            <w:tcW w:w="709" w:type="dxa"/>
            <w:vMerge/>
          </w:tcPr>
          <w:p w14:paraId="55C89436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0AEABCCE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F53BD1" w14:textId="6E06DF7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167</w:t>
            </w:r>
          </w:p>
        </w:tc>
        <w:tc>
          <w:tcPr>
            <w:tcW w:w="1274" w:type="dxa"/>
            <w:vAlign w:val="bottom"/>
          </w:tcPr>
          <w:p w14:paraId="6A59CE80" w14:textId="6073B50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CF-1.5</w:t>
            </w:r>
          </w:p>
        </w:tc>
        <w:tc>
          <w:tcPr>
            <w:tcW w:w="708" w:type="dxa"/>
            <w:vAlign w:val="bottom"/>
          </w:tcPr>
          <w:p w14:paraId="1253F006" w14:textId="6B8A0BD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392BE2C2" w14:textId="5A78234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09" w:type="dxa"/>
            <w:vAlign w:val="bottom"/>
          </w:tcPr>
          <w:p w14:paraId="63A6F861" w14:textId="079D284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3.00 </w:t>
            </w:r>
          </w:p>
        </w:tc>
        <w:tc>
          <w:tcPr>
            <w:tcW w:w="712" w:type="dxa"/>
            <w:vAlign w:val="bottom"/>
          </w:tcPr>
          <w:p w14:paraId="17937B28" w14:textId="0709912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0FE85FD0" w14:textId="28A37B1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CF</w:t>
            </w:r>
          </w:p>
        </w:tc>
        <w:tc>
          <w:tcPr>
            <w:tcW w:w="709" w:type="dxa"/>
            <w:vAlign w:val="bottom"/>
          </w:tcPr>
          <w:p w14:paraId="60B05D77" w14:textId="37BF23B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1.50 </w:t>
            </w:r>
          </w:p>
        </w:tc>
        <w:tc>
          <w:tcPr>
            <w:tcW w:w="850" w:type="dxa"/>
            <w:vAlign w:val="bottom"/>
          </w:tcPr>
          <w:p w14:paraId="68FE9331" w14:textId="57AC23C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6.9</w:t>
            </w:r>
          </w:p>
        </w:tc>
        <w:tc>
          <w:tcPr>
            <w:tcW w:w="851" w:type="dxa"/>
            <w:vAlign w:val="bottom"/>
          </w:tcPr>
          <w:p w14:paraId="0961AD66" w14:textId="18186A0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0345D96E" w14:textId="7809012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240</w:t>
            </w:r>
          </w:p>
        </w:tc>
        <w:tc>
          <w:tcPr>
            <w:tcW w:w="851" w:type="dxa"/>
            <w:vAlign w:val="bottom"/>
          </w:tcPr>
          <w:p w14:paraId="29B30D5B" w14:textId="6E6D469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4200</w:t>
            </w:r>
          </w:p>
        </w:tc>
        <w:tc>
          <w:tcPr>
            <w:tcW w:w="850" w:type="dxa"/>
            <w:vAlign w:val="bottom"/>
          </w:tcPr>
          <w:p w14:paraId="55141EF9" w14:textId="02DC3D1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1.719</w:t>
            </w:r>
          </w:p>
        </w:tc>
        <w:tc>
          <w:tcPr>
            <w:tcW w:w="851" w:type="dxa"/>
            <w:vAlign w:val="bottom"/>
          </w:tcPr>
          <w:p w14:paraId="7FF508CD" w14:textId="12BDC3F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50.40 </w:t>
            </w:r>
          </w:p>
        </w:tc>
        <w:tc>
          <w:tcPr>
            <w:tcW w:w="850" w:type="dxa"/>
            <w:vAlign w:val="bottom"/>
          </w:tcPr>
          <w:p w14:paraId="765F9236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0BF48FAB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51DECE55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41F0A8A8" w14:textId="6B9E7F26" w:rsidTr="0037414A">
        <w:trPr>
          <w:jc w:val="center"/>
        </w:trPr>
        <w:tc>
          <w:tcPr>
            <w:tcW w:w="709" w:type="dxa"/>
            <w:vMerge/>
          </w:tcPr>
          <w:p w14:paraId="7F8C589F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4630C37F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8820B2" w14:textId="18B8AC1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168</w:t>
            </w:r>
          </w:p>
        </w:tc>
        <w:tc>
          <w:tcPr>
            <w:tcW w:w="1274" w:type="dxa"/>
            <w:vAlign w:val="bottom"/>
          </w:tcPr>
          <w:p w14:paraId="57C8C32A" w14:textId="5AD71D3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CF-2.0</w:t>
            </w:r>
          </w:p>
        </w:tc>
        <w:tc>
          <w:tcPr>
            <w:tcW w:w="708" w:type="dxa"/>
            <w:vAlign w:val="bottom"/>
          </w:tcPr>
          <w:p w14:paraId="4BF40EE7" w14:textId="29F48E7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6CEC9C4A" w14:textId="4DEE46B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09" w:type="dxa"/>
            <w:vAlign w:val="bottom"/>
          </w:tcPr>
          <w:p w14:paraId="4C34C40F" w14:textId="331E496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3.00 </w:t>
            </w:r>
          </w:p>
        </w:tc>
        <w:tc>
          <w:tcPr>
            <w:tcW w:w="712" w:type="dxa"/>
            <w:vAlign w:val="bottom"/>
          </w:tcPr>
          <w:p w14:paraId="1F5252FC" w14:textId="1511B94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344657BA" w14:textId="22B64EA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CF</w:t>
            </w:r>
          </w:p>
        </w:tc>
        <w:tc>
          <w:tcPr>
            <w:tcW w:w="709" w:type="dxa"/>
            <w:vAlign w:val="bottom"/>
          </w:tcPr>
          <w:p w14:paraId="09A04DAB" w14:textId="3ACA194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65D05D74" w14:textId="01E6B2A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6.9</w:t>
            </w:r>
          </w:p>
        </w:tc>
        <w:tc>
          <w:tcPr>
            <w:tcW w:w="851" w:type="dxa"/>
            <w:vAlign w:val="bottom"/>
          </w:tcPr>
          <w:p w14:paraId="059E1E29" w14:textId="7BA7F81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1DF7B768" w14:textId="0C7DCA8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240</w:t>
            </w:r>
          </w:p>
        </w:tc>
        <w:tc>
          <w:tcPr>
            <w:tcW w:w="851" w:type="dxa"/>
            <w:vAlign w:val="bottom"/>
          </w:tcPr>
          <w:p w14:paraId="4343C036" w14:textId="713ABD0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4200</w:t>
            </w:r>
          </w:p>
        </w:tc>
        <w:tc>
          <w:tcPr>
            <w:tcW w:w="850" w:type="dxa"/>
            <w:vAlign w:val="bottom"/>
          </w:tcPr>
          <w:p w14:paraId="1931B0A2" w14:textId="5620C07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1.719</w:t>
            </w:r>
          </w:p>
        </w:tc>
        <w:tc>
          <w:tcPr>
            <w:tcW w:w="851" w:type="dxa"/>
            <w:vAlign w:val="bottom"/>
          </w:tcPr>
          <w:p w14:paraId="2252089A" w14:textId="1513681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50.28 </w:t>
            </w:r>
          </w:p>
        </w:tc>
        <w:tc>
          <w:tcPr>
            <w:tcW w:w="850" w:type="dxa"/>
            <w:vAlign w:val="bottom"/>
          </w:tcPr>
          <w:p w14:paraId="4020B5F1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498BF22B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3A80C0B4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5105DBCA" w14:textId="786D8271" w:rsidTr="0037414A">
        <w:trPr>
          <w:jc w:val="center"/>
        </w:trPr>
        <w:tc>
          <w:tcPr>
            <w:tcW w:w="709" w:type="dxa"/>
            <w:vMerge/>
          </w:tcPr>
          <w:p w14:paraId="48830128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64D04A5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757F29" w14:textId="7FAF5EA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169</w:t>
            </w:r>
          </w:p>
        </w:tc>
        <w:tc>
          <w:tcPr>
            <w:tcW w:w="1274" w:type="dxa"/>
            <w:vAlign w:val="bottom"/>
          </w:tcPr>
          <w:p w14:paraId="25C12AF9" w14:textId="20D2B4F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GF-0.5</w:t>
            </w:r>
          </w:p>
        </w:tc>
        <w:tc>
          <w:tcPr>
            <w:tcW w:w="708" w:type="dxa"/>
            <w:vAlign w:val="bottom"/>
          </w:tcPr>
          <w:p w14:paraId="7E9A68D9" w14:textId="260B66E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04B5373C" w14:textId="491ABD5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09" w:type="dxa"/>
            <w:vAlign w:val="bottom"/>
          </w:tcPr>
          <w:p w14:paraId="3714A993" w14:textId="2BF32E6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3.00 </w:t>
            </w:r>
          </w:p>
        </w:tc>
        <w:tc>
          <w:tcPr>
            <w:tcW w:w="712" w:type="dxa"/>
            <w:vAlign w:val="bottom"/>
          </w:tcPr>
          <w:p w14:paraId="2EBA4FC2" w14:textId="63FD3F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3C9299C5" w14:textId="46F4BA4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GF</w:t>
            </w:r>
          </w:p>
        </w:tc>
        <w:tc>
          <w:tcPr>
            <w:tcW w:w="709" w:type="dxa"/>
            <w:vAlign w:val="bottom"/>
          </w:tcPr>
          <w:p w14:paraId="5F2201AB" w14:textId="7638343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850" w:type="dxa"/>
            <w:vAlign w:val="bottom"/>
          </w:tcPr>
          <w:p w14:paraId="36A6D490" w14:textId="0A60DDE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14</w:t>
            </w:r>
          </w:p>
        </w:tc>
        <w:tc>
          <w:tcPr>
            <w:tcW w:w="851" w:type="dxa"/>
            <w:vAlign w:val="bottom"/>
          </w:tcPr>
          <w:p w14:paraId="3935712E" w14:textId="75E46B2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5243B585" w14:textId="50CF47A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72</w:t>
            </w:r>
          </w:p>
        </w:tc>
        <w:tc>
          <w:tcPr>
            <w:tcW w:w="851" w:type="dxa"/>
            <w:vAlign w:val="bottom"/>
          </w:tcPr>
          <w:p w14:paraId="0A9797EB" w14:textId="757317E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1700</w:t>
            </w:r>
          </w:p>
        </w:tc>
        <w:tc>
          <w:tcPr>
            <w:tcW w:w="850" w:type="dxa"/>
            <w:vAlign w:val="bottom"/>
          </w:tcPr>
          <w:p w14:paraId="74ABDBB9" w14:textId="4185AED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0.620</w:t>
            </w:r>
          </w:p>
        </w:tc>
        <w:tc>
          <w:tcPr>
            <w:tcW w:w="851" w:type="dxa"/>
            <w:vAlign w:val="bottom"/>
          </w:tcPr>
          <w:p w14:paraId="001941BF" w14:textId="248C3AC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50.94 </w:t>
            </w:r>
          </w:p>
        </w:tc>
        <w:tc>
          <w:tcPr>
            <w:tcW w:w="850" w:type="dxa"/>
            <w:vAlign w:val="bottom"/>
          </w:tcPr>
          <w:p w14:paraId="63FBE179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6D353CE2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1C322D14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58121F2E" w14:textId="4BF80DD7" w:rsidTr="0037414A">
        <w:trPr>
          <w:jc w:val="center"/>
        </w:trPr>
        <w:tc>
          <w:tcPr>
            <w:tcW w:w="709" w:type="dxa"/>
            <w:vMerge/>
          </w:tcPr>
          <w:p w14:paraId="68CDAD05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35739473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241E35" w14:textId="05CEF42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170</w:t>
            </w:r>
          </w:p>
        </w:tc>
        <w:tc>
          <w:tcPr>
            <w:tcW w:w="1274" w:type="dxa"/>
            <w:vAlign w:val="bottom"/>
          </w:tcPr>
          <w:p w14:paraId="2E12CE61" w14:textId="74111A1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GF-1.0</w:t>
            </w:r>
          </w:p>
        </w:tc>
        <w:tc>
          <w:tcPr>
            <w:tcW w:w="708" w:type="dxa"/>
            <w:vAlign w:val="bottom"/>
          </w:tcPr>
          <w:p w14:paraId="22842779" w14:textId="1E7720F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42EB0454" w14:textId="21DF29B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09" w:type="dxa"/>
            <w:vAlign w:val="bottom"/>
          </w:tcPr>
          <w:p w14:paraId="4D11ED45" w14:textId="2B4785B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3.00 </w:t>
            </w:r>
          </w:p>
        </w:tc>
        <w:tc>
          <w:tcPr>
            <w:tcW w:w="712" w:type="dxa"/>
            <w:vAlign w:val="bottom"/>
          </w:tcPr>
          <w:p w14:paraId="43C85957" w14:textId="0578A94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7818404F" w14:textId="359AB77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GF</w:t>
            </w:r>
          </w:p>
        </w:tc>
        <w:tc>
          <w:tcPr>
            <w:tcW w:w="709" w:type="dxa"/>
            <w:vAlign w:val="bottom"/>
          </w:tcPr>
          <w:p w14:paraId="55681181" w14:textId="6538457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850" w:type="dxa"/>
            <w:vAlign w:val="bottom"/>
          </w:tcPr>
          <w:p w14:paraId="147476FB" w14:textId="412DBEF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14</w:t>
            </w:r>
          </w:p>
        </w:tc>
        <w:tc>
          <w:tcPr>
            <w:tcW w:w="851" w:type="dxa"/>
            <w:vAlign w:val="bottom"/>
          </w:tcPr>
          <w:p w14:paraId="53052AFD" w14:textId="56EED1C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084F0168" w14:textId="3AFD9F4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72</w:t>
            </w:r>
          </w:p>
        </w:tc>
        <w:tc>
          <w:tcPr>
            <w:tcW w:w="851" w:type="dxa"/>
            <w:vAlign w:val="bottom"/>
          </w:tcPr>
          <w:p w14:paraId="59F5AFEC" w14:textId="5B68C8B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1700</w:t>
            </w:r>
          </w:p>
        </w:tc>
        <w:tc>
          <w:tcPr>
            <w:tcW w:w="850" w:type="dxa"/>
            <w:vAlign w:val="bottom"/>
          </w:tcPr>
          <w:p w14:paraId="416AD2F7" w14:textId="4092464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0.620</w:t>
            </w:r>
          </w:p>
        </w:tc>
        <w:tc>
          <w:tcPr>
            <w:tcW w:w="851" w:type="dxa"/>
            <w:vAlign w:val="bottom"/>
          </w:tcPr>
          <w:p w14:paraId="3A2C2C97" w14:textId="32B6CB2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48.38 </w:t>
            </w:r>
          </w:p>
        </w:tc>
        <w:tc>
          <w:tcPr>
            <w:tcW w:w="850" w:type="dxa"/>
            <w:vAlign w:val="bottom"/>
          </w:tcPr>
          <w:p w14:paraId="4BB7750C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3B1DBE48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0637C614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41EA54CF" w14:textId="24B69FFE" w:rsidTr="0037414A">
        <w:trPr>
          <w:jc w:val="center"/>
        </w:trPr>
        <w:tc>
          <w:tcPr>
            <w:tcW w:w="709" w:type="dxa"/>
            <w:vMerge/>
          </w:tcPr>
          <w:p w14:paraId="4A430F0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09A4B89F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745F43" w14:textId="6F793AB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171</w:t>
            </w:r>
          </w:p>
        </w:tc>
        <w:tc>
          <w:tcPr>
            <w:tcW w:w="1274" w:type="dxa"/>
            <w:vAlign w:val="bottom"/>
          </w:tcPr>
          <w:p w14:paraId="0F4B51E7" w14:textId="1666451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GF-1.5</w:t>
            </w:r>
          </w:p>
        </w:tc>
        <w:tc>
          <w:tcPr>
            <w:tcW w:w="708" w:type="dxa"/>
            <w:vAlign w:val="bottom"/>
          </w:tcPr>
          <w:p w14:paraId="5791CFDA" w14:textId="5B39031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0FDFBC3C" w14:textId="095053A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09" w:type="dxa"/>
            <w:vAlign w:val="bottom"/>
          </w:tcPr>
          <w:p w14:paraId="1544FBB4" w14:textId="71E1EA6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3.00 </w:t>
            </w:r>
          </w:p>
        </w:tc>
        <w:tc>
          <w:tcPr>
            <w:tcW w:w="712" w:type="dxa"/>
            <w:vAlign w:val="bottom"/>
          </w:tcPr>
          <w:p w14:paraId="1278DAD2" w14:textId="0103A62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416F6722" w14:textId="0B7DB3B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GF</w:t>
            </w:r>
          </w:p>
        </w:tc>
        <w:tc>
          <w:tcPr>
            <w:tcW w:w="709" w:type="dxa"/>
            <w:vAlign w:val="bottom"/>
          </w:tcPr>
          <w:p w14:paraId="69D449B5" w14:textId="3ACE19F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1.50 </w:t>
            </w:r>
          </w:p>
        </w:tc>
        <w:tc>
          <w:tcPr>
            <w:tcW w:w="850" w:type="dxa"/>
            <w:vAlign w:val="bottom"/>
          </w:tcPr>
          <w:p w14:paraId="101C941A" w14:textId="1303BE4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14</w:t>
            </w:r>
          </w:p>
        </w:tc>
        <w:tc>
          <w:tcPr>
            <w:tcW w:w="851" w:type="dxa"/>
            <w:vAlign w:val="bottom"/>
          </w:tcPr>
          <w:p w14:paraId="336A59C6" w14:textId="22F3158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1202E0D7" w14:textId="2ED3273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72</w:t>
            </w:r>
          </w:p>
        </w:tc>
        <w:tc>
          <w:tcPr>
            <w:tcW w:w="851" w:type="dxa"/>
            <w:vAlign w:val="bottom"/>
          </w:tcPr>
          <w:p w14:paraId="13785EC4" w14:textId="5DE8FF8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1700</w:t>
            </w:r>
          </w:p>
        </w:tc>
        <w:tc>
          <w:tcPr>
            <w:tcW w:w="850" w:type="dxa"/>
            <w:vAlign w:val="bottom"/>
          </w:tcPr>
          <w:p w14:paraId="0BD843B2" w14:textId="469DE9A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0.620</w:t>
            </w:r>
          </w:p>
        </w:tc>
        <w:tc>
          <w:tcPr>
            <w:tcW w:w="851" w:type="dxa"/>
            <w:vAlign w:val="bottom"/>
          </w:tcPr>
          <w:p w14:paraId="02A9C9E0" w14:textId="299BF36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41.34 </w:t>
            </w:r>
          </w:p>
        </w:tc>
        <w:tc>
          <w:tcPr>
            <w:tcW w:w="850" w:type="dxa"/>
            <w:vAlign w:val="bottom"/>
          </w:tcPr>
          <w:p w14:paraId="46B2516B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13C9EDC6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0D24ABFE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2478D45B" w14:textId="52E6E525" w:rsidTr="0037414A">
        <w:trPr>
          <w:jc w:val="center"/>
        </w:trPr>
        <w:tc>
          <w:tcPr>
            <w:tcW w:w="709" w:type="dxa"/>
            <w:vMerge/>
          </w:tcPr>
          <w:p w14:paraId="55C458FF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689719A2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E7CEE3" w14:textId="18CF0B7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172</w:t>
            </w:r>
          </w:p>
        </w:tc>
        <w:tc>
          <w:tcPr>
            <w:tcW w:w="1274" w:type="dxa"/>
            <w:vAlign w:val="bottom"/>
          </w:tcPr>
          <w:p w14:paraId="07BF4461" w14:textId="243E3E4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GF-2.0</w:t>
            </w:r>
          </w:p>
        </w:tc>
        <w:tc>
          <w:tcPr>
            <w:tcW w:w="708" w:type="dxa"/>
            <w:vAlign w:val="bottom"/>
          </w:tcPr>
          <w:p w14:paraId="4FAEFFA0" w14:textId="3538754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0791746C" w14:textId="69A534E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09" w:type="dxa"/>
            <w:vAlign w:val="bottom"/>
          </w:tcPr>
          <w:p w14:paraId="722BF7CC" w14:textId="02EAC70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3.00 </w:t>
            </w:r>
          </w:p>
        </w:tc>
        <w:tc>
          <w:tcPr>
            <w:tcW w:w="712" w:type="dxa"/>
            <w:vAlign w:val="bottom"/>
          </w:tcPr>
          <w:p w14:paraId="1BCE3F87" w14:textId="0408C11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5267DF9B" w14:textId="706438A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GF</w:t>
            </w:r>
          </w:p>
        </w:tc>
        <w:tc>
          <w:tcPr>
            <w:tcW w:w="709" w:type="dxa"/>
            <w:vAlign w:val="bottom"/>
          </w:tcPr>
          <w:p w14:paraId="75FA14AC" w14:textId="0FC7A90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15F802BF" w14:textId="11A64E1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14</w:t>
            </w:r>
          </w:p>
        </w:tc>
        <w:tc>
          <w:tcPr>
            <w:tcW w:w="851" w:type="dxa"/>
            <w:vAlign w:val="bottom"/>
          </w:tcPr>
          <w:p w14:paraId="668E2164" w14:textId="628D285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75A3E885" w14:textId="7593BE4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72</w:t>
            </w:r>
          </w:p>
        </w:tc>
        <w:tc>
          <w:tcPr>
            <w:tcW w:w="851" w:type="dxa"/>
            <w:vAlign w:val="bottom"/>
          </w:tcPr>
          <w:p w14:paraId="2C1C2570" w14:textId="4EA0B3B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1700</w:t>
            </w:r>
          </w:p>
        </w:tc>
        <w:tc>
          <w:tcPr>
            <w:tcW w:w="850" w:type="dxa"/>
            <w:vAlign w:val="bottom"/>
          </w:tcPr>
          <w:p w14:paraId="4ED4FB8D" w14:textId="331994C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0.620</w:t>
            </w:r>
          </w:p>
        </w:tc>
        <w:tc>
          <w:tcPr>
            <w:tcW w:w="851" w:type="dxa"/>
            <w:vAlign w:val="bottom"/>
          </w:tcPr>
          <w:p w14:paraId="5BC31D19" w14:textId="5ED6842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33.21 </w:t>
            </w:r>
          </w:p>
        </w:tc>
        <w:tc>
          <w:tcPr>
            <w:tcW w:w="850" w:type="dxa"/>
            <w:vAlign w:val="bottom"/>
          </w:tcPr>
          <w:p w14:paraId="67402FDB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33DA028F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7EF1AD48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09121248" w14:textId="18919221" w:rsidTr="0037414A">
        <w:trPr>
          <w:jc w:val="center"/>
        </w:trPr>
        <w:tc>
          <w:tcPr>
            <w:tcW w:w="709" w:type="dxa"/>
            <w:vMerge/>
          </w:tcPr>
          <w:p w14:paraId="4A775AD5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5FE48AEC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97A87C" w14:textId="59F7FE6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173</w:t>
            </w:r>
          </w:p>
        </w:tc>
        <w:tc>
          <w:tcPr>
            <w:tcW w:w="1274" w:type="dxa"/>
            <w:vAlign w:val="bottom"/>
          </w:tcPr>
          <w:p w14:paraId="5DB26F00" w14:textId="2C35660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PP-0.5</w:t>
            </w:r>
          </w:p>
        </w:tc>
        <w:tc>
          <w:tcPr>
            <w:tcW w:w="708" w:type="dxa"/>
            <w:vAlign w:val="bottom"/>
          </w:tcPr>
          <w:p w14:paraId="21594917" w14:textId="51F707A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7955B505" w14:textId="01EAA37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09" w:type="dxa"/>
            <w:vAlign w:val="bottom"/>
          </w:tcPr>
          <w:p w14:paraId="680E6D76" w14:textId="03E29F1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3.00 </w:t>
            </w:r>
          </w:p>
        </w:tc>
        <w:tc>
          <w:tcPr>
            <w:tcW w:w="712" w:type="dxa"/>
            <w:vAlign w:val="bottom"/>
          </w:tcPr>
          <w:p w14:paraId="0C8A3065" w14:textId="5EE544C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2C6F5514" w14:textId="4FDDB82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461FB78F" w14:textId="79AC01C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850" w:type="dxa"/>
            <w:vAlign w:val="bottom"/>
          </w:tcPr>
          <w:p w14:paraId="49D1B3E1" w14:textId="340F25C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18</w:t>
            </w:r>
          </w:p>
        </w:tc>
        <w:tc>
          <w:tcPr>
            <w:tcW w:w="851" w:type="dxa"/>
            <w:vAlign w:val="bottom"/>
          </w:tcPr>
          <w:p w14:paraId="0CEE8ACB" w14:textId="5C51851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364F4F3C" w14:textId="3FF748B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</w:t>
            </w:r>
          </w:p>
        </w:tc>
        <w:tc>
          <w:tcPr>
            <w:tcW w:w="851" w:type="dxa"/>
            <w:vAlign w:val="bottom"/>
          </w:tcPr>
          <w:p w14:paraId="1B9F8133" w14:textId="061B581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512C312E" w14:textId="776E038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0.202</w:t>
            </w:r>
          </w:p>
        </w:tc>
        <w:tc>
          <w:tcPr>
            <w:tcW w:w="851" w:type="dxa"/>
            <w:vAlign w:val="bottom"/>
          </w:tcPr>
          <w:p w14:paraId="27679FA2" w14:textId="669880B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55.40 </w:t>
            </w:r>
          </w:p>
        </w:tc>
        <w:tc>
          <w:tcPr>
            <w:tcW w:w="850" w:type="dxa"/>
            <w:vAlign w:val="bottom"/>
          </w:tcPr>
          <w:p w14:paraId="4D63CF3C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325050C4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239FAFEA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12E6D0FE" w14:textId="402C7920" w:rsidTr="0037414A">
        <w:trPr>
          <w:jc w:val="center"/>
        </w:trPr>
        <w:tc>
          <w:tcPr>
            <w:tcW w:w="709" w:type="dxa"/>
            <w:vMerge/>
          </w:tcPr>
          <w:p w14:paraId="155413B3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55846EB3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8207FD" w14:textId="19E72F9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174</w:t>
            </w:r>
          </w:p>
        </w:tc>
        <w:tc>
          <w:tcPr>
            <w:tcW w:w="1274" w:type="dxa"/>
            <w:vAlign w:val="bottom"/>
          </w:tcPr>
          <w:p w14:paraId="5497BD77" w14:textId="7ADE341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PP-1.0</w:t>
            </w:r>
          </w:p>
        </w:tc>
        <w:tc>
          <w:tcPr>
            <w:tcW w:w="708" w:type="dxa"/>
            <w:vAlign w:val="bottom"/>
          </w:tcPr>
          <w:p w14:paraId="5C4C6268" w14:textId="0CEE08C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79682A5C" w14:textId="218CB14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09" w:type="dxa"/>
            <w:vAlign w:val="bottom"/>
          </w:tcPr>
          <w:p w14:paraId="2C2E11EB" w14:textId="27FD90F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3.00 </w:t>
            </w:r>
          </w:p>
        </w:tc>
        <w:tc>
          <w:tcPr>
            <w:tcW w:w="712" w:type="dxa"/>
            <w:vAlign w:val="bottom"/>
          </w:tcPr>
          <w:p w14:paraId="7E724001" w14:textId="1C8DA54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000E6C30" w14:textId="07EEA29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445930CC" w14:textId="56CDFF4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850" w:type="dxa"/>
            <w:vAlign w:val="bottom"/>
          </w:tcPr>
          <w:p w14:paraId="2CB1E744" w14:textId="4428C6B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18</w:t>
            </w:r>
          </w:p>
        </w:tc>
        <w:tc>
          <w:tcPr>
            <w:tcW w:w="851" w:type="dxa"/>
            <w:vAlign w:val="bottom"/>
          </w:tcPr>
          <w:p w14:paraId="4001E50F" w14:textId="3E6AD9D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23BD439F" w14:textId="0CAE554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</w:t>
            </w:r>
          </w:p>
        </w:tc>
        <w:tc>
          <w:tcPr>
            <w:tcW w:w="851" w:type="dxa"/>
            <w:vAlign w:val="bottom"/>
          </w:tcPr>
          <w:p w14:paraId="2ED7F611" w14:textId="621001D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2E07B2B5" w14:textId="5289BBA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0.202</w:t>
            </w:r>
          </w:p>
        </w:tc>
        <w:tc>
          <w:tcPr>
            <w:tcW w:w="851" w:type="dxa"/>
            <w:vAlign w:val="bottom"/>
          </w:tcPr>
          <w:p w14:paraId="785F9CFF" w14:textId="038DECC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49.94 </w:t>
            </w:r>
          </w:p>
        </w:tc>
        <w:tc>
          <w:tcPr>
            <w:tcW w:w="850" w:type="dxa"/>
            <w:vAlign w:val="bottom"/>
          </w:tcPr>
          <w:p w14:paraId="0716DB46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39088788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052FA7A8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43F96E9D" w14:textId="103F8225" w:rsidTr="0037414A">
        <w:trPr>
          <w:jc w:val="center"/>
        </w:trPr>
        <w:tc>
          <w:tcPr>
            <w:tcW w:w="709" w:type="dxa"/>
            <w:vMerge/>
          </w:tcPr>
          <w:p w14:paraId="3BEC5B78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757DD11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33FC6D" w14:textId="5518EDC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175</w:t>
            </w:r>
          </w:p>
        </w:tc>
        <w:tc>
          <w:tcPr>
            <w:tcW w:w="1274" w:type="dxa"/>
            <w:vAlign w:val="bottom"/>
          </w:tcPr>
          <w:p w14:paraId="76CBA95C" w14:textId="7D5CEE6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PP-1.5</w:t>
            </w:r>
          </w:p>
        </w:tc>
        <w:tc>
          <w:tcPr>
            <w:tcW w:w="708" w:type="dxa"/>
            <w:vAlign w:val="bottom"/>
          </w:tcPr>
          <w:p w14:paraId="7E2D233B" w14:textId="22D3BC7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24AD9588" w14:textId="2D7A472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09" w:type="dxa"/>
            <w:vAlign w:val="bottom"/>
          </w:tcPr>
          <w:p w14:paraId="324E4911" w14:textId="45AE53B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3.00 </w:t>
            </w:r>
          </w:p>
        </w:tc>
        <w:tc>
          <w:tcPr>
            <w:tcW w:w="712" w:type="dxa"/>
            <w:vAlign w:val="bottom"/>
          </w:tcPr>
          <w:p w14:paraId="0055CFAC" w14:textId="010A7AD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770C9953" w14:textId="68E015F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39630CED" w14:textId="37C6E63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1.50 </w:t>
            </w:r>
          </w:p>
        </w:tc>
        <w:tc>
          <w:tcPr>
            <w:tcW w:w="850" w:type="dxa"/>
            <w:vAlign w:val="bottom"/>
          </w:tcPr>
          <w:p w14:paraId="27F3A70E" w14:textId="6B5D282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18</w:t>
            </w:r>
          </w:p>
        </w:tc>
        <w:tc>
          <w:tcPr>
            <w:tcW w:w="851" w:type="dxa"/>
            <w:vAlign w:val="bottom"/>
          </w:tcPr>
          <w:p w14:paraId="495C9E73" w14:textId="243489F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01377DDE" w14:textId="170942E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</w:t>
            </w:r>
          </w:p>
        </w:tc>
        <w:tc>
          <w:tcPr>
            <w:tcW w:w="851" w:type="dxa"/>
            <w:vAlign w:val="bottom"/>
          </w:tcPr>
          <w:p w14:paraId="48E46A31" w14:textId="1B235C8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7DCAAAA5" w14:textId="08F0509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0.202</w:t>
            </w:r>
          </w:p>
        </w:tc>
        <w:tc>
          <w:tcPr>
            <w:tcW w:w="851" w:type="dxa"/>
            <w:vAlign w:val="bottom"/>
          </w:tcPr>
          <w:p w14:paraId="6301873B" w14:textId="76C260E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48.50 </w:t>
            </w:r>
          </w:p>
        </w:tc>
        <w:tc>
          <w:tcPr>
            <w:tcW w:w="850" w:type="dxa"/>
            <w:vAlign w:val="bottom"/>
          </w:tcPr>
          <w:p w14:paraId="4CADD60C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3158EFC9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6F707C10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26678B6C" w14:textId="49545B9C" w:rsidTr="0037414A">
        <w:trPr>
          <w:jc w:val="center"/>
        </w:trPr>
        <w:tc>
          <w:tcPr>
            <w:tcW w:w="709" w:type="dxa"/>
            <w:vMerge/>
          </w:tcPr>
          <w:p w14:paraId="5315583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74E65EB7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C8744D" w14:textId="38678B5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176</w:t>
            </w:r>
          </w:p>
        </w:tc>
        <w:tc>
          <w:tcPr>
            <w:tcW w:w="1274" w:type="dxa"/>
            <w:vAlign w:val="bottom"/>
          </w:tcPr>
          <w:p w14:paraId="44CC94C8" w14:textId="75D9922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PP-2.0</w:t>
            </w:r>
          </w:p>
        </w:tc>
        <w:tc>
          <w:tcPr>
            <w:tcW w:w="708" w:type="dxa"/>
            <w:vAlign w:val="bottom"/>
          </w:tcPr>
          <w:p w14:paraId="777491B2" w14:textId="2FF1287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4E066016" w14:textId="4708FA9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09" w:type="dxa"/>
            <w:vAlign w:val="bottom"/>
          </w:tcPr>
          <w:p w14:paraId="65A100BC" w14:textId="4BCF87B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3.00 </w:t>
            </w:r>
          </w:p>
        </w:tc>
        <w:tc>
          <w:tcPr>
            <w:tcW w:w="712" w:type="dxa"/>
            <w:vAlign w:val="bottom"/>
          </w:tcPr>
          <w:p w14:paraId="6CA616D8" w14:textId="0A17997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3AC7418C" w14:textId="77B80E9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092A730D" w14:textId="64799D6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3C8C6F5F" w14:textId="6FD99AA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18</w:t>
            </w:r>
          </w:p>
        </w:tc>
        <w:tc>
          <w:tcPr>
            <w:tcW w:w="851" w:type="dxa"/>
            <w:vAlign w:val="bottom"/>
          </w:tcPr>
          <w:p w14:paraId="72996B72" w14:textId="0E9E8A2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02BBEFC0" w14:textId="5957884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</w:t>
            </w:r>
          </w:p>
        </w:tc>
        <w:tc>
          <w:tcPr>
            <w:tcW w:w="851" w:type="dxa"/>
            <w:vAlign w:val="bottom"/>
          </w:tcPr>
          <w:p w14:paraId="7EE94B9F" w14:textId="36A0EB6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0" w:type="dxa"/>
            <w:vAlign w:val="bottom"/>
          </w:tcPr>
          <w:p w14:paraId="57071FC7" w14:textId="06501AF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0.202</w:t>
            </w:r>
          </w:p>
        </w:tc>
        <w:tc>
          <w:tcPr>
            <w:tcW w:w="851" w:type="dxa"/>
            <w:vAlign w:val="bottom"/>
          </w:tcPr>
          <w:p w14:paraId="475B005E" w14:textId="1A0C04A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45.55 </w:t>
            </w:r>
          </w:p>
        </w:tc>
        <w:tc>
          <w:tcPr>
            <w:tcW w:w="850" w:type="dxa"/>
            <w:vAlign w:val="bottom"/>
          </w:tcPr>
          <w:p w14:paraId="0929DF48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0F1AB40D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444B5BCB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41B2EB0D" w14:textId="1A0D58B5" w:rsidTr="0037414A">
        <w:trPr>
          <w:jc w:val="center"/>
        </w:trPr>
        <w:tc>
          <w:tcPr>
            <w:tcW w:w="709" w:type="dxa"/>
            <w:vMerge/>
          </w:tcPr>
          <w:p w14:paraId="6D5C85E6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1189B65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6E1E9C" w14:textId="775884F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177</w:t>
            </w:r>
          </w:p>
        </w:tc>
        <w:tc>
          <w:tcPr>
            <w:tcW w:w="1274" w:type="dxa"/>
            <w:vAlign w:val="bottom"/>
          </w:tcPr>
          <w:p w14:paraId="6B246C09" w14:textId="50E5795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PVA-0.5</w:t>
            </w:r>
          </w:p>
        </w:tc>
        <w:tc>
          <w:tcPr>
            <w:tcW w:w="708" w:type="dxa"/>
            <w:vAlign w:val="bottom"/>
          </w:tcPr>
          <w:p w14:paraId="6F5185F6" w14:textId="51A97EB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258D0F67" w14:textId="3E822EA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09" w:type="dxa"/>
            <w:vAlign w:val="bottom"/>
          </w:tcPr>
          <w:p w14:paraId="2F949E96" w14:textId="73953D0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3.00 </w:t>
            </w:r>
          </w:p>
        </w:tc>
        <w:tc>
          <w:tcPr>
            <w:tcW w:w="712" w:type="dxa"/>
            <w:vAlign w:val="bottom"/>
          </w:tcPr>
          <w:p w14:paraId="7394B4DC" w14:textId="4666704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2AEB49FE" w14:textId="6B14402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1F8268AC" w14:textId="2898235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850" w:type="dxa"/>
            <w:vAlign w:val="bottom"/>
          </w:tcPr>
          <w:p w14:paraId="68F64854" w14:textId="0A0E237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660</w:t>
            </w:r>
          </w:p>
        </w:tc>
        <w:tc>
          <w:tcPr>
            <w:tcW w:w="851" w:type="dxa"/>
            <w:vAlign w:val="bottom"/>
          </w:tcPr>
          <w:p w14:paraId="4B41A10C" w14:textId="73279CF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2FCC1DBB" w14:textId="0E14042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23</w:t>
            </w:r>
          </w:p>
        </w:tc>
        <w:tc>
          <w:tcPr>
            <w:tcW w:w="851" w:type="dxa"/>
            <w:vAlign w:val="bottom"/>
          </w:tcPr>
          <w:p w14:paraId="449D56A4" w14:textId="567391C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900</w:t>
            </w:r>
          </w:p>
        </w:tc>
        <w:tc>
          <w:tcPr>
            <w:tcW w:w="850" w:type="dxa"/>
            <w:vAlign w:val="bottom"/>
          </w:tcPr>
          <w:p w14:paraId="6311A4E6" w14:textId="4A27C12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0.013</w:t>
            </w:r>
          </w:p>
        </w:tc>
        <w:tc>
          <w:tcPr>
            <w:tcW w:w="851" w:type="dxa"/>
            <w:vAlign w:val="bottom"/>
          </w:tcPr>
          <w:p w14:paraId="36EFE4CC" w14:textId="5A1BAEB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47.80 </w:t>
            </w:r>
          </w:p>
        </w:tc>
        <w:tc>
          <w:tcPr>
            <w:tcW w:w="850" w:type="dxa"/>
            <w:vAlign w:val="bottom"/>
          </w:tcPr>
          <w:p w14:paraId="2C292666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7B5ED2C4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0D10E90E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37CC7795" w14:textId="5CC974A2" w:rsidTr="0037414A">
        <w:trPr>
          <w:jc w:val="center"/>
        </w:trPr>
        <w:tc>
          <w:tcPr>
            <w:tcW w:w="709" w:type="dxa"/>
            <w:vMerge/>
          </w:tcPr>
          <w:p w14:paraId="07F01CF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1937E3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74FF01" w14:textId="19F17F6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178</w:t>
            </w:r>
          </w:p>
        </w:tc>
        <w:tc>
          <w:tcPr>
            <w:tcW w:w="1274" w:type="dxa"/>
            <w:vAlign w:val="bottom"/>
          </w:tcPr>
          <w:p w14:paraId="325D6842" w14:textId="79FC48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PVA-1.0</w:t>
            </w:r>
          </w:p>
        </w:tc>
        <w:tc>
          <w:tcPr>
            <w:tcW w:w="708" w:type="dxa"/>
            <w:vAlign w:val="bottom"/>
          </w:tcPr>
          <w:p w14:paraId="44757DE0" w14:textId="6E703D5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6A6AC24E" w14:textId="23446E3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09" w:type="dxa"/>
            <w:vAlign w:val="bottom"/>
          </w:tcPr>
          <w:p w14:paraId="1CAD1290" w14:textId="3F54454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3.00 </w:t>
            </w:r>
          </w:p>
        </w:tc>
        <w:tc>
          <w:tcPr>
            <w:tcW w:w="712" w:type="dxa"/>
            <w:vAlign w:val="bottom"/>
          </w:tcPr>
          <w:p w14:paraId="36ADEB31" w14:textId="62ED115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49247837" w14:textId="02EDB95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17249F6A" w14:textId="6F91109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850" w:type="dxa"/>
            <w:vAlign w:val="bottom"/>
          </w:tcPr>
          <w:p w14:paraId="73045948" w14:textId="5B73C51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660</w:t>
            </w:r>
          </w:p>
        </w:tc>
        <w:tc>
          <w:tcPr>
            <w:tcW w:w="851" w:type="dxa"/>
            <w:vAlign w:val="bottom"/>
          </w:tcPr>
          <w:p w14:paraId="08E20CB5" w14:textId="51BD878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630E1E72" w14:textId="30EF34E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23</w:t>
            </w:r>
          </w:p>
        </w:tc>
        <w:tc>
          <w:tcPr>
            <w:tcW w:w="851" w:type="dxa"/>
            <w:vAlign w:val="bottom"/>
          </w:tcPr>
          <w:p w14:paraId="2FB2D913" w14:textId="2AAC647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900</w:t>
            </w:r>
          </w:p>
        </w:tc>
        <w:tc>
          <w:tcPr>
            <w:tcW w:w="850" w:type="dxa"/>
            <w:vAlign w:val="bottom"/>
          </w:tcPr>
          <w:p w14:paraId="7B3E89B0" w14:textId="722A21A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0.013</w:t>
            </w:r>
          </w:p>
        </w:tc>
        <w:tc>
          <w:tcPr>
            <w:tcW w:w="851" w:type="dxa"/>
            <w:vAlign w:val="bottom"/>
          </w:tcPr>
          <w:p w14:paraId="29351256" w14:textId="730AB53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39.19 </w:t>
            </w:r>
          </w:p>
        </w:tc>
        <w:tc>
          <w:tcPr>
            <w:tcW w:w="850" w:type="dxa"/>
            <w:vAlign w:val="bottom"/>
          </w:tcPr>
          <w:p w14:paraId="740D2835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4D156F30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378C4DAF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7F862C93" w14:textId="1C8CFC75" w:rsidTr="0037414A">
        <w:trPr>
          <w:jc w:val="center"/>
        </w:trPr>
        <w:tc>
          <w:tcPr>
            <w:tcW w:w="709" w:type="dxa"/>
            <w:vMerge/>
          </w:tcPr>
          <w:p w14:paraId="3A14728F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3D7BB336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608A12" w14:textId="60B04DB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179</w:t>
            </w:r>
          </w:p>
        </w:tc>
        <w:tc>
          <w:tcPr>
            <w:tcW w:w="1274" w:type="dxa"/>
            <w:vAlign w:val="bottom"/>
          </w:tcPr>
          <w:p w14:paraId="4D970199" w14:textId="70347B0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PVA-1.5</w:t>
            </w:r>
          </w:p>
        </w:tc>
        <w:tc>
          <w:tcPr>
            <w:tcW w:w="708" w:type="dxa"/>
            <w:vAlign w:val="bottom"/>
          </w:tcPr>
          <w:p w14:paraId="35252266" w14:textId="62EE88F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6CA57865" w14:textId="1344507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09" w:type="dxa"/>
            <w:vAlign w:val="bottom"/>
          </w:tcPr>
          <w:p w14:paraId="2308B6A0" w14:textId="1EF2DD7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3.00 </w:t>
            </w:r>
          </w:p>
        </w:tc>
        <w:tc>
          <w:tcPr>
            <w:tcW w:w="712" w:type="dxa"/>
            <w:vAlign w:val="bottom"/>
          </w:tcPr>
          <w:p w14:paraId="2052DC63" w14:textId="3BBE2C4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25DD87A6" w14:textId="74ECEA3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3EA9C24C" w14:textId="2B36ED2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1.50 </w:t>
            </w:r>
          </w:p>
        </w:tc>
        <w:tc>
          <w:tcPr>
            <w:tcW w:w="850" w:type="dxa"/>
            <w:vAlign w:val="bottom"/>
          </w:tcPr>
          <w:p w14:paraId="118FB308" w14:textId="035C6E3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660</w:t>
            </w:r>
          </w:p>
        </w:tc>
        <w:tc>
          <w:tcPr>
            <w:tcW w:w="851" w:type="dxa"/>
            <w:vAlign w:val="bottom"/>
          </w:tcPr>
          <w:p w14:paraId="50D3F014" w14:textId="6F05DB3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6DAE159D" w14:textId="63CCCC9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23</w:t>
            </w:r>
          </w:p>
        </w:tc>
        <w:tc>
          <w:tcPr>
            <w:tcW w:w="851" w:type="dxa"/>
            <w:vAlign w:val="bottom"/>
          </w:tcPr>
          <w:p w14:paraId="4A802CE2" w14:textId="32964B7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900</w:t>
            </w:r>
          </w:p>
        </w:tc>
        <w:tc>
          <w:tcPr>
            <w:tcW w:w="850" w:type="dxa"/>
            <w:vAlign w:val="bottom"/>
          </w:tcPr>
          <w:p w14:paraId="3246B5E4" w14:textId="5559E2C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0.013</w:t>
            </w:r>
          </w:p>
        </w:tc>
        <w:tc>
          <w:tcPr>
            <w:tcW w:w="851" w:type="dxa"/>
            <w:vAlign w:val="bottom"/>
          </w:tcPr>
          <w:p w14:paraId="5DBCB2DC" w14:textId="7CD5E54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41.90 </w:t>
            </w:r>
          </w:p>
        </w:tc>
        <w:tc>
          <w:tcPr>
            <w:tcW w:w="850" w:type="dxa"/>
            <w:vAlign w:val="bottom"/>
          </w:tcPr>
          <w:p w14:paraId="2B268341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148F1E0E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67BDCBB9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6C379A1D" w14:textId="773D7363" w:rsidTr="0037414A">
        <w:trPr>
          <w:jc w:val="center"/>
        </w:trPr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59690D0B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14:paraId="2E2652C3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A9A8FD" w14:textId="66A2E03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180</w:t>
            </w:r>
          </w:p>
        </w:tc>
        <w:tc>
          <w:tcPr>
            <w:tcW w:w="1274" w:type="dxa"/>
            <w:tcBorders>
              <w:bottom w:val="single" w:sz="4" w:space="0" w:color="auto"/>
            </w:tcBorders>
            <w:vAlign w:val="bottom"/>
          </w:tcPr>
          <w:p w14:paraId="0F41CEAC" w14:textId="5A8767E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PVA-2.0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6AA24910" w14:textId="7409AC3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6ED9EDEF" w14:textId="3ED029C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3989E515" w14:textId="6626A67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3.00 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vAlign w:val="bottom"/>
          </w:tcPr>
          <w:p w14:paraId="7A2628D2" w14:textId="09B5E0E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24F90A75" w14:textId="3FE334F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01130240" w14:textId="7534480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5149F943" w14:textId="0BFD785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660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1DEC5908" w14:textId="4EB72F7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0F20571C" w14:textId="42D0CA4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23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66BA806C" w14:textId="4ADB180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900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1BDD925E" w14:textId="745CCCE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0.013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1E44DF8A" w14:textId="34CAA65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46.99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53407E3C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521846EE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tcBorders>
              <w:bottom w:val="single" w:sz="4" w:space="0" w:color="auto"/>
            </w:tcBorders>
            <w:vAlign w:val="bottom"/>
          </w:tcPr>
          <w:p w14:paraId="0B808E7C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4E48C055" w14:textId="5DE6E5B7" w:rsidTr="0037414A">
        <w:trPr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2C202DF7" w14:textId="424A7EC4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2015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14:paraId="69903811" w14:textId="60648F46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Shwan H. Said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F19DB96" w14:textId="117F88C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181</w:t>
            </w:r>
          </w:p>
        </w:tc>
        <w:tc>
          <w:tcPr>
            <w:tcW w:w="1274" w:type="dxa"/>
            <w:tcBorders>
              <w:top w:val="single" w:sz="4" w:space="0" w:color="auto"/>
            </w:tcBorders>
            <w:vAlign w:val="bottom"/>
          </w:tcPr>
          <w:p w14:paraId="5CC3CE1F" w14:textId="14B6AD0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PVA1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5EC77551" w14:textId="3220D28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24ECA082" w14:textId="52DF2F0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0.37 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24D66D46" w14:textId="73CD490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0.64 </w:t>
            </w:r>
          </w:p>
        </w:tc>
        <w:tc>
          <w:tcPr>
            <w:tcW w:w="712" w:type="dxa"/>
            <w:tcBorders>
              <w:top w:val="single" w:sz="4" w:space="0" w:color="auto"/>
            </w:tcBorders>
            <w:vAlign w:val="bottom"/>
          </w:tcPr>
          <w:p w14:paraId="512AEC4C" w14:textId="21811B5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76B7FF97" w14:textId="0A742D5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0BD537D9" w14:textId="71BC3F7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0DCC3A34" w14:textId="15FF8B1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38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6EE1A378" w14:textId="64A4862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614936D7" w14:textId="5EED5D2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50C9C6DF" w14:textId="5236D7E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67DF4103" w14:textId="272E462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0.190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7ACDEE6C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4940995F" w14:textId="2278D25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3.53 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4CBF269B" w14:textId="5E9FE7EE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2.45 </w:t>
            </w:r>
          </w:p>
        </w:tc>
        <w:tc>
          <w:tcPr>
            <w:tcW w:w="999" w:type="dxa"/>
            <w:tcBorders>
              <w:top w:val="single" w:sz="4" w:space="0" w:color="auto"/>
            </w:tcBorders>
            <w:vAlign w:val="bottom"/>
          </w:tcPr>
          <w:p w14:paraId="7E077FEF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14355084" w14:textId="00C3E798" w:rsidTr="0037414A">
        <w:trPr>
          <w:jc w:val="center"/>
        </w:trPr>
        <w:tc>
          <w:tcPr>
            <w:tcW w:w="709" w:type="dxa"/>
            <w:vMerge/>
          </w:tcPr>
          <w:p w14:paraId="58074928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A8E59ED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DFFA4F" w14:textId="64AFE18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182</w:t>
            </w:r>
          </w:p>
        </w:tc>
        <w:tc>
          <w:tcPr>
            <w:tcW w:w="1274" w:type="dxa"/>
            <w:vAlign w:val="bottom"/>
          </w:tcPr>
          <w:p w14:paraId="321C9D22" w14:textId="1AA3D99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PVA2</w:t>
            </w:r>
          </w:p>
        </w:tc>
        <w:tc>
          <w:tcPr>
            <w:tcW w:w="708" w:type="dxa"/>
            <w:vAlign w:val="bottom"/>
          </w:tcPr>
          <w:p w14:paraId="0EC4F87F" w14:textId="3039A4B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8" w:type="dxa"/>
            <w:vAlign w:val="bottom"/>
          </w:tcPr>
          <w:p w14:paraId="357DDD21" w14:textId="571CE04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0.37 </w:t>
            </w:r>
          </w:p>
        </w:tc>
        <w:tc>
          <w:tcPr>
            <w:tcW w:w="709" w:type="dxa"/>
            <w:vAlign w:val="bottom"/>
          </w:tcPr>
          <w:p w14:paraId="38990F49" w14:textId="25782A1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0.64 </w:t>
            </w:r>
          </w:p>
        </w:tc>
        <w:tc>
          <w:tcPr>
            <w:tcW w:w="712" w:type="dxa"/>
            <w:vAlign w:val="bottom"/>
          </w:tcPr>
          <w:p w14:paraId="62EC2441" w14:textId="7101A46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1837CF6C" w14:textId="25FB55B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301D14BD" w14:textId="5DDB62B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1.50 </w:t>
            </w:r>
          </w:p>
        </w:tc>
        <w:tc>
          <w:tcPr>
            <w:tcW w:w="850" w:type="dxa"/>
            <w:vAlign w:val="bottom"/>
          </w:tcPr>
          <w:p w14:paraId="66B15A78" w14:textId="0786A14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38</w:t>
            </w:r>
          </w:p>
        </w:tc>
        <w:tc>
          <w:tcPr>
            <w:tcW w:w="851" w:type="dxa"/>
            <w:vAlign w:val="bottom"/>
          </w:tcPr>
          <w:p w14:paraId="3CE89632" w14:textId="16BA65A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vAlign w:val="bottom"/>
          </w:tcPr>
          <w:p w14:paraId="41D6C585" w14:textId="531AE2E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</w:t>
            </w:r>
          </w:p>
        </w:tc>
        <w:tc>
          <w:tcPr>
            <w:tcW w:w="851" w:type="dxa"/>
            <w:vAlign w:val="bottom"/>
          </w:tcPr>
          <w:p w14:paraId="6764527C" w14:textId="1D04CA2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vAlign w:val="bottom"/>
          </w:tcPr>
          <w:p w14:paraId="0EBD50B7" w14:textId="3546773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0.190</w:t>
            </w:r>
          </w:p>
        </w:tc>
        <w:tc>
          <w:tcPr>
            <w:tcW w:w="851" w:type="dxa"/>
            <w:vAlign w:val="bottom"/>
          </w:tcPr>
          <w:p w14:paraId="0FCE4504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773A5755" w14:textId="102A043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3.32 </w:t>
            </w:r>
          </w:p>
        </w:tc>
        <w:tc>
          <w:tcPr>
            <w:tcW w:w="1134" w:type="dxa"/>
            <w:vAlign w:val="bottom"/>
          </w:tcPr>
          <w:p w14:paraId="0E794FC5" w14:textId="61453032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2.69 </w:t>
            </w:r>
          </w:p>
        </w:tc>
        <w:tc>
          <w:tcPr>
            <w:tcW w:w="999" w:type="dxa"/>
            <w:vAlign w:val="bottom"/>
          </w:tcPr>
          <w:p w14:paraId="769857C1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4986952F" w14:textId="4D6B8764" w:rsidTr="0037414A">
        <w:trPr>
          <w:jc w:val="center"/>
        </w:trPr>
        <w:tc>
          <w:tcPr>
            <w:tcW w:w="709" w:type="dxa"/>
            <w:vMerge/>
          </w:tcPr>
          <w:p w14:paraId="5C5E9C83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34A72F26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909838" w14:textId="4A6B2B8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183</w:t>
            </w:r>
          </w:p>
        </w:tc>
        <w:tc>
          <w:tcPr>
            <w:tcW w:w="1274" w:type="dxa"/>
            <w:vAlign w:val="bottom"/>
          </w:tcPr>
          <w:p w14:paraId="0CC88B51" w14:textId="304837C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PVA3</w:t>
            </w:r>
          </w:p>
        </w:tc>
        <w:tc>
          <w:tcPr>
            <w:tcW w:w="708" w:type="dxa"/>
            <w:vAlign w:val="bottom"/>
          </w:tcPr>
          <w:p w14:paraId="049552FC" w14:textId="2E70DD3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8" w:type="dxa"/>
            <w:vAlign w:val="bottom"/>
          </w:tcPr>
          <w:p w14:paraId="6F9D35A2" w14:textId="09D627B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0.37 </w:t>
            </w:r>
          </w:p>
        </w:tc>
        <w:tc>
          <w:tcPr>
            <w:tcW w:w="709" w:type="dxa"/>
            <w:vAlign w:val="bottom"/>
          </w:tcPr>
          <w:p w14:paraId="7D1F6881" w14:textId="0DF2F72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0.64 </w:t>
            </w:r>
          </w:p>
        </w:tc>
        <w:tc>
          <w:tcPr>
            <w:tcW w:w="712" w:type="dxa"/>
            <w:vAlign w:val="bottom"/>
          </w:tcPr>
          <w:p w14:paraId="38F9295B" w14:textId="670CE32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49B451B6" w14:textId="3615214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25AFA22A" w14:textId="4466E00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5DECE013" w14:textId="52E6110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38</w:t>
            </w:r>
          </w:p>
        </w:tc>
        <w:tc>
          <w:tcPr>
            <w:tcW w:w="851" w:type="dxa"/>
            <w:vAlign w:val="bottom"/>
          </w:tcPr>
          <w:p w14:paraId="635D294B" w14:textId="07DB4E7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vAlign w:val="bottom"/>
          </w:tcPr>
          <w:p w14:paraId="08060DC6" w14:textId="497F93E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</w:t>
            </w:r>
          </w:p>
        </w:tc>
        <w:tc>
          <w:tcPr>
            <w:tcW w:w="851" w:type="dxa"/>
            <w:vAlign w:val="bottom"/>
          </w:tcPr>
          <w:p w14:paraId="6B4B0B24" w14:textId="5BCCE85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vAlign w:val="bottom"/>
          </w:tcPr>
          <w:p w14:paraId="38F75658" w14:textId="6B58A7D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0.190</w:t>
            </w:r>
          </w:p>
        </w:tc>
        <w:tc>
          <w:tcPr>
            <w:tcW w:w="851" w:type="dxa"/>
            <w:vAlign w:val="bottom"/>
          </w:tcPr>
          <w:p w14:paraId="03B847F6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4FAD619D" w14:textId="36F1473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3.09 </w:t>
            </w:r>
          </w:p>
        </w:tc>
        <w:tc>
          <w:tcPr>
            <w:tcW w:w="1134" w:type="dxa"/>
            <w:vAlign w:val="bottom"/>
          </w:tcPr>
          <w:p w14:paraId="1EE28BD7" w14:textId="3BDBCDAC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2.54 </w:t>
            </w:r>
          </w:p>
        </w:tc>
        <w:tc>
          <w:tcPr>
            <w:tcW w:w="999" w:type="dxa"/>
            <w:vAlign w:val="bottom"/>
          </w:tcPr>
          <w:p w14:paraId="3135EB82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5BFEF456" w14:textId="7C98AE71" w:rsidTr="0037414A">
        <w:trPr>
          <w:jc w:val="center"/>
        </w:trPr>
        <w:tc>
          <w:tcPr>
            <w:tcW w:w="709" w:type="dxa"/>
            <w:vMerge/>
          </w:tcPr>
          <w:p w14:paraId="4B15FB0C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54CE66F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E40507" w14:textId="0C723BE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184</w:t>
            </w:r>
          </w:p>
        </w:tc>
        <w:tc>
          <w:tcPr>
            <w:tcW w:w="1274" w:type="dxa"/>
            <w:vAlign w:val="bottom"/>
          </w:tcPr>
          <w:p w14:paraId="1230F975" w14:textId="7546B6E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PVA4</w:t>
            </w:r>
          </w:p>
        </w:tc>
        <w:tc>
          <w:tcPr>
            <w:tcW w:w="708" w:type="dxa"/>
            <w:vAlign w:val="bottom"/>
          </w:tcPr>
          <w:p w14:paraId="7BDEBBC4" w14:textId="3AE4686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8" w:type="dxa"/>
            <w:vAlign w:val="bottom"/>
          </w:tcPr>
          <w:p w14:paraId="2AD64C3C" w14:textId="77BD87D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0.37 </w:t>
            </w:r>
          </w:p>
        </w:tc>
        <w:tc>
          <w:tcPr>
            <w:tcW w:w="709" w:type="dxa"/>
            <w:vAlign w:val="bottom"/>
          </w:tcPr>
          <w:p w14:paraId="7A37615A" w14:textId="3CFFEA8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0.64 </w:t>
            </w:r>
          </w:p>
        </w:tc>
        <w:tc>
          <w:tcPr>
            <w:tcW w:w="712" w:type="dxa"/>
            <w:vAlign w:val="bottom"/>
          </w:tcPr>
          <w:p w14:paraId="399EA571" w14:textId="7474149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163DC1AF" w14:textId="63AA970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5A3C240C" w14:textId="39ACFBF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2.50 </w:t>
            </w:r>
          </w:p>
        </w:tc>
        <w:tc>
          <w:tcPr>
            <w:tcW w:w="850" w:type="dxa"/>
            <w:vAlign w:val="bottom"/>
          </w:tcPr>
          <w:p w14:paraId="503FD985" w14:textId="5F2863D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38</w:t>
            </w:r>
          </w:p>
        </w:tc>
        <w:tc>
          <w:tcPr>
            <w:tcW w:w="851" w:type="dxa"/>
            <w:vAlign w:val="bottom"/>
          </w:tcPr>
          <w:p w14:paraId="3C889224" w14:textId="035E73B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vAlign w:val="bottom"/>
          </w:tcPr>
          <w:p w14:paraId="5E5B4C36" w14:textId="3E5AED6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</w:t>
            </w:r>
          </w:p>
        </w:tc>
        <w:tc>
          <w:tcPr>
            <w:tcW w:w="851" w:type="dxa"/>
            <w:vAlign w:val="bottom"/>
          </w:tcPr>
          <w:p w14:paraId="6F87AB5A" w14:textId="5EFAB3E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vAlign w:val="bottom"/>
          </w:tcPr>
          <w:p w14:paraId="42C57F93" w14:textId="432CA12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0.190</w:t>
            </w:r>
          </w:p>
        </w:tc>
        <w:tc>
          <w:tcPr>
            <w:tcW w:w="851" w:type="dxa"/>
            <w:vAlign w:val="bottom"/>
          </w:tcPr>
          <w:p w14:paraId="2DBC0930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21B947A9" w14:textId="6145E58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4.02 </w:t>
            </w:r>
          </w:p>
        </w:tc>
        <w:tc>
          <w:tcPr>
            <w:tcW w:w="1134" w:type="dxa"/>
            <w:vAlign w:val="bottom"/>
          </w:tcPr>
          <w:p w14:paraId="5A44EE44" w14:textId="6B476869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3.48 </w:t>
            </w:r>
          </w:p>
        </w:tc>
        <w:tc>
          <w:tcPr>
            <w:tcW w:w="999" w:type="dxa"/>
            <w:vAlign w:val="bottom"/>
          </w:tcPr>
          <w:p w14:paraId="08692B8D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4C022E48" w14:textId="45B8757F" w:rsidTr="0037414A">
        <w:trPr>
          <w:jc w:val="center"/>
        </w:trPr>
        <w:tc>
          <w:tcPr>
            <w:tcW w:w="709" w:type="dxa"/>
            <w:vMerge/>
          </w:tcPr>
          <w:p w14:paraId="5EF06E3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48C03DAB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A3EF0B" w14:textId="156FEC0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185</w:t>
            </w:r>
          </w:p>
        </w:tc>
        <w:tc>
          <w:tcPr>
            <w:tcW w:w="1274" w:type="dxa"/>
            <w:vAlign w:val="bottom"/>
          </w:tcPr>
          <w:p w14:paraId="120AAA3B" w14:textId="5431F57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PVA5</w:t>
            </w:r>
          </w:p>
        </w:tc>
        <w:tc>
          <w:tcPr>
            <w:tcW w:w="708" w:type="dxa"/>
            <w:vAlign w:val="bottom"/>
          </w:tcPr>
          <w:p w14:paraId="3E315C7F" w14:textId="6786A2F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8" w:type="dxa"/>
            <w:vAlign w:val="bottom"/>
          </w:tcPr>
          <w:p w14:paraId="06B63D6C" w14:textId="3D113B7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0.37 </w:t>
            </w:r>
          </w:p>
        </w:tc>
        <w:tc>
          <w:tcPr>
            <w:tcW w:w="709" w:type="dxa"/>
            <w:vAlign w:val="bottom"/>
          </w:tcPr>
          <w:p w14:paraId="185EFE13" w14:textId="40D6388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0.64 </w:t>
            </w:r>
          </w:p>
        </w:tc>
        <w:tc>
          <w:tcPr>
            <w:tcW w:w="712" w:type="dxa"/>
            <w:vAlign w:val="bottom"/>
          </w:tcPr>
          <w:p w14:paraId="0F45EE54" w14:textId="24466CC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08D4D4AD" w14:textId="2270D98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67EFA140" w14:textId="3C4B8FB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3.00 </w:t>
            </w:r>
          </w:p>
        </w:tc>
        <w:tc>
          <w:tcPr>
            <w:tcW w:w="850" w:type="dxa"/>
            <w:vAlign w:val="bottom"/>
          </w:tcPr>
          <w:p w14:paraId="6F09FB20" w14:textId="2B8B9D6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38</w:t>
            </w:r>
          </w:p>
        </w:tc>
        <w:tc>
          <w:tcPr>
            <w:tcW w:w="851" w:type="dxa"/>
            <w:vAlign w:val="bottom"/>
          </w:tcPr>
          <w:p w14:paraId="6CF3E386" w14:textId="598AF63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vAlign w:val="bottom"/>
          </w:tcPr>
          <w:p w14:paraId="636C70E8" w14:textId="4152370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</w:t>
            </w:r>
          </w:p>
        </w:tc>
        <w:tc>
          <w:tcPr>
            <w:tcW w:w="851" w:type="dxa"/>
            <w:vAlign w:val="bottom"/>
          </w:tcPr>
          <w:p w14:paraId="52345D68" w14:textId="52D3FA9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vAlign w:val="bottom"/>
          </w:tcPr>
          <w:p w14:paraId="3DF0328D" w14:textId="223017B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0.190</w:t>
            </w:r>
          </w:p>
        </w:tc>
        <w:tc>
          <w:tcPr>
            <w:tcW w:w="851" w:type="dxa"/>
            <w:vAlign w:val="bottom"/>
          </w:tcPr>
          <w:p w14:paraId="42D027E9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4697E392" w14:textId="5182DF4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3.98 </w:t>
            </w:r>
          </w:p>
        </w:tc>
        <w:tc>
          <w:tcPr>
            <w:tcW w:w="1134" w:type="dxa"/>
            <w:vAlign w:val="bottom"/>
          </w:tcPr>
          <w:p w14:paraId="35E20E5F" w14:textId="4100B676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3.65 </w:t>
            </w:r>
          </w:p>
        </w:tc>
        <w:tc>
          <w:tcPr>
            <w:tcW w:w="999" w:type="dxa"/>
            <w:vAlign w:val="bottom"/>
          </w:tcPr>
          <w:p w14:paraId="50806898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1F81FCE6" w14:textId="693978CA" w:rsidTr="0037414A">
        <w:trPr>
          <w:jc w:val="center"/>
        </w:trPr>
        <w:tc>
          <w:tcPr>
            <w:tcW w:w="709" w:type="dxa"/>
            <w:vMerge/>
          </w:tcPr>
          <w:p w14:paraId="0AB65C9F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110BF8C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E064F4" w14:textId="01BF62E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186</w:t>
            </w:r>
          </w:p>
        </w:tc>
        <w:tc>
          <w:tcPr>
            <w:tcW w:w="1274" w:type="dxa"/>
            <w:vAlign w:val="bottom"/>
          </w:tcPr>
          <w:p w14:paraId="1353F344" w14:textId="48C06B4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PVA6</w:t>
            </w:r>
          </w:p>
        </w:tc>
        <w:tc>
          <w:tcPr>
            <w:tcW w:w="708" w:type="dxa"/>
            <w:vAlign w:val="bottom"/>
          </w:tcPr>
          <w:p w14:paraId="16A82CAE" w14:textId="3327C71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8" w:type="dxa"/>
            <w:vAlign w:val="bottom"/>
          </w:tcPr>
          <w:p w14:paraId="4CC6D2CC" w14:textId="59222D1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0.37 </w:t>
            </w:r>
          </w:p>
        </w:tc>
        <w:tc>
          <w:tcPr>
            <w:tcW w:w="709" w:type="dxa"/>
            <w:vAlign w:val="bottom"/>
          </w:tcPr>
          <w:p w14:paraId="0291AFCF" w14:textId="754479C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0.64 </w:t>
            </w:r>
          </w:p>
        </w:tc>
        <w:tc>
          <w:tcPr>
            <w:tcW w:w="712" w:type="dxa"/>
            <w:vAlign w:val="bottom"/>
          </w:tcPr>
          <w:p w14:paraId="2A12478E" w14:textId="3CC8B1D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1A4FE4A3" w14:textId="5E5534A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060307BA" w14:textId="39D46C6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850" w:type="dxa"/>
            <w:vAlign w:val="bottom"/>
          </w:tcPr>
          <w:p w14:paraId="3D4C1B20" w14:textId="26215D6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38</w:t>
            </w:r>
          </w:p>
        </w:tc>
        <w:tc>
          <w:tcPr>
            <w:tcW w:w="851" w:type="dxa"/>
            <w:vAlign w:val="bottom"/>
          </w:tcPr>
          <w:p w14:paraId="2BB96914" w14:textId="4313C28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0300DE90" w14:textId="0A15BA4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</w:t>
            </w:r>
          </w:p>
        </w:tc>
        <w:tc>
          <w:tcPr>
            <w:tcW w:w="851" w:type="dxa"/>
            <w:vAlign w:val="bottom"/>
          </w:tcPr>
          <w:p w14:paraId="5366F9ED" w14:textId="29410E4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vAlign w:val="bottom"/>
          </w:tcPr>
          <w:p w14:paraId="308EDB1C" w14:textId="2A0B5FB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0.210</w:t>
            </w:r>
          </w:p>
        </w:tc>
        <w:tc>
          <w:tcPr>
            <w:tcW w:w="851" w:type="dxa"/>
            <w:vAlign w:val="bottom"/>
          </w:tcPr>
          <w:p w14:paraId="73787BC3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7030E9B0" w14:textId="24BD91D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4.04 </w:t>
            </w:r>
          </w:p>
        </w:tc>
        <w:tc>
          <w:tcPr>
            <w:tcW w:w="1134" w:type="dxa"/>
            <w:vAlign w:val="bottom"/>
          </w:tcPr>
          <w:p w14:paraId="1F4FFBA0" w14:textId="57D7D9DD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4.60 </w:t>
            </w:r>
          </w:p>
        </w:tc>
        <w:tc>
          <w:tcPr>
            <w:tcW w:w="999" w:type="dxa"/>
            <w:vAlign w:val="bottom"/>
          </w:tcPr>
          <w:p w14:paraId="5CDBDAF6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310FAE28" w14:textId="796BF9B0" w:rsidTr="0037414A">
        <w:trPr>
          <w:jc w:val="center"/>
        </w:trPr>
        <w:tc>
          <w:tcPr>
            <w:tcW w:w="709" w:type="dxa"/>
            <w:vMerge/>
          </w:tcPr>
          <w:p w14:paraId="58CFD60D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38538A0A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C27EEA" w14:textId="2640EF0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187</w:t>
            </w:r>
          </w:p>
        </w:tc>
        <w:tc>
          <w:tcPr>
            <w:tcW w:w="1274" w:type="dxa"/>
            <w:vAlign w:val="bottom"/>
          </w:tcPr>
          <w:p w14:paraId="77E368E3" w14:textId="7A8A614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PVA7</w:t>
            </w:r>
          </w:p>
        </w:tc>
        <w:tc>
          <w:tcPr>
            <w:tcW w:w="708" w:type="dxa"/>
            <w:vAlign w:val="bottom"/>
          </w:tcPr>
          <w:p w14:paraId="6A3BC2B3" w14:textId="180E590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8" w:type="dxa"/>
            <w:vAlign w:val="bottom"/>
          </w:tcPr>
          <w:p w14:paraId="11A93F25" w14:textId="0F290A2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0.37 </w:t>
            </w:r>
          </w:p>
        </w:tc>
        <w:tc>
          <w:tcPr>
            <w:tcW w:w="709" w:type="dxa"/>
            <w:vAlign w:val="bottom"/>
          </w:tcPr>
          <w:p w14:paraId="24E83A6C" w14:textId="5F017B9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0.64 </w:t>
            </w:r>
          </w:p>
        </w:tc>
        <w:tc>
          <w:tcPr>
            <w:tcW w:w="712" w:type="dxa"/>
            <w:vAlign w:val="bottom"/>
          </w:tcPr>
          <w:p w14:paraId="7C15FBC0" w14:textId="7A5B55E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7267EFA1" w14:textId="05D0ED9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1860EF7F" w14:textId="254F122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1.50 </w:t>
            </w:r>
          </w:p>
        </w:tc>
        <w:tc>
          <w:tcPr>
            <w:tcW w:w="850" w:type="dxa"/>
            <w:vAlign w:val="bottom"/>
          </w:tcPr>
          <w:p w14:paraId="59D0A64A" w14:textId="6908A64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38</w:t>
            </w:r>
          </w:p>
        </w:tc>
        <w:tc>
          <w:tcPr>
            <w:tcW w:w="851" w:type="dxa"/>
            <w:vAlign w:val="bottom"/>
          </w:tcPr>
          <w:p w14:paraId="348845D7" w14:textId="681A207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6AEC2497" w14:textId="7E97C1C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</w:t>
            </w:r>
          </w:p>
        </w:tc>
        <w:tc>
          <w:tcPr>
            <w:tcW w:w="851" w:type="dxa"/>
            <w:vAlign w:val="bottom"/>
          </w:tcPr>
          <w:p w14:paraId="0044ACBF" w14:textId="3FCDA61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vAlign w:val="bottom"/>
          </w:tcPr>
          <w:p w14:paraId="65A3C079" w14:textId="1163AFD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0.210</w:t>
            </w:r>
          </w:p>
        </w:tc>
        <w:tc>
          <w:tcPr>
            <w:tcW w:w="851" w:type="dxa"/>
            <w:vAlign w:val="bottom"/>
          </w:tcPr>
          <w:p w14:paraId="561BDECA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063EC4C7" w14:textId="1790010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4.10 </w:t>
            </w:r>
          </w:p>
        </w:tc>
        <w:tc>
          <w:tcPr>
            <w:tcW w:w="1134" w:type="dxa"/>
            <w:vAlign w:val="bottom"/>
          </w:tcPr>
          <w:p w14:paraId="54842079" w14:textId="0A625DDC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4.80 </w:t>
            </w:r>
          </w:p>
        </w:tc>
        <w:tc>
          <w:tcPr>
            <w:tcW w:w="999" w:type="dxa"/>
            <w:vAlign w:val="bottom"/>
          </w:tcPr>
          <w:p w14:paraId="3E56CB79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778CE4A2" w14:textId="22C8C896" w:rsidTr="0037414A">
        <w:trPr>
          <w:jc w:val="center"/>
        </w:trPr>
        <w:tc>
          <w:tcPr>
            <w:tcW w:w="709" w:type="dxa"/>
            <w:vMerge/>
          </w:tcPr>
          <w:p w14:paraId="4199004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5ACBC80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7FFA59" w14:textId="241F06F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188</w:t>
            </w:r>
          </w:p>
        </w:tc>
        <w:tc>
          <w:tcPr>
            <w:tcW w:w="1274" w:type="dxa"/>
            <w:vAlign w:val="bottom"/>
          </w:tcPr>
          <w:p w14:paraId="6EC83504" w14:textId="4C4692F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PVA8</w:t>
            </w:r>
          </w:p>
        </w:tc>
        <w:tc>
          <w:tcPr>
            <w:tcW w:w="708" w:type="dxa"/>
            <w:vAlign w:val="bottom"/>
          </w:tcPr>
          <w:p w14:paraId="11A6D557" w14:textId="797A7C4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8" w:type="dxa"/>
            <w:vAlign w:val="bottom"/>
          </w:tcPr>
          <w:p w14:paraId="485319E3" w14:textId="347632A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0.37 </w:t>
            </w:r>
          </w:p>
        </w:tc>
        <w:tc>
          <w:tcPr>
            <w:tcW w:w="709" w:type="dxa"/>
            <w:vAlign w:val="bottom"/>
          </w:tcPr>
          <w:p w14:paraId="3714E48B" w14:textId="56F06DF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0.64 </w:t>
            </w:r>
          </w:p>
        </w:tc>
        <w:tc>
          <w:tcPr>
            <w:tcW w:w="712" w:type="dxa"/>
            <w:vAlign w:val="bottom"/>
          </w:tcPr>
          <w:p w14:paraId="3790827C" w14:textId="1CFA6B3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3DEAAEA8" w14:textId="3B3873C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6F3B342D" w14:textId="6578CD4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4D4D97AF" w14:textId="0BE01A0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38</w:t>
            </w:r>
          </w:p>
        </w:tc>
        <w:tc>
          <w:tcPr>
            <w:tcW w:w="851" w:type="dxa"/>
            <w:vAlign w:val="bottom"/>
          </w:tcPr>
          <w:p w14:paraId="34C0FFCC" w14:textId="4D5B446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6B220C2C" w14:textId="1EF1F1E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</w:t>
            </w:r>
          </w:p>
        </w:tc>
        <w:tc>
          <w:tcPr>
            <w:tcW w:w="851" w:type="dxa"/>
            <w:vAlign w:val="bottom"/>
          </w:tcPr>
          <w:p w14:paraId="1439F6BD" w14:textId="4F689FB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vAlign w:val="bottom"/>
          </w:tcPr>
          <w:p w14:paraId="0EBB62CA" w14:textId="385DCC6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0.210</w:t>
            </w:r>
          </w:p>
        </w:tc>
        <w:tc>
          <w:tcPr>
            <w:tcW w:w="851" w:type="dxa"/>
            <w:vAlign w:val="bottom"/>
          </w:tcPr>
          <w:p w14:paraId="45C9A6B7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640D9152" w14:textId="0A83436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4.09 </w:t>
            </w:r>
          </w:p>
        </w:tc>
        <w:tc>
          <w:tcPr>
            <w:tcW w:w="1134" w:type="dxa"/>
            <w:vAlign w:val="bottom"/>
          </w:tcPr>
          <w:p w14:paraId="5702E7A8" w14:textId="692A738C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5.17 </w:t>
            </w:r>
          </w:p>
        </w:tc>
        <w:tc>
          <w:tcPr>
            <w:tcW w:w="999" w:type="dxa"/>
            <w:vAlign w:val="bottom"/>
          </w:tcPr>
          <w:p w14:paraId="0BC3DDFD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205079FE" w14:textId="7427EEED" w:rsidTr="0037414A">
        <w:trPr>
          <w:jc w:val="center"/>
        </w:trPr>
        <w:tc>
          <w:tcPr>
            <w:tcW w:w="709" w:type="dxa"/>
            <w:vMerge/>
          </w:tcPr>
          <w:p w14:paraId="732BFFA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79FAA92A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D598A7" w14:textId="5559E76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189</w:t>
            </w:r>
          </w:p>
        </w:tc>
        <w:tc>
          <w:tcPr>
            <w:tcW w:w="1274" w:type="dxa"/>
            <w:vAlign w:val="bottom"/>
          </w:tcPr>
          <w:p w14:paraId="20389CD5" w14:textId="6B29EF7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PVA9</w:t>
            </w:r>
          </w:p>
        </w:tc>
        <w:tc>
          <w:tcPr>
            <w:tcW w:w="708" w:type="dxa"/>
            <w:vAlign w:val="bottom"/>
          </w:tcPr>
          <w:p w14:paraId="36E55280" w14:textId="6AFE404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8" w:type="dxa"/>
            <w:vAlign w:val="bottom"/>
          </w:tcPr>
          <w:p w14:paraId="169AB80B" w14:textId="358155D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0.37 </w:t>
            </w:r>
          </w:p>
        </w:tc>
        <w:tc>
          <w:tcPr>
            <w:tcW w:w="709" w:type="dxa"/>
            <w:vAlign w:val="bottom"/>
          </w:tcPr>
          <w:p w14:paraId="489332AC" w14:textId="60B8339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0.64 </w:t>
            </w:r>
          </w:p>
        </w:tc>
        <w:tc>
          <w:tcPr>
            <w:tcW w:w="712" w:type="dxa"/>
            <w:vAlign w:val="bottom"/>
          </w:tcPr>
          <w:p w14:paraId="520BBE8F" w14:textId="4DF0B63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279A5821" w14:textId="7FBF828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6733BE35" w14:textId="66688FA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2.50 </w:t>
            </w:r>
          </w:p>
        </w:tc>
        <w:tc>
          <w:tcPr>
            <w:tcW w:w="850" w:type="dxa"/>
            <w:vAlign w:val="bottom"/>
          </w:tcPr>
          <w:p w14:paraId="4714D763" w14:textId="2F52904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38</w:t>
            </w:r>
          </w:p>
        </w:tc>
        <w:tc>
          <w:tcPr>
            <w:tcW w:w="851" w:type="dxa"/>
            <w:vAlign w:val="bottom"/>
          </w:tcPr>
          <w:p w14:paraId="0597CC88" w14:textId="415BE37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2B8E2F89" w14:textId="42D9A8B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</w:t>
            </w:r>
          </w:p>
        </w:tc>
        <w:tc>
          <w:tcPr>
            <w:tcW w:w="851" w:type="dxa"/>
            <w:vAlign w:val="bottom"/>
          </w:tcPr>
          <w:p w14:paraId="08C2621B" w14:textId="7BC3D22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vAlign w:val="bottom"/>
          </w:tcPr>
          <w:p w14:paraId="243A564A" w14:textId="0178856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0.210</w:t>
            </w:r>
          </w:p>
        </w:tc>
        <w:tc>
          <w:tcPr>
            <w:tcW w:w="851" w:type="dxa"/>
            <w:vAlign w:val="bottom"/>
          </w:tcPr>
          <w:p w14:paraId="6D0D1C5D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2B060091" w14:textId="68BE920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3.85 </w:t>
            </w:r>
          </w:p>
        </w:tc>
        <w:tc>
          <w:tcPr>
            <w:tcW w:w="1134" w:type="dxa"/>
            <w:vAlign w:val="bottom"/>
          </w:tcPr>
          <w:p w14:paraId="70049805" w14:textId="33C8A0D2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4.28 </w:t>
            </w:r>
          </w:p>
        </w:tc>
        <w:tc>
          <w:tcPr>
            <w:tcW w:w="999" w:type="dxa"/>
            <w:vAlign w:val="bottom"/>
          </w:tcPr>
          <w:p w14:paraId="3B05E6E5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33A6A5B2" w14:textId="6C77AF23" w:rsidTr="0037414A">
        <w:trPr>
          <w:jc w:val="center"/>
        </w:trPr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4A64CB68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14:paraId="17DC2F3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2ABF385" w14:textId="751009F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190</w:t>
            </w:r>
          </w:p>
        </w:tc>
        <w:tc>
          <w:tcPr>
            <w:tcW w:w="1274" w:type="dxa"/>
            <w:tcBorders>
              <w:bottom w:val="single" w:sz="4" w:space="0" w:color="auto"/>
            </w:tcBorders>
            <w:vAlign w:val="bottom"/>
          </w:tcPr>
          <w:p w14:paraId="750C5A65" w14:textId="0B6311B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PVA10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75F4D9D6" w14:textId="36F4BC2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4D55DE67" w14:textId="3DC786B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0.37 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7241F267" w14:textId="15A0EA6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0.64 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vAlign w:val="bottom"/>
          </w:tcPr>
          <w:p w14:paraId="66FD4337" w14:textId="268A1DA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1D08811B" w14:textId="70FF1C9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6A4DA067" w14:textId="545B2E7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3.00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3F0F8714" w14:textId="0D74B2B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38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51BDE72D" w14:textId="7D32CB2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7D5A8C2D" w14:textId="332B76F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15C08A98" w14:textId="2262BFA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1691A098" w14:textId="07A3B54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0.210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6BCAA39C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57F380F2" w14:textId="71F5D45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4.37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37DE7AE5" w14:textId="30FDDBB4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6.30 </w:t>
            </w:r>
          </w:p>
        </w:tc>
        <w:tc>
          <w:tcPr>
            <w:tcW w:w="999" w:type="dxa"/>
            <w:tcBorders>
              <w:bottom w:val="single" w:sz="4" w:space="0" w:color="auto"/>
            </w:tcBorders>
            <w:vAlign w:val="bottom"/>
          </w:tcPr>
          <w:p w14:paraId="4686CAA6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7231FA81" w14:textId="3C1922BD" w:rsidTr="0037414A">
        <w:trPr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1B2F7914" w14:textId="5F755557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2015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14:paraId="0744BED3" w14:textId="15D4DFB6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Zuanfeng Pan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8394CE3" w14:textId="035AA8D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191</w:t>
            </w:r>
          </w:p>
        </w:tc>
        <w:tc>
          <w:tcPr>
            <w:tcW w:w="1274" w:type="dxa"/>
            <w:tcBorders>
              <w:top w:val="single" w:sz="4" w:space="0" w:color="auto"/>
            </w:tcBorders>
            <w:vAlign w:val="bottom"/>
          </w:tcPr>
          <w:p w14:paraId="73594DDC" w14:textId="7543770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M19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440CED61" w14:textId="65E2442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2.40 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3EFB70D7" w14:textId="2A87808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0.28 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4F24B056" w14:textId="594E09A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tcBorders>
              <w:top w:val="single" w:sz="4" w:space="0" w:color="auto"/>
            </w:tcBorders>
            <w:vAlign w:val="bottom"/>
          </w:tcPr>
          <w:p w14:paraId="4D8DB0FA" w14:textId="1BA0CE8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0.002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4FCB4993" w14:textId="05F93C8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44D275AD" w14:textId="491170C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58F94F8E" w14:textId="50F879D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6F6DCF07" w14:textId="20A7D54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62AC3494" w14:textId="257F917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036A077B" w14:textId="415EF8E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1620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15ADBAE0" w14:textId="2E6D9F3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0.206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44E6D7E6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66F5790E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1CD44A4A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single" w:sz="4" w:space="0" w:color="auto"/>
            </w:tcBorders>
            <w:vAlign w:val="bottom"/>
          </w:tcPr>
          <w:p w14:paraId="2B567DBC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31573AE1" w14:textId="30225D4E" w:rsidTr="0037414A">
        <w:trPr>
          <w:jc w:val="center"/>
        </w:trPr>
        <w:tc>
          <w:tcPr>
            <w:tcW w:w="709" w:type="dxa"/>
            <w:vMerge/>
          </w:tcPr>
          <w:p w14:paraId="026420B3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564733FD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F26B71" w14:textId="480AFF0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192</w:t>
            </w:r>
          </w:p>
        </w:tc>
        <w:tc>
          <w:tcPr>
            <w:tcW w:w="1274" w:type="dxa"/>
            <w:vAlign w:val="bottom"/>
          </w:tcPr>
          <w:p w14:paraId="04A25D43" w14:textId="5A085D5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M20</w:t>
            </w:r>
          </w:p>
        </w:tc>
        <w:tc>
          <w:tcPr>
            <w:tcW w:w="708" w:type="dxa"/>
            <w:vAlign w:val="bottom"/>
          </w:tcPr>
          <w:p w14:paraId="63E0907B" w14:textId="345EA52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2.40 </w:t>
            </w:r>
          </w:p>
        </w:tc>
        <w:tc>
          <w:tcPr>
            <w:tcW w:w="708" w:type="dxa"/>
            <w:vAlign w:val="bottom"/>
          </w:tcPr>
          <w:p w14:paraId="3913A0EA" w14:textId="2B5BA74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0.28 </w:t>
            </w:r>
          </w:p>
        </w:tc>
        <w:tc>
          <w:tcPr>
            <w:tcW w:w="709" w:type="dxa"/>
            <w:vAlign w:val="bottom"/>
          </w:tcPr>
          <w:p w14:paraId="41110FDE" w14:textId="21D50C0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vAlign w:val="bottom"/>
          </w:tcPr>
          <w:p w14:paraId="469A8FD7" w14:textId="031F439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328CFCEE" w14:textId="4594C9C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65CFF76C" w14:textId="3D215AD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1.60 </w:t>
            </w:r>
          </w:p>
        </w:tc>
        <w:tc>
          <w:tcPr>
            <w:tcW w:w="850" w:type="dxa"/>
            <w:vAlign w:val="bottom"/>
          </w:tcPr>
          <w:p w14:paraId="7653D694" w14:textId="6767B7E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vAlign w:val="bottom"/>
          </w:tcPr>
          <w:p w14:paraId="095BDEA2" w14:textId="61AEF83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2478B1DD" w14:textId="29FC2A6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vAlign w:val="bottom"/>
          </w:tcPr>
          <w:p w14:paraId="454C29ED" w14:textId="737EA4B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1620</w:t>
            </w:r>
          </w:p>
        </w:tc>
        <w:tc>
          <w:tcPr>
            <w:tcW w:w="850" w:type="dxa"/>
            <w:vAlign w:val="bottom"/>
          </w:tcPr>
          <w:p w14:paraId="15F13D3F" w14:textId="3E80BD3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0.206</w:t>
            </w:r>
          </w:p>
        </w:tc>
        <w:tc>
          <w:tcPr>
            <w:tcW w:w="851" w:type="dxa"/>
            <w:vAlign w:val="bottom"/>
          </w:tcPr>
          <w:p w14:paraId="62C74CB0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12D5DBA0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12D95FBF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3162422B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7D3BBE8D" w14:textId="21913461" w:rsidTr="0037414A">
        <w:trPr>
          <w:jc w:val="center"/>
        </w:trPr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7A7A9497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14:paraId="4BA3504D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5C46557" w14:textId="68E612E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193</w:t>
            </w:r>
          </w:p>
        </w:tc>
        <w:tc>
          <w:tcPr>
            <w:tcW w:w="1274" w:type="dxa"/>
            <w:tcBorders>
              <w:bottom w:val="single" w:sz="4" w:space="0" w:color="auto"/>
            </w:tcBorders>
            <w:vAlign w:val="bottom"/>
          </w:tcPr>
          <w:p w14:paraId="534C8618" w14:textId="3B6F3EA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M21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39C124AE" w14:textId="2DF1A59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2.40 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41A8F882" w14:textId="762CDA2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0.28 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0A527024" w14:textId="053B69E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vAlign w:val="bottom"/>
          </w:tcPr>
          <w:p w14:paraId="17A4D18C" w14:textId="616FF28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2907B1BE" w14:textId="780CFDD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273A7D3F" w14:textId="43A5BE7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09E3AEB6" w14:textId="1107D21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7EB220E7" w14:textId="1075188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12A5453E" w14:textId="49F325F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695E10CC" w14:textId="5C818CD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1620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58B74191" w14:textId="6BE858E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0.206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095B4141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0CE30B78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443C902E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tcBorders>
              <w:bottom w:val="single" w:sz="4" w:space="0" w:color="auto"/>
            </w:tcBorders>
            <w:vAlign w:val="bottom"/>
          </w:tcPr>
          <w:p w14:paraId="5A932F06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16569EA5" w14:textId="5B7FE573" w:rsidTr="0037414A">
        <w:trPr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780A1DC2" w14:textId="3BEC35D4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2015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14:paraId="3724831A" w14:textId="4B025DA4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Mohamed A.A. Sherir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32682C8" w14:textId="5D70B2B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194</w:t>
            </w:r>
          </w:p>
        </w:tc>
        <w:tc>
          <w:tcPr>
            <w:tcW w:w="1274" w:type="dxa"/>
            <w:tcBorders>
              <w:top w:val="single" w:sz="4" w:space="0" w:color="auto"/>
            </w:tcBorders>
            <w:vAlign w:val="bottom"/>
          </w:tcPr>
          <w:p w14:paraId="0EC65E61" w14:textId="710F4DB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F_1.2_SS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6B1F7239" w14:textId="2A6ACAC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1.20 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306DDD62" w14:textId="31BB07E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0.27 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01D2C901" w14:textId="5359571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tcBorders>
              <w:top w:val="single" w:sz="4" w:space="0" w:color="auto"/>
            </w:tcBorders>
            <w:vAlign w:val="bottom"/>
          </w:tcPr>
          <w:p w14:paraId="0E75DB05" w14:textId="1EB92C7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0.086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5A601660" w14:textId="25728C8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33473D43" w14:textId="4887EFE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4F060BC1" w14:textId="7414ACA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35FDD1D7" w14:textId="773A652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65680011" w14:textId="1003E38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61D779A5" w14:textId="7105134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1620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2262973E" w14:textId="4BA6D38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0.186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3B50F95E" w14:textId="5D5C630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61.00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2C7B6ECE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1B58F223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single" w:sz="4" w:space="0" w:color="auto"/>
            </w:tcBorders>
            <w:vAlign w:val="bottom"/>
          </w:tcPr>
          <w:p w14:paraId="549258AC" w14:textId="74346E3D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53.50 </w:t>
            </w:r>
          </w:p>
        </w:tc>
      </w:tr>
      <w:tr w:rsidR="0037414A" w:rsidRPr="00F52CFF" w14:paraId="66CD3D58" w14:textId="0D60ADE8" w:rsidTr="0037414A">
        <w:trPr>
          <w:jc w:val="center"/>
        </w:trPr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1410D033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14:paraId="640FE71A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60D3C7E" w14:textId="4785CFA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195</w:t>
            </w:r>
          </w:p>
        </w:tc>
        <w:tc>
          <w:tcPr>
            <w:tcW w:w="1274" w:type="dxa"/>
            <w:tcBorders>
              <w:bottom w:val="single" w:sz="4" w:space="0" w:color="auto"/>
            </w:tcBorders>
            <w:vAlign w:val="bottom"/>
          </w:tcPr>
          <w:p w14:paraId="5121C196" w14:textId="55DCE36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F_2.2_SS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170C7BF9" w14:textId="5DF2193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2.20 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54FCC92F" w14:textId="6F2BFA9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0.27 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00BF0617" w14:textId="2570023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vAlign w:val="bottom"/>
          </w:tcPr>
          <w:p w14:paraId="3B59570E" w14:textId="40EBE43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0.066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6D6D7E7D" w14:textId="3684E64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1C9A74E1" w14:textId="220C797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6C828BC4" w14:textId="582F6D4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6738C899" w14:textId="16487EC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08749317" w14:textId="003B618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7B3B9658" w14:textId="6AC0AE2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1620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3803A8A1" w14:textId="5A0DE4F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0.186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7F68E94C" w14:textId="3C509E7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52.00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76CB0D61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4C7DD00A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tcBorders>
              <w:bottom w:val="single" w:sz="4" w:space="0" w:color="auto"/>
            </w:tcBorders>
            <w:vAlign w:val="bottom"/>
          </w:tcPr>
          <w:p w14:paraId="50FC5494" w14:textId="1A761100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53.00 </w:t>
            </w:r>
          </w:p>
        </w:tc>
      </w:tr>
      <w:tr w:rsidR="0037414A" w:rsidRPr="00F52CFF" w14:paraId="0D73E497" w14:textId="7B458D8D" w:rsidTr="0037414A">
        <w:trPr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6AB74397" w14:textId="5BA33BE6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2015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14:paraId="13A8E3E8" w14:textId="12063AE1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Shwan H. Said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90AAC87" w14:textId="737D29F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196</w:t>
            </w:r>
          </w:p>
        </w:tc>
        <w:tc>
          <w:tcPr>
            <w:tcW w:w="1274" w:type="dxa"/>
            <w:tcBorders>
              <w:top w:val="single" w:sz="4" w:space="0" w:color="auto"/>
            </w:tcBorders>
            <w:vAlign w:val="bottom"/>
          </w:tcPr>
          <w:p w14:paraId="513BEBE9" w14:textId="2545FD1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PE1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02D61F11" w14:textId="2BBE6CE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6B728559" w14:textId="053A725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0.37 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23728DB0" w14:textId="5511325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0.64 </w:t>
            </w:r>
          </w:p>
        </w:tc>
        <w:tc>
          <w:tcPr>
            <w:tcW w:w="712" w:type="dxa"/>
            <w:tcBorders>
              <w:top w:val="single" w:sz="4" w:space="0" w:color="auto"/>
            </w:tcBorders>
            <w:vAlign w:val="bottom"/>
          </w:tcPr>
          <w:p w14:paraId="7CB26822" w14:textId="349FE08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6351E054" w14:textId="23836BE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PE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5717D9A5" w14:textId="539CBBA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490574B2" w14:textId="2E7F75F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38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715A9DC3" w14:textId="7633CBC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3C633E85" w14:textId="0118F1C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39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466257BF" w14:textId="7CE7076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1950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45CD15A6" w14:textId="6214D7E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0.205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67C46448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74481C55" w14:textId="7EDEE7D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3.24 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34A0F913" w14:textId="2472B610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6.18 </w:t>
            </w:r>
          </w:p>
        </w:tc>
        <w:tc>
          <w:tcPr>
            <w:tcW w:w="999" w:type="dxa"/>
            <w:tcBorders>
              <w:top w:val="single" w:sz="4" w:space="0" w:color="auto"/>
            </w:tcBorders>
            <w:vAlign w:val="bottom"/>
          </w:tcPr>
          <w:p w14:paraId="3654479E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58B53AF5" w14:textId="5A4C59BB" w:rsidTr="0037414A">
        <w:trPr>
          <w:jc w:val="center"/>
        </w:trPr>
        <w:tc>
          <w:tcPr>
            <w:tcW w:w="709" w:type="dxa"/>
            <w:vMerge/>
          </w:tcPr>
          <w:p w14:paraId="32152423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70181DCA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263957" w14:textId="23BED35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197</w:t>
            </w:r>
          </w:p>
        </w:tc>
        <w:tc>
          <w:tcPr>
            <w:tcW w:w="1274" w:type="dxa"/>
            <w:vAlign w:val="bottom"/>
          </w:tcPr>
          <w:p w14:paraId="683BCEBC" w14:textId="756EE3C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PE2</w:t>
            </w:r>
          </w:p>
        </w:tc>
        <w:tc>
          <w:tcPr>
            <w:tcW w:w="708" w:type="dxa"/>
            <w:vAlign w:val="bottom"/>
          </w:tcPr>
          <w:p w14:paraId="5976E1FB" w14:textId="4363F76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8" w:type="dxa"/>
            <w:vAlign w:val="bottom"/>
          </w:tcPr>
          <w:p w14:paraId="40C8324D" w14:textId="2E413FA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0.37 </w:t>
            </w:r>
          </w:p>
        </w:tc>
        <w:tc>
          <w:tcPr>
            <w:tcW w:w="709" w:type="dxa"/>
            <w:vAlign w:val="bottom"/>
          </w:tcPr>
          <w:p w14:paraId="5B3E7ED3" w14:textId="0FC64A2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0.64 </w:t>
            </w:r>
          </w:p>
        </w:tc>
        <w:tc>
          <w:tcPr>
            <w:tcW w:w="712" w:type="dxa"/>
            <w:vAlign w:val="bottom"/>
          </w:tcPr>
          <w:p w14:paraId="0794501A" w14:textId="7475C29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5FD1BB0D" w14:textId="03CFD15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PE</w:t>
            </w:r>
          </w:p>
        </w:tc>
        <w:tc>
          <w:tcPr>
            <w:tcW w:w="709" w:type="dxa"/>
            <w:vAlign w:val="bottom"/>
          </w:tcPr>
          <w:p w14:paraId="0C01D81D" w14:textId="3ED88F7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1.50 </w:t>
            </w:r>
          </w:p>
        </w:tc>
        <w:tc>
          <w:tcPr>
            <w:tcW w:w="850" w:type="dxa"/>
            <w:vAlign w:val="bottom"/>
          </w:tcPr>
          <w:p w14:paraId="3DCC83B6" w14:textId="6ADE2BC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38</w:t>
            </w:r>
          </w:p>
        </w:tc>
        <w:tc>
          <w:tcPr>
            <w:tcW w:w="851" w:type="dxa"/>
            <w:vAlign w:val="bottom"/>
          </w:tcPr>
          <w:p w14:paraId="69E5B947" w14:textId="3C1DF32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2D01C2AB" w14:textId="34FF22B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39</w:t>
            </w:r>
          </w:p>
        </w:tc>
        <w:tc>
          <w:tcPr>
            <w:tcW w:w="851" w:type="dxa"/>
            <w:vAlign w:val="bottom"/>
          </w:tcPr>
          <w:p w14:paraId="3795E6D9" w14:textId="4614F64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1950</w:t>
            </w:r>
          </w:p>
        </w:tc>
        <w:tc>
          <w:tcPr>
            <w:tcW w:w="850" w:type="dxa"/>
            <w:vAlign w:val="bottom"/>
          </w:tcPr>
          <w:p w14:paraId="0CC5ECAD" w14:textId="54AB976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0.205</w:t>
            </w:r>
          </w:p>
        </w:tc>
        <w:tc>
          <w:tcPr>
            <w:tcW w:w="851" w:type="dxa"/>
            <w:vAlign w:val="bottom"/>
          </w:tcPr>
          <w:p w14:paraId="20155429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6D4A5BEB" w14:textId="4871EB3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3.32 </w:t>
            </w:r>
          </w:p>
        </w:tc>
        <w:tc>
          <w:tcPr>
            <w:tcW w:w="1134" w:type="dxa"/>
            <w:vAlign w:val="bottom"/>
          </w:tcPr>
          <w:p w14:paraId="3439C471" w14:textId="4784CEDD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8.72 </w:t>
            </w:r>
          </w:p>
        </w:tc>
        <w:tc>
          <w:tcPr>
            <w:tcW w:w="999" w:type="dxa"/>
            <w:vAlign w:val="bottom"/>
          </w:tcPr>
          <w:p w14:paraId="3E1B32E6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18C28AD5" w14:textId="347C84D6" w:rsidTr="0037414A">
        <w:trPr>
          <w:jc w:val="center"/>
        </w:trPr>
        <w:tc>
          <w:tcPr>
            <w:tcW w:w="709" w:type="dxa"/>
            <w:vMerge/>
          </w:tcPr>
          <w:p w14:paraId="3BA3BB1F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134E603E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DC5C89" w14:textId="6ABDE9C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198</w:t>
            </w:r>
          </w:p>
        </w:tc>
        <w:tc>
          <w:tcPr>
            <w:tcW w:w="1274" w:type="dxa"/>
            <w:vAlign w:val="bottom"/>
          </w:tcPr>
          <w:p w14:paraId="40CEE50B" w14:textId="5F36BC2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PE3</w:t>
            </w:r>
          </w:p>
        </w:tc>
        <w:tc>
          <w:tcPr>
            <w:tcW w:w="708" w:type="dxa"/>
            <w:vAlign w:val="bottom"/>
          </w:tcPr>
          <w:p w14:paraId="5C35AB84" w14:textId="6D16704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8" w:type="dxa"/>
            <w:vAlign w:val="bottom"/>
          </w:tcPr>
          <w:p w14:paraId="1201BC99" w14:textId="1833F7E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0.37 </w:t>
            </w:r>
          </w:p>
        </w:tc>
        <w:tc>
          <w:tcPr>
            <w:tcW w:w="709" w:type="dxa"/>
            <w:vAlign w:val="bottom"/>
          </w:tcPr>
          <w:p w14:paraId="67AD04A8" w14:textId="45181D6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0.64 </w:t>
            </w:r>
          </w:p>
        </w:tc>
        <w:tc>
          <w:tcPr>
            <w:tcW w:w="712" w:type="dxa"/>
            <w:vAlign w:val="bottom"/>
          </w:tcPr>
          <w:p w14:paraId="7398A161" w14:textId="64B6ADA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41740C36" w14:textId="569ECE9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PE</w:t>
            </w:r>
          </w:p>
        </w:tc>
        <w:tc>
          <w:tcPr>
            <w:tcW w:w="709" w:type="dxa"/>
            <w:vAlign w:val="bottom"/>
          </w:tcPr>
          <w:p w14:paraId="1C0544C4" w14:textId="1504F49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112BE22E" w14:textId="6843167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38</w:t>
            </w:r>
          </w:p>
        </w:tc>
        <w:tc>
          <w:tcPr>
            <w:tcW w:w="851" w:type="dxa"/>
            <w:vAlign w:val="bottom"/>
          </w:tcPr>
          <w:p w14:paraId="5B90C36B" w14:textId="6404FE7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5BA5CF5D" w14:textId="3AE30DF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39</w:t>
            </w:r>
          </w:p>
        </w:tc>
        <w:tc>
          <w:tcPr>
            <w:tcW w:w="851" w:type="dxa"/>
            <w:vAlign w:val="bottom"/>
          </w:tcPr>
          <w:p w14:paraId="0311076B" w14:textId="2D39E52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1950</w:t>
            </w:r>
          </w:p>
        </w:tc>
        <w:tc>
          <w:tcPr>
            <w:tcW w:w="850" w:type="dxa"/>
            <w:vAlign w:val="bottom"/>
          </w:tcPr>
          <w:p w14:paraId="3F56452D" w14:textId="55DC262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0.205</w:t>
            </w:r>
          </w:p>
        </w:tc>
        <w:tc>
          <w:tcPr>
            <w:tcW w:w="851" w:type="dxa"/>
            <w:vAlign w:val="bottom"/>
          </w:tcPr>
          <w:p w14:paraId="6BA896C1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3DAC5EED" w14:textId="5559866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4.57 </w:t>
            </w:r>
          </w:p>
        </w:tc>
        <w:tc>
          <w:tcPr>
            <w:tcW w:w="1134" w:type="dxa"/>
            <w:vAlign w:val="bottom"/>
          </w:tcPr>
          <w:p w14:paraId="3F58BB32" w14:textId="31CB407D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12.94 </w:t>
            </w:r>
          </w:p>
        </w:tc>
        <w:tc>
          <w:tcPr>
            <w:tcW w:w="999" w:type="dxa"/>
            <w:vAlign w:val="bottom"/>
          </w:tcPr>
          <w:p w14:paraId="2800D312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690C0790" w14:textId="42AE1E66" w:rsidTr="0037414A">
        <w:trPr>
          <w:jc w:val="center"/>
        </w:trPr>
        <w:tc>
          <w:tcPr>
            <w:tcW w:w="709" w:type="dxa"/>
            <w:vMerge/>
          </w:tcPr>
          <w:p w14:paraId="7A54D3F5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354624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3D8426" w14:textId="12BF1E5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199</w:t>
            </w:r>
          </w:p>
        </w:tc>
        <w:tc>
          <w:tcPr>
            <w:tcW w:w="1274" w:type="dxa"/>
            <w:vAlign w:val="bottom"/>
          </w:tcPr>
          <w:p w14:paraId="774A2204" w14:textId="462E9CA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PE4</w:t>
            </w:r>
          </w:p>
        </w:tc>
        <w:tc>
          <w:tcPr>
            <w:tcW w:w="708" w:type="dxa"/>
            <w:vAlign w:val="bottom"/>
          </w:tcPr>
          <w:p w14:paraId="7207DB73" w14:textId="10DE091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8" w:type="dxa"/>
            <w:vAlign w:val="bottom"/>
          </w:tcPr>
          <w:p w14:paraId="327ACF7A" w14:textId="1CB9698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0.37 </w:t>
            </w:r>
          </w:p>
        </w:tc>
        <w:tc>
          <w:tcPr>
            <w:tcW w:w="709" w:type="dxa"/>
            <w:vAlign w:val="bottom"/>
          </w:tcPr>
          <w:p w14:paraId="2C76492C" w14:textId="492DB53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0.64 </w:t>
            </w:r>
          </w:p>
        </w:tc>
        <w:tc>
          <w:tcPr>
            <w:tcW w:w="712" w:type="dxa"/>
            <w:vAlign w:val="bottom"/>
          </w:tcPr>
          <w:p w14:paraId="50E1EC42" w14:textId="4F311D0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06318090" w14:textId="25679A5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PE</w:t>
            </w:r>
          </w:p>
        </w:tc>
        <w:tc>
          <w:tcPr>
            <w:tcW w:w="709" w:type="dxa"/>
            <w:vAlign w:val="bottom"/>
          </w:tcPr>
          <w:p w14:paraId="341DCCF6" w14:textId="7A272FD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2.50 </w:t>
            </w:r>
          </w:p>
        </w:tc>
        <w:tc>
          <w:tcPr>
            <w:tcW w:w="850" w:type="dxa"/>
            <w:vAlign w:val="bottom"/>
          </w:tcPr>
          <w:p w14:paraId="764CB921" w14:textId="70C28A1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38</w:t>
            </w:r>
          </w:p>
        </w:tc>
        <w:tc>
          <w:tcPr>
            <w:tcW w:w="851" w:type="dxa"/>
            <w:vAlign w:val="bottom"/>
          </w:tcPr>
          <w:p w14:paraId="786716EE" w14:textId="2EA243D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25E790B0" w14:textId="339BD98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39</w:t>
            </w:r>
          </w:p>
        </w:tc>
        <w:tc>
          <w:tcPr>
            <w:tcW w:w="851" w:type="dxa"/>
            <w:vAlign w:val="bottom"/>
          </w:tcPr>
          <w:p w14:paraId="3FA67CE4" w14:textId="2119DD3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1950</w:t>
            </w:r>
          </w:p>
        </w:tc>
        <w:tc>
          <w:tcPr>
            <w:tcW w:w="850" w:type="dxa"/>
            <w:vAlign w:val="bottom"/>
          </w:tcPr>
          <w:p w14:paraId="7111FF35" w14:textId="79AFA66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0.205</w:t>
            </w:r>
          </w:p>
        </w:tc>
        <w:tc>
          <w:tcPr>
            <w:tcW w:w="851" w:type="dxa"/>
            <w:vAlign w:val="bottom"/>
          </w:tcPr>
          <w:p w14:paraId="5A787FED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5BD081AF" w14:textId="66860D0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4.27 </w:t>
            </w:r>
          </w:p>
        </w:tc>
        <w:tc>
          <w:tcPr>
            <w:tcW w:w="1134" w:type="dxa"/>
            <w:vAlign w:val="bottom"/>
          </w:tcPr>
          <w:p w14:paraId="3ACA7C92" w14:textId="0C324D8C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13.27 </w:t>
            </w:r>
          </w:p>
        </w:tc>
        <w:tc>
          <w:tcPr>
            <w:tcW w:w="999" w:type="dxa"/>
            <w:vAlign w:val="bottom"/>
          </w:tcPr>
          <w:p w14:paraId="2CD1061F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76CB1A20" w14:textId="69E4AFA5" w:rsidTr="0037414A">
        <w:trPr>
          <w:jc w:val="center"/>
        </w:trPr>
        <w:tc>
          <w:tcPr>
            <w:tcW w:w="709" w:type="dxa"/>
            <w:vMerge/>
          </w:tcPr>
          <w:p w14:paraId="0D8B1C3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CC6625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07C55C" w14:textId="48FC94C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274" w:type="dxa"/>
            <w:vAlign w:val="bottom"/>
          </w:tcPr>
          <w:p w14:paraId="51B68C53" w14:textId="397EF84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PE5</w:t>
            </w:r>
          </w:p>
        </w:tc>
        <w:tc>
          <w:tcPr>
            <w:tcW w:w="708" w:type="dxa"/>
            <w:vAlign w:val="bottom"/>
          </w:tcPr>
          <w:p w14:paraId="63323041" w14:textId="310EB0B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8" w:type="dxa"/>
            <w:vAlign w:val="bottom"/>
          </w:tcPr>
          <w:p w14:paraId="1772213B" w14:textId="1011298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0.37 </w:t>
            </w:r>
          </w:p>
        </w:tc>
        <w:tc>
          <w:tcPr>
            <w:tcW w:w="709" w:type="dxa"/>
            <w:vAlign w:val="bottom"/>
          </w:tcPr>
          <w:p w14:paraId="10719254" w14:textId="798DD7E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0.64 </w:t>
            </w:r>
          </w:p>
        </w:tc>
        <w:tc>
          <w:tcPr>
            <w:tcW w:w="712" w:type="dxa"/>
            <w:vAlign w:val="bottom"/>
          </w:tcPr>
          <w:p w14:paraId="70075556" w14:textId="2A32D62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6461C69E" w14:textId="1298091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PE</w:t>
            </w:r>
          </w:p>
        </w:tc>
        <w:tc>
          <w:tcPr>
            <w:tcW w:w="709" w:type="dxa"/>
            <w:vAlign w:val="bottom"/>
          </w:tcPr>
          <w:p w14:paraId="160D7757" w14:textId="4C6280A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850" w:type="dxa"/>
            <w:vAlign w:val="bottom"/>
          </w:tcPr>
          <w:p w14:paraId="1DA7F337" w14:textId="72391FB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24</w:t>
            </w:r>
          </w:p>
        </w:tc>
        <w:tc>
          <w:tcPr>
            <w:tcW w:w="851" w:type="dxa"/>
            <w:vAlign w:val="bottom"/>
          </w:tcPr>
          <w:p w14:paraId="4F2A37B5" w14:textId="2212571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21A7F379" w14:textId="7CF5FD1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82</w:t>
            </w:r>
          </w:p>
        </w:tc>
        <w:tc>
          <w:tcPr>
            <w:tcW w:w="851" w:type="dxa"/>
            <w:vAlign w:val="bottom"/>
          </w:tcPr>
          <w:p w14:paraId="43341ED5" w14:textId="7847859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2700</w:t>
            </w:r>
          </w:p>
        </w:tc>
        <w:tc>
          <w:tcPr>
            <w:tcW w:w="850" w:type="dxa"/>
            <w:vAlign w:val="bottom"/>
          </w:tcPr>
          <w:p w14:paraId="418F9BDC" w14:textId="629015F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0.393</w:t>
            </w:r>
          </w:p>
        </w:tc>
        <w:tc>
          <w:tcPr>
            <w:tcW w:w="851" w:type="dxa"/>
            <w:vAlign w:val="bottom"/>
          </w:tcPr>
          <w:p w14:paraId="3D5B0F87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696F8841" w14:textId="3FAFEB0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4.79 </w:t>
            </w:r>
          </w:p>
        </w:tc>
        <w:tc>
          <w:tcPr>
            <w:tcW w:w="1134" w:type="dxa"/>
            <w:vAlign w:val="bottom"/>
          </w:tcPr>
          <w:p w14:paraId="46BC10C2" w14:textId="1F7BA02D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14.06 </w:t>
            </w:r>
          </w:p>
        </w:tc>
        <w:tc>
          <w:tcPr>
            <w:tcW w:w="999" w:type="dxa"/>
            <w:vAlign w:val="bottom"/>
          </w:tcPr>
          <w:p w14:paraId="05334BB9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6D683DE5" w14:textId="1BECB893" w:rsidTr="0037414A">
        <w:trPr>
          <w:jc w:val="center"/>
        </w:trPr>
        <w:tc>
          <w:tcPr>
            <w:tcW w:w="709" w:type="dxa"/>
            <w:vMerge/>
          </w:tcPr>
          <w:p w14:paraId="68B628C5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F47042E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318C14" w14:textId="1CE54D1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201</w:t>
            </w:r>
          </w:p>
        </w:tc>
        <w:tc>
          <w:tcPr>
            <w:tcW w:w="1274" w:type="dxa"/>
            <w:vAlign w:val="bottom"/>
          </w:tcPr>
          <w:p w14:paraId="527820CB" w14:textId="17A348E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PE6</w:t>
            </w:r>
          </w:p>
        </w:tc>
        <w:tc>
          <w:tcPr>
            <w:tcW w:w="708" w:type="dxa"/>
            <w:vAlign w:val="bottom"/>
          </w:tcPr>
          <w:p w14:paraId="658EDB8B" w14:textId="1B9E004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8" w:type="dxa"/>
            <w:vAlign w:val="bottom"/>
          </w:tcPr>
          <w:p w14:paraId="34894E7F" w14:textId="7D729AD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0.37 </w:t>
            </w:r>
          </w:p>
        </w:tc>
        <w:tc>
          <w:tcPr>
            <w:tcW w:w="709" w:type="dxa"/>
            <w:vAlign w:val="bottom"/>
          </w:tcPr>
          <w:p w14:paraId="1295204D" w14:textId="51A1438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0.64 </w:t>
            </w:r>
          </w:p>
        </w:tc>
        <w:tc>
          <w:tcPr>
            <w:tcW w:w="712" w:type="dxa"/>
            <w:vAlign w:val="bottom"/>
          </w:tcPr>
          <w:p w14:paraId="7E04EC5B" w14:textId="7B4E7CB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1DEC5CB7" w14:textId="6DA288C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PE</w:t>
            </w:r>
          </w:p>
        </w:tc>
        <w:tc>
          <w:tcPr>
            <w:tcW w:w="709" w:type="dxa"/>
            <w:vAlign w:val="bottom"/>
          </w:tcPr>
          <w:p w14:paraId="0FADA37D" w14:textId="79ED655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1.50 </w:t>
            </w:r>
          </w:p>
        </w:tc>
        <w:tc>
          <w:tcPr>
            <w:tcW w:w="850" w:type="dxa"/>
            <w:vAlign w:val="bottom"/>
          </w:tcPr>
          <w:p w14:paraId="13659F12" w14:textId="1481F37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24</w:t>
            </w:r>
          </w:p>
        </w:tc>
        <w:tc>
          <w:tcPr>
            <w:tcW w:w="851" w:type="dxa"/>
            <w:vAlign w:val="bottom"/>
          </w:tcPr>
          <w:p w14:paraId="3C9432E8" w14:textId="34A3029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1C71BF0E" w14:textId="03FB59C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82</w:t>
            </w:r>
          </w:p>
        </w:tc>
        <w:tc>
          <w:tcPr>
            <w:tcW w:w="851" w:type="dxa"/>
            <w:vAlign w:val="bottom"/>
          </w:tcPr>
          <w:p w14:paraId="52BB4E95" w14:textId="6ADC645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2700</w:t>
            </w:r>
          </w:p>
        </w:tc>
        <w:tc>
          <w:tcPr>
            <w:tcW w:w="850" w:type="dxa"/>
            <w:vAlign w:val="bottom"/>
          </w:tcPr>
          <w:p w14:paraId="76C28371" w14:textId="4CA7561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0.393</w:t>
            </w:r>
          </w:p>
        </w:tc>
        <w:tc>
          <w:tcPr>
            <w:tcW w:w="851" w:type="dxa"/>
            <w:vAlign w:val="bottom"/>
          </w:tcPr>
          <w:p w14:paraId="1F3973AC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7A175D6E" w14:textId="5AD7C7E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5.02 </w:t>
            </w:r>
          </w:p>
        </w:tc>
        <w:tc>
          <w:tcPr>
            <w:tcW w:w="1134" w:type="dxa"/>
            <w:vAlign w:val="bottom"/>
          </w:tcPr>
          <w:p w14:paraId="04137E42" w14:textId="325E1B60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17.11 </w:t>
            </w:r>
          </w:p>
        </w:tc>
        <w:tc>
          <w:tcPr>
            <w:tcW w:w="999" w:type="dxa"/>
            <w:vAlign w:val="bottom"/>
          </w:tcPr>
          <w:p w14:paraId="63719400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0A210061" w14:textId="1747B179" w:rsidTr="0037414A">
        <w:trPr>
          <w:jc w:val="center"/>
        </w:trPr>
        <w:tc>
          <w:tcPr>
            <w:tcW w:w="709" w:type="dxa"/>
            <w:vMerge/>
          </w:tcPr>
          <w:p w14:paraId="531B5AA0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5B707D45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2E13C3" w14:textId="23CB7CA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1274" w:type="dxa"/>
            <w:vAlign w:val="bottom"/>
          </w:tcPr>
          <w:p w14:paraId="0582B568" w14:textId="610A09F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PE7</w:t>
            </w:r>
          </w:p>
        </w:tc>
        <w:tc>
          <w:tcPr>
            <w:tcW w:w="708" w:type="dxa"/>
            <w:vAlign w:val="bottom"/>
          </w:tcPr>
          <w:p w14:paraId="02761B7F" w14:textId="177E36B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8" w:type="dxa"/>
            <w:vAlign w:val="bottom"/>
          </w:tcPr>
          <w:p w14:paraId="080979E8" w14:textId="30AC48C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0.37 </w:t>
            </w:r>
          </w:p>
        </w:tc>
        <w:tc>
          <w:tcPr>
            <w:tcW w:w="709" w:type="dxa"/>
            <w:vAlign w:val="bottom"/>
          </w:tcPr>
          <w:p w14:paraId="6E96778C" w14:textId="32A7DD3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0.64 </w:t>
            </w:r>
          </w:p>
        </w:tc>
        <w:tc>
          <w:tcPr>
            <w:tcW w:w="712" w:type="dxa"/>
            <w:vAlign w:val="bottom"/>
          </w:tcPr>
          <w:p w14:paraId="1D752486" w14:textId="0D14786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vAlign w:val="bottom"/>
          </w:tcPr>
          <w:p w14:paraId="3206D7D0" w14:textId="0F65518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PE</w:t>
            </w:r>
          </w:p>
        </w:tc>
        <w:tc>
          <w:tcPr>
            <w:tcW w:w="709" w:type="dxa"/>
            <w:vAlign w:val="bottom"/>
          </w:tcPr>
          <w:p w14:paraId="4B9203B4" w14:textId="2355DE6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3BA4F29F" w14:textId="5865E33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24</w:t>
            </w:r>
          </w:p>
        </w:tc>
        <w:tc>
          <w:tcPr>
            <w:tcW w:w="851" w:type="dxa"/>
            <w:vAlign w:val="bottom"/>
          </w:tcPr>
          <w:p w14:paraId="41FC9C9F" w14:textId="6CA7256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131157F5" w14:textId="5CAF51C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82</w:t>
            </w:r>
          </w:p>
        </w:tc>
        <w:tc>
          <w:tcPr>
            <w:tcW w:w="851" w:type="dxa"/>
            <w:vAlign w:val="bottom"/>
          </w:tcPr>
          <w:p w14:paraId="1B67FD77" w14:textId="24034FA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2700</w:t>
            </w:r>
          </w:p>
        </w:tc>
        <w:tc>
          <w:tcPr>
            <w:tcW w:w="850" w:type="dxa"/>
            <w:vAlign w:val="bottom"/>
          </w:tcPr>
          <w:p w14:paraId="7F737F31" w14:textId="4A9F3E8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0.393</w:t>
            </w:r>
          </w:p>
        </w:tc>
        <w:tc>
          <w:tcPr>
            <w:tcW w:w="851" w:type="dxa"/>
            <w:vAlign w:val="bottom"/>
          </w:tcPr>
          <w:p w14:paraId="0CE36727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0AF8E976" w14:textId="231BCAE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5.91 </w:t>
            </w:r>
          </w:p>
        </w:tc>
        <w:tc>
          <w:tcPr>
            <w:tcW w:w="1134" w:type="dxa"/>
            <w:vAlign w:val="bottom"/>
          </w:tcPr>
          <w:p w14:paraId="63E915A4" w14:textId="2AE99018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25.38 </w:t>
            </w:r>
          </w:p>
        </w:tc>
        <w:tc>
          <w:tcPr>
            <w:tcW w:w="999" w:type="dxa"/>
            <w:vAlign w:val="bottom"/>
          </w:tcPr>
          <w:p w14:paraId="347030E5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0841E43C" w14:textId="4F109509" w:rsidTr="0037414A">
        <w:trPr>
          <w:jc w:val="center"/>
        </w:trPr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2F1838AB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14:paraId="4F42D123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ACA5EC4" w14:textId="5079812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203</w:t>
            </w:r>
          </w:p>
        </w:tc>
        <w:tc>
          <w:tcPr>
            <w:tcW w:w="1274" w:type="dxa"/>
            <w:tcBorders>
              <w:bottom w:val="single" w:sz="4" w:space="0" w:color="auto"/>
            </w:tcBorders>
            <w:vAlign w:val="bottom"/>
          </w:tcPr>
          <w:p w14:paraId="515DFD76" w14:textId="25FB752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PE8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1DD1783A" w14:textId="6005821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07FE132E" w14:textId="5C701C1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0.37 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3932717A" w14:textId="6CDE850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0.64 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vAlign w:val="bottom"/>
          </w:tcPr>
          <w:p w14:paraId="5F381DC6" w14:textId="655C49D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06DB2793" w14:textId="3CF61E0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PE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2089E26F" w14:textId="3041CB9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2.50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64C0805B" w14:textId="57C982C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24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48092090" w14:textId="6352FCB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213317AB" w14:textId="4CE1F5A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82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401FCF6A" w14:textId="2E147E7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2700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1F64FC9D" w14:textId="5A2F5A8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0.393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003BC41E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0FDF6567" w14:textId="7C4389F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5.83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3AF247AD" w14:textId="6CC612A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22.41 </w:t>
            </w:r>
          </w:p>
        </w:tc>
        <w:tc>
          <w:tcPr>
            <w:tcW w:w="999" w:type="dxa"/>
            <w:tcBorders>
              <w:bottom w:val="single" w:sz="4" w:space="0" w:color="auto"/>
            </w:tcBorders>
            <w:vAlign w:val="bottom"/>
          </w:tcPr>
          <w:p w14:paraId="4A325DED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44FF4AB1" w14:textId="094A16E8" w:rsidTr="0037414A">
        <w:trPr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62DD7C09" w14:textId="58E5AB7B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2016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65EC580A" w14:textId="2BB26F7B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Hezhi Liu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A191C5D" w14:textId="605BE23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204</w:t>
            </w:r>
          </w:p>
        </w:tc>
        <w:tc>
          <w:tcPr>
            <w:tcW w:w="12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6FA63D5" w14:textId="1CB6C10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N-ECC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ED4A0F2" w14:textId="4E5C790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2.20 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E2F3116" w14:textId="53F32BA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7B1CA3" w14:textId="2FA18B7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5069EF6" w14:textId="208A3E1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0.004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A0D260B" w14:textId="48EAFF4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5797CAA" w14:textId="672C463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0B06B97" w14:textId="68ABCE8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B1C2D91" w14:textId="01B5F51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0CBF82" w14:textId="1399A26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B1BCD89" w14:textId="63451E5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4A8C0C2" w14:textId="65B196F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0.206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8F7B0F6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14CA915" w14:textId="461062E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5.47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98ADB81" w14:textId="2A0496FA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8.27 </w:t>
            </w:r>
          </w:p>
        </w:tc>
        <w:tc>
          <w:tcPr>
            <w:tcW w:w="9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A5D7288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3D0D1907" w14:textId="6DFFCAB5" w:rsidTr="0037414A">
        <w:trPr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10E14DC2" w14:textId="3BAC5914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2017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2E70BCB5" w14:textId="20FFD0B5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Chao Wu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C9E5171" w14:textId="40027BA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205</w:t>
            </w:r>
          </w:p>
        </w:tc>
        <w:tc>
          <w:tcPr>
            <w:tcW w:w="12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6042C31" w14:textId="1CEEB4E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ECC-23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92035BB" w14:textId="4C9B149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2.20 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BA3048" w14:textId="32DE521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8DB22D4" w14:textId="6371650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9D415B3" w14:textId="727D930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0.004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8516972" w14:textId="7A4F657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646DFBB" w14:textId="288E3DB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801CDF1" w14:textId="222026D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8467B8E" w14:textId="3C88297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2FECABC" w14:textId="07F8B6C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3B4411A" w14:textId="6DA9811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5323BC4" w14:textId="68F916A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0.205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32BA653" w14:textId="7BDC5CF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45.70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C9862A5" w14:textId="7DAE3AB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4.90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5C2D8A4" w14:textId="398ED5A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4.17 </w:t>
            </w:r>
          </w:p>
        </w:tc>
        <w:tc>
          <w:tcPr>
            <w:tcW w:w="9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91072F9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35ECAEF7" w14:textId="57177F9D" w:rsidTr="0037414A">
        <w:trPr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3A85FE28" w14:textId="2B9FD919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2017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41740B7D" w14:textId="34D56648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Dan Meng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5DFC2EB" w14:textId="3A4D779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206</w:t>
            </w:r>
          </w:p>
        </w:tc>
        <w:tc>
          <w:tcPr>
            <w:tcW w:w="12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BE994C7" w14:textId="2192C01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ECC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AFD4C04" w14:textId="7472075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1.20 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5A185D" w14:textId="16007E4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655245" w14:textId="103D618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B11FA88" w14:textId="567F8CF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0.010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BC5089A" w14:textId="52F43B9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0E7C394" w14:textId="73E3575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2.20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646D11F" w14:textId="467F706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5D14943" w14:textId="4EAB268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8F44F41" w14:textId="6B894E0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F914821" w14:textId="1AC9290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1620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388F9D2" w14:textId="36E638B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0.206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8E4D358" w14:textId="4FE8A90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59.86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D8C9995" w14:textId="200F445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5.17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452FB2E" w14:textId="2486610D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3.60 </w:t>
            </w:r>
          </w:p>
        </w:tc>
        <w:tc>
          <w:tcPr>
            <w:tcW w:w="9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B879CFA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4EE798D3" w14:textId="5C9DEEB9" w:rsidTr="0037414A">
        <w:trPr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5400F84B" w14:textId="6EC1EAF2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2019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14:paraId="444248C9" w14:textId="03464A9C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Hui Ma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DEF9AA5" w14:textId="48F1230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207</w:t>
            </w:r>
          </w:p>
        </w:tc>
        <w:tc>
          <w:tcPr>
            <w:tcW w:w="1274" w:type="dxa"/>
            <w:tcBorders>
              <w:top w:val="single" w:sz="4" w:space="0" w:color="auto"/>
            </w:tcBorders>
            <w:vAlign w:val="bottom"/>
          </w:tcPr>
          <w:p w14:paraId="3DEF244E" w14:textId="18C0224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ECC-1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1A50A3A6" w14:textId="5591C6E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1.20 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22A2CC95" w14:textId="2BF8FA3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0.26 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5A8F2939" w14:textId="1DD2994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tcBorders>
              <w:top w:val="single" w:sz="4" w:space="0" w:color="auto"/>
            </w:tcBorders>
            <w:vAlign w:val="bottom"/>
          </w:tcPr>
          <w:p w14:paraId="412D5948" w14:textId="764F32B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0.006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03C6F660" w14:textId="7E9E833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02E684D7" w14:textId="739BBDF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6082D5EA" w14:textId="22081F3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1655597D" w14:textId="16F1DC4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6356D4F8" w14:textId="0D82686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15350FA7" w14:textId="32374F0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1620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2FA6402D" w14:textId="3919B11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0.206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17F8D544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401A6027" w14:textId="04BC95F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7.08 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494096B3" w14:textId="5F68FED8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14.15 </w:t>
            </w:r>
          </w:p>
        </w:tc>
        <w:tc>
          <w:tcPr>
            <w:tcW w:w="999" w:type="dxa"/>
            <w:tcBorders>
              <w:top w:val="single" w:sz="4" w:space="0" w:color="auto"/>
            </w:tcBorders>
            <w:vAlign w:val="bottom"/>
          </w:tcPr>
          <w:p w14:paraId="31DC091F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7C0B20A8" w14:textId="6156C2E6" w:rsidTr="0037414A">
        <w:trPr>
          <w:jc w:val="center"/>
        </w:trPr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25DEBCA2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14:paraId="6CF74E7E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2B8B997" w14:textId="65DADC6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208</w:t>
            </w:r>
          </w:p>
        </w:tc>
        <w:tc>
          <w:tcPr>
            <w:tcW w:w="1274" w:type="dxa"/>
            <w:tcBorders>
              <w:bottom w:val="single" w:sz="4" w:space="0" w:color="auto"/>
            </w:tcBorders>
            <w:vAlign w:val="bottom"/>
          </w:tcPr>
          <w:p w14:paraId="668B2817" w14:textId="2231FCB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ECC-2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038DDEFD" w14:textId="5487EA9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2.20 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74B04136" w14:textId="09A36E4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28C2A264" w14:textId="334E5B6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vAlign w:val="bottom"/>
          </w:tcPr>
          <w:p w14:paraId="4DDC8DD9" w14:textId="5758D07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0.004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213AAE87" w14:textId="221BD44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63462BB6" w14:textId="38D285B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1607C793" w14:textId="2CA3891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43801FCE" w14:textId="579CD52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2550EDAA" w14:textId="5EEC5B4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2CBA65B4" w14:textId="0EDE96F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1620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05DC8728" w14:textId="29ABDAE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0.206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7839B80F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59570FEF" w14:textId="51D2FE7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5.15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7BB8341B" w14:textId="202A4A1B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13.28 </w:t>
            </w:r>
          </w:p>
        </w:tc>
        <w:tc>
          <w:tcPr>
            <w:tcW w:w="999" w:type="dxa"/>
            <w:tcBorders>
              <w:bottom w:val="single" w:sz="4" w:space="0" w:color="auto"/>
            </w:tcBorders>
            <w:vAlign w:val="bottom"/>
          </w:tcPr>
          <w:p w14:paraId="587FED2F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6200A93C" w14:textId="3EBB190A" w:rsidTr="0037414A">
        <w:trPr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51F0CF42" w14:textId="17F02A0C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2019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14:paraId="1E4BE521" w14:textId="7FC10149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Hao-Liang Wu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DC161E0" w14:textId="1847239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209</w:t>
            </w:r>
          </w:p>
        </w:tc>
        <w:tc>
          <w:tcPr>
            <w:tcW w:w="1274" w:type="dxa"/>
            <w:tcBorders>
              <w:top w:val="single" w:sz="4" w:space="0" w:color="auto"/>
            </w:tcBorders>
            <w:vAlign w:val="bottom"/>
          </w:tcPr>
          <w:p w14:paraId="60A1E7C5" w14:textId="6950044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Ottawa-ECC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3E456707" w14:textId="7D3EE9C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2.20 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078E580E" w14:textId="5DC9E43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7AD4C2C3" w14:textId="60167EB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0.38 </w:t>
            </w:r>
          </w:p>
        </w:tc>
        <w:tc>
          <w:tcPr>
            <w:tcW w:w="712" w:type="dxa"/>
            <w:tcBorders>
              <w:top w:val="single" w:sz="4" w:space="0" w:color="auto"/>
            </w:tcBorders>
            <w:vAlign w:val="bottom"/>
          </w:tcPr>
          <w:p w14:paraId="4F409D16" w14:textId="05437F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0.008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7CD744B5" w14:textId="20AA995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6973CD49" w14:textId="7F609C1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1A975B57" w14:textId="18CEB24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3B97C8B6" w14:textId="36AA23F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48FBB91F" w14:textId="2C76E2E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7BF9AD47" w14:textId="0C51F45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347986E3" w14:textId="40F9D36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0.186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35388350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54126D87" w14:textId="26785F1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3.81 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65873AC9" w14:textId="1EE9C1D6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4.01 </w:t>
            </w:r>
          </w:p>
        </w:tc>
        <w:tc>
          <w:tcPr>
            <w:tcW w:w="999" w:type="dxa"/>
            <w:tcBorders>
              <w:top w:val="single" w:sz="4" w:space="0" w:color="auto"/>
            </w:tcBorders>
            <w:vAlign w:val="bottom"/>
          </w:tcPr>
          <w:p w14:paraId="2ABC5CDE" w14:textId="3E76E3C6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21.20 </w:t>
            </w:r>
          </w:p>
        </w:tc>
      </w:tr>
      <w:tr w:rsidR="0037414A" w:rsidRPr="00F52CFF" w14:paraId="5B665AC6" w14:textId="17436806" w:rsidTr="0037414A">
        <w:trPr>
          <w:jc w:val="center"/>
        </w:trPr>
        <w:tc>
          <w:tcPr>
            <w:tcW w:w="709" w:type="dxa"/>
            <w:vMerge/>
          </w:tcPr>
          <w:p w14:paraId="4E6950CB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394D481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7E00DD" w14:textId="7C2DBB4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210</w:t>
            </w:r>
          </w:p>
        </w:tc>
        <w:tc>
          <w:tcPr>
            <w:tcW w:w="1274" w:type="dxa"/>
            <w:vAlign w:val="bottom"/>
          </w:tcPr>
          <w:p w14:paraId="64D3C471" w14:textId="54CBD38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Gabbro-ECC</w:t>
            </w:r>
          </w:p>
        </w:tc>
        <w:tc>
          <w:tcPr>
            <w:tcW w:w="708" w:type="dxa"/>
            <w:vAlign w:val="bottom"/>
          </w:tcPr>
          <w:p w14:paraId="2B240954" w14:textId="719AA7F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2.20 </w:t>
            </w:r>
          </w:p>
        </w:tc>
        <w:tc>
          <w:tcPr>
            <w:tcW w:w="708" w:type="dxa"/>
            <w:vAlign w:val="bottom"/>
          </w:tcPr>
          <w:p w14:paraId="2086B309" w14:textId="2545170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9" w:type="dxa"/>
            <w:vAlign w:val="bottom"/>
          </w:tcPr>
          <w:p w14:paraId="6A8F19BD" w14:textId="5A08716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0.38 </w:t>
            </w:r>
          </w:p>
        </w:tc>
        <w:tc>
          <w:tcPr>
            <w:tcW w:w="712" w:type="dxa"/>
            <w:vAlign w:val="bottom"/>
          </w:tcPr>
          <w:p w14:paraId="0EDB4DB7" w14:textId="097DBE3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0.008 </w:t>
            </w:r>
          </w:p>
        </w:tc>
        <w:tc>
          <w:tcPr>
            <w:tcW w:w="850" w:type="dxa"/>
            <w:vAlign w:val="bottom"/>
          </w:tcPr>
          <w:p w14:paraId="0E412818" w14:textId="4BCA066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74ABE68D" w14:textId="3851EE2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01B89428" w14:textId="4C9980B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vAlign w:val="bottom"/>
          </w:tcPr>
          <w:p w14:paraId="2118696C" w14:textId="3831A82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vAlign w:val="bottom"/>
          </w:tcPr>
          <w:p w14:paraId="40911221" w14:textId="67EA7FA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vAlign w:val="bottom"/>
          </w:tcPr>
          <w:p w14:paraId="187147D2" w14:textId="3F16B3E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vAlign w:val="bottom"/>
          </w:tcPr>
          <w:p w14:paraId="4CDCEFDF" w14:textId="4B30813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0.186</w:t>
            </w:r>
          </w:p>
        </w:tc>
        <w:tc>
          <w:tcPr>
            <w:tcW w:w="851" w:type="dxa"/>
            <w:vAlign w:val="bottom"/>
          </w:tcPr>
          <w:p w14:paraId="52EB1AC6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206EF2D3" w14:textId="72E3C81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4.98 </w:t>
            </w:r>
          </w:p>
        </w:tc>
        <w:tc>
          <w:tcPr>
            <w:tcW w:w="1134" w:type="dxa"/>
            <w:vAlign w:val="bottom"/>
          </w:tcPr>
          <w:p w14:paraId="2E3C4439" w14:textId="7B14880D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6.49 </w:t>
            </w:r>
          </w:p>
        </w:tc>
        <w:tc>
          <w:tcPr>
            <w:tcW w:w="999" w:type="dxa"/>
            <w:vAlign w:val="bottom"/>
          </w:tcPr>
          <w:p w14:paraId="0FFA6A93" w14:textId="720CF44D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20.30 </w:t>
            </w:r>
          </w:p>
        </w:tc>
      </w:tr>
      <w:tr w:rsidR="0037414A" w:rsidRPr="00F52CFF" w14:paraId="1BFCC39D" w14:textId="14D74C51" w:rsidTr="0037414A">
        <w:trPr>
          <w:jc w:val="center"/>
        </w:trPr>
        <w:tc>
          <w:tcPr>
            <w:tcW w:w="709" w:type="dxa"/>
            <w:vMerge/>
          </w:tcPr>
          <w:p w14:paraId="00B53AC5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439C4D1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6FC731" w14:textId="0175DDE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211</w:t>
            </w:r>
          </w:p>
        </w:tc>
        <w:tc>
          <w:tcPr>
            <w:tcW w:w="1274" w:type="dxa"/>
            <w:vAlign w:val="bottom"/>
          </w:tcPr>
          <w:p w14:paraId="5E45532D" w14:textId="78A77CE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MI-ECC</w:t>
            </w:r>
          </w:p>
        </w:tc>
        <w:tc>
          <w:tcPr>
            <w:tcW w:w="708" w:type="dxa"/>
            <w:vAlign w:val="bottom"/>
          </w:tcPr>
          <w:p w14:paraId="2494CE06" w14:textId="5529BB1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2.20 </w:t>
            </w:r>
          </w:p>
        </w:tc>
        <w:tc>
          <w:tcPr>
            <w:tcW w:w="708" w:type="dxa"/>
            <w:vAlign w:val="bottom"/>
          </w:tcPr>
          <w:p w14:paraId="7BB08C80" w14:textId="66923E5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9" w:type="dxa"/>
            <w:vAlign w:val="bottom"/>
          </w:tcPr>
          <w:p w14:paraId="3F0AFFEA" w14:textId="10F3290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0.38 </w:t>
            </w:r>
          </w:p>
        </w:tc>
        <w:tc>
          <w:tcPr>
            <w:tcW w:w="712" w:type="dxa"/>
            <w:vAlign w:val="bottom"/>
          </w:tcPr>
          <w:p w14:paraId="24087FC3" w14:textId="37F7107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0.007 </w:t>
            </w:r>
          </w:p>
        </w:tc>
        <w:tc>
          <w:tcPr>
            <w:tcW w:w="850" w:type="dxa"/>
            <w:vAlign w:val="bottom"/>
          </w:tcPr>
          <w:p w14:paraId="751A27D0" w14:textId="2065AA0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07765DD0" w14:textId="3A2B5F6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62F9A2CB" w14:textId="37EAE3A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vAlign w:val="bottom"/>
          </w:tcPr>
          <w:p w14:paraId="1DE7225C" w14:textId="640D6EB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vAlign w:val="bottom"/>
          </w:tcPr>
          <w:p w14:paraId="471DEA61" w14:textId="2A30AA3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vAlign w:val="bottom"/>
          </w:tcPr>
          <w:p w14:paraId="61B5659A" w14:textId="65013F2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vAlign w:val="bottom"/>
          </w:tcPr>
          <w:p w14:paraId="0707A109" w14:textId="1EDB0B6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0.186</w:t>
            </w:r>
          </w:p>
        </w:tc>
        <w:tc>
          <w:tcPr>
            <w:tcW w:w="851" w:type="dxa"/>
            <w:vAlign w:val="bottom"/>
          </w:tcPr>
          <w:p w14:paraId="4AB992D0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4C420669" w14:textId="278128E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4.15 </w:t>
            </w:r>
          </w:p>
        </w:tc>
        <w:tc>
          <w:tcPr>
            <w:tcW w:w="1134" w:type="dxa"/>
            <w:vAlign w:val="bottom"/>
          </w:tcPr>
          <w:p w14:paraId="257E2D75" w14:textId="69E3357F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2.46 </w:t>
            </w:r>
          </w:p>
        </w:tc>
        <w:tc>
          <w:tcPr>
            <w:tcW w:w="999" w:type="dxa"/>
            <w:vAlign w:val="bottom"/>
          </w:tcPr>
          <w:p w14:paraId="22977AC5" w14:textId="760511D9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19.60 </w:t>
            </w:r>
          </w:p>
        </w:tc>
      </w:tr>
      <w:tr w:rsidR="0037414A" w:rsidRPr="00F52CFF" w14:paraId="0E202745" w14:textId="284DAC03" w:rsidTr="0037414A">
        <w:trPr>
          <w:jc w:val="center"/>
        </w:trPr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4AE90CDD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14:paraId="699F6847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F692632" w14:textId="21CE6B0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212</w:t>
            </w:r>
          </w:p>
        </w:tc>
        <w:tc>
          <w:tcPr>
            <w:tcW w:w="1274" w:type="dxa"/>
            <w:tcBorders>
              <w:bottom w:val="single" w:sz="4" w:space="0" w:color="auto"/>
            </w:tcBorders>
            <w:vAlign w:val="bottom"/>
          </w:tcPr>
          <w:p w14:paraId="23705E83" w14:textId="2AC0BEE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2NS-ECC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28E67E97" w14:textId="3CFC3D6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2.20 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2D9326C5" w14:textId="136E69A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01432B16" w14:textId="5B78C1C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0.38 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vAlign w:val="bottom"/>
          </w:tcPr>
          <w:p w14:paraId="08D8A477" w14:textId="1C4029F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0.008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7A2A28EB" w14:textId="77381F2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3E70B3D9" w14:textId="2CF80CE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04B0606E" w14:textId="492CB0A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7D701235" w14:textId="725DF87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4F776893" w14:textId="27FF242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32F3A9D8" w14:textId="7BE15E0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48C78029" w14:textId="54514D2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0.186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288C83AE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31A47B6F" w14:textId="210ADF1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3.38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1E877859" w14:textId="215318B9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3.06 </w:t>
            </w:r>
          </w:p>
        </w:tc>
        <w:tc>
          <w:tcPr>
            <w:tcW w:w="999" w:type="dxa"/>
            <w:tcBorders>
              <w:bottom w:val="single" w:sz="4" w:space="0" w:color="auto"/>
            </w:tcBorders>
            <w:vAlign w:val="bottom"/>
          </w:tcPr>
          <w:p w14:paraId="46CCBDC4" w14:textId="3B8AB6FB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20.00 </w:t>
            </w:r>
          </w:p>
        </w:tc>
      </w:tr>
      <w:tr w:rsidR="0037414A" w:rsidRPr="00F52CFF" w14:paraId="36F93528" w14:textId="3798D767" w:rsidTr="0037414A">
        <w:trPr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028F42A9" w14:textId="00161CBD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2013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14:paraId="4CFCF089" w14:textId="14A8D2E0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Mo Li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CDF3D95" w14:textId="06ED381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213</w:t>
            </w:r>
          </w:p>
        </w:tc>
        <w:tc>
          <w:tcPr>
            <w:tcW w:w="1274" w:type="dxa"/>
            <w:tcBorders>
              <w:top w:val="single" w:sz="4" w:space="0" w:color="auto"/>
            </w:tcBorders>
            <w:vAlign w:val="bottom"/>
          </w:tcPr>
          <w:p w14:paraId="1EA498E2" w14:textId="6A7D883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ECC_0_M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2B89C9CE" w14:textId="33CC412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1.20 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600FA40C" w14:textId="0DD8ABB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531553C0" w14:textId="42AE2AB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tcBorders>
              <w:top w:val="single" w:sz="4" w:space="0" w:color="auto"/>
            </w:tcBorders>
            <w:vAlign w:val="bottom"/>
          </w:tcPr>
          <w:p w14:paraId="743ABC19" w14:textId="6497603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0C4EF2A3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4BBF0BE4" w14:textId="4314820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7B37F7E6" w14:textId="52828E0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2D2E3D19" w14:textId="1A11C2B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61EABC60" w14:textId="021A9EA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054995FB" w14:textId="0FE1846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730B6F42" w14:textId="4E08B53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18B83635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6E045336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54BE55F0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single" w:sz="4" w:space="0" w:color="auto"/>
            </w:tcBorders>
            <w:vAlign w:val="bottom"/>
          </w:tcPr>
          <w:p w14:paraId="7D8C6407" w14:textId="539A8C7B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40.13 </w:t>
            </w:r>
          </w:p>
        </w:tc>
      </w:tr>
      <w:tr w:rsidR="0037414A" w:rsidRPr="00F52CFF" w14:paraId="5DFCBA9B" w14:textId="0DE66A0A" w:rsidTr="0037414A">
        <w:trPr>
          <w:jc w:val="center"/>
        </w:trPr>
        <w:tc>
          <w:tcPr>
            <w:tcW w:w="709" w:type="dxa"/>
            <w:vMerge/>
          </w:tcPr>
          <w:p w14:paraId="117900CC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6A204D9A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9E48E1" w14:textId="558DF7C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214</w:t>
            </w:r>
          </w:p>
        </w:tc>
        <w:tc>
          <w:tcPr>
            <w:tcW w:w="1274" w:type="dxa"/>
            <w:vAlign w:val="bottom"/>
          </w:tcPr>
          <w:p w14:paraId="744DEF53" w14:textId="60FD973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ECC_0.01_M</w:t>
            </w:r>
          </w:p>
        </w:tc>
        <w:tc>
          <w:tcPr>
            <w:tcW w:w="708" w:type="dxa"/>
            <w:vAlign w:val="bottom"/>
          </w:tcPr>
          <w:p w14:paraId="6CE32FF2" w14:textId="3DED545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1.20 </w:t>
            </w:r>
          </w:p>
        </w:tc>
        <w:tc>
          <w:tcPr>
            <w:tcW w:w="708" w:type="dxa"/>
            <w:vAlign w:val="bottom"/>
          </w:tcPr>
          <w:p w14:paraId="62B34D39" w14:textId="4C3FBF0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13A67CB8" w14:textId="2EAA406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vAlign w:val="bottom"/>
          </w:tcPr>
          <w:p w14:paraId="750B5FBB" w14:textId="1E531C9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50646E50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37E8C3C3" w14:textId="04CD9E5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77AADB5D" w14:textId="758E75D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70AE8295" w14:textId="366816C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71D47B72" w14:textId="5245F04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7F90C536" w14:textId="59A1CE2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6FEAB21C" w14:textId="3F1DE59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19BFC201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6C824E24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38121966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5B7EC119" w14:textId="6B0C2798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32.13 </w:t>
            </w:r>
          </w:p>
        </w:tc>
      </w:tr>
      <w:tr w:rsidR="0037414A" w:rsidRPr="00F52CFF" w14:paraId="332E4F29" w14:textId="28C2B027" w:rsidTr="0037414A">
        <w:trPr>
          <w:jc w:val="center"/>
        </w:trPr>
        <w:tc>
          <w:tcPr>
            <w:tcW w:w="709" w:type="dxa"/>
            <w:vMerge/>
          </w:tcPr>
          <w:p w14:paraId="438FAC2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79CBC72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A3EC0A" w14:textId="4267639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215</w:t>
            </w:r>
          </w:p>
        </w:tc>
        <w:tc>
          <w:tcPr>
            <w:tcW w:w="1274" w:type="dxa"/>
            <w:vAlign w:val="bottom"/>
          </w:tcPr>
          <w:p w14:paraId="19A325F7" w14:textId="31013D9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ECC_0.015</w:t>
            </w:r>
            <w:r w:rsidRPr="00F52CFF">
              <w:rPr>
                <w:rFonts w:eastAsia="等线"/>
                <w:color w:val="000000"/>
                <w:sz w:val="22"/>
                <w:szCs w:val="22"/>
              </w:rPr>
              <w:lastRenderedPageBreak/>
              <w:t>_M</w:t>
            </w:r>
          </w:p>
        </w:tc>
        <w:tc>
          <w:tcPr>
            <w:tcW w:w="708" w:type="dxa"/>
            <w:vAlign w:val="bottom"/>
          </w:tcPr>
          <w:p w14:paraId="22F43AA4" w14:textId="54CA0E4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lastRenderedPageBreak/>
              <w:t xml:space="preserve">1.20 </w:t>
            </w:r>
          </w:p>
        </w:tc>
        <w:tc>
          <w:tcPr>
            <w:tcW w:w="708" w:type="dxa"/>
            <w:vAlign w:val="bottom"/>
          </w:tcPr>
          <w:p w14:paraId="0E7A6B1D" w14:textId="44914B6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096C0098" w14:textId="547625B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vAlign w:val="bottom"/>
          </w:tcPr>
          <w:p w14:paraId="0F5F7E85" w14:textId="757D657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5D8569BD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6236650E" w14:textId="5F4027E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5BCFAB6B" w14:textId="754B526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48EFFFD6" w14:textId="523F063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3A369806" w14:textId="602055D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5B72EB81" w14:textId="2F6F248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62C19F15" w14:textId="78FD921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3900E60F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7286A9D5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2BB39724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4FEC9A5D" w14:textId="4C57D50C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30.10 </w:t>
            </w:r>
          </w:p>
        </w:tc>
      </w:tr>
      <w:tr w:rsidR="0037414A" w:rsidRPr="00F52CFF" w14:paraId="28FFD27C" w14:textId="42EAC597" w:rsidTr="0037414A">
        <w:trPr>
          <w:jc w:val="center"/>
        </w:trPr>
        <w:tc>
          <w:tcPr>
            <w:tcW w:w="709" w:type="dxa"/>
            <w:vMerge/>
          </w:tcPr>
          <w:p w14:paraId="129F9843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0FA0F6F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8202B7" w14:textId="1363CB2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216</w:t>
            </w:r>
          </w:p>
        </w:tc>
        <w:tc>
          <w:tcPr>
            <w:tcW w:w="1274" w:type="dxa"/>
            <w:vAlign w:val="bottom"/>
          </w:tcPr>
          <w:p w14:paraId="2D2E42A9" w14:textId="59B8E04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ECC_0.02_M</w:t>
            </w:r>
          </w:p>
        </w:tc>
        <w:tc>
          <w:tcPr>
            <w:tcW w:w="708" w:type="dxa"/>
            <w:vAlign w:val="bottom"/>
          </w:tcPr>
          <w:p w14:paraId="62C00F54" w14:textId="6693D21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1.20 </w:t>
            </w:r>
          </w:p>
        </w:tc>
        <w:tc>
          <w:tcPr>
            <w:tcW w:w="708" w:type="dxa"/>
            <w:vAlign w:val="bottom"/>
          </w:tcPr>
          <w:p w14:paraId="7D1903B8" w14:textId="1507C8E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43B0B3DD" w14:textId="53916C9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vAlign w:val="bottom"/>
          </w:tcPr>
          <w:p w14:paraId="6CF0EF3D" w14:textId="66AA431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7216DBB6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71F7CC53" w14:textId="3B46A60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4A668C0E" w14:textId="65A62F1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5B17D152" w14:textId="56DE6D1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3BC627A2" w14:textId="538A463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3BEB3A75" w14:textId="55D9583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4A2E74B8" w14:textId="32D9899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734084FE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0D3AEF6D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3211859E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43AB0999" w14:textId="60951DAD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38.09 </w:t>
            </w:r>
          </w:p>
        </w:tc>
      </w:tr>
      <w:tr w:rsidR="0037414A" w:rsidRPr="00F52CFF" w14:paraId="243EAC7D" w14:textId="139C00F6" w:rsidTr="0037414A">
        <w:trPr>
          <w:jc w:val="center"/>
        </w:trPr>
        <w:tc>
          <w:tcPr>
            <w:tcW w:w="709" w:type="dxa"/>
            <w:vMerge/>
          </w:tcPr>
          <w:p w14:paraId="793AA720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5A2A6CC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2645E3" w14:textId="76748AD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217</w:t>
            </w:r>
          </w:p>
        </w:tc>
        <w:tc>
          <w:tcPr>
            <w:tcW w:w="1274" w:type="dxa"/>
            <w:vAlign w:val="bottom"/>
          </w:tcPr>
          <w:p w14:paraId="289C4618" w14:textId="5A04C5D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ECC_0.025_M</w:t>
            </w:r>
          </w:p>
        </w:tc>
        <w:tc>
          <w:tcPr>
            <w:tcW w:w="708" w:type="dxa"/>
            <w:vAlign w:val="bottom"/>
          </w:tcPr>
          <w:p w14:paraId="0E39CFDA" w14:textId="4FEF19E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1.20 </w:t>
            </w:r>
          </w:p>
        </w:tc>
        <w:tc>
          <w:tcPr>
            <w:tcW w:w="708" w:type="dxa"/>
            <w:vAlign w:val="bottom"/>
          </w:tcPr>
          <w:p w14:paraId="5AE79C76" w14:textId="66B2144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026A328A" w14:textId="0D00B76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vAlign w:val="bottom"/>
          </w:tcPr>
          <w:p w14:paraId="3F21792D" w14:textId="2CDBF64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0232912A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68F7AC42" w14:textId="205C125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00983C12" w14:textId="336932D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6B452BB8" w14:textId="2E0B973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57AB1FFD" w14:textId="7AB38FE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5AF712BD" w14:textId="0E1AE60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5396B0BB" w14:textId="5E7F4F0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5706C821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3A387DCB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5C887724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62DD90B1" w14:textId="53A05A6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34.08 </w:t>
            </w:r>
          </w:p>
        </w:tc>
      </w:tr>
      <w:tr w:rsidR="0037414A" w:rsidRPr="00F52CFF" w14:paraId="1E23EA68" w14:textId="6904C066" w:rsidTr="0037414A">
        <w:trPr>
          <w:jc w:val="center"/>
        </w:trPr>
        <w:tc>
          <w:tcPr>
            <w:tcW w:w="709" w:type="dxa"/>
            <w:vMerge/>
          </w:tcPr>
          <w:p w14:paraId="136C05CA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3226C9B6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59D3F9" w14:textId="6FFEB8A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218</w:t>
            </w:r>
          </w:p>
        </w:tc>
        <w:tc>
          <w:tcPr>
            <w:tcW w:w="1274" w:type="dxa"/>
            <w:vAlign w:val="bottom"/>
          </w:tcPr>
          <w:p w14:paraId="15150EDB" w14:textId="3F745E7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ECC_0.03_M</w:t>
            </w:r>
          </w:p>
        </w:tc>
        <w:tc>
          <w:tcPr>
            <w:tcW w:w="708" w:type="dxa"/>
            <w:vAlign w:val="bottom"/>
          </w:tcPr>
          <w:p w14:paraId="63E7A2D3" w14:textId="22C1046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1.20 </w:t>
            </w:r>
          </w:p>
        </w:tc>
        <w:tc>
          <w:tcPr>
            <w:tcW w:w="708" w:type="dxa"/>
            <w:vAlign w:val="bottom"/>
          </w:tcPr>
          <w:p w14:paraId="485E6C7E" w14:textId="58C034D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6974F091" w14:textId="6F88A14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vAlign w:val="bottom"/>
          </w:tcPr>
          <w:p w14:paraId="463DDFDD" w14:textId="0D83315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4EC1FE6C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034A469C" w14:textId="07395FF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53838C30" w14:textId="65D01F6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78A5EC25" w14:textId="0DB4277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10614F11" w14:textId="55A4836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0022E9F7" w14:textId="38F7EB3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56765157" w14:textId="550780B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141B61AF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797F27B9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5A2C8E31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7655EAAF" w14:textId="49B8F21E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33.98 </w:t>
            </w:r>
          </w:p>
        </w:tc>
      </w:tr>
      <w:tr w:rsidR="0037414A" w:rsidRPr="00F52CFF" w14:paraId="294C109C" w14:textId="59192F6A" w:rsidTr="0037414A">
        <w:trPr>
          <w:jc w:val="center"/>
        </w:trPr>
        <w:tc>
          <w:tcPr>
            <w:tcW w:w="709" w:type="dxa"/>
            <w:vMerge/>
          </w:tcPr>
          <w:p w14:paraId="62E4578B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6CFF5F70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970C5C" w14:textId="1A00117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219</w:t>
            </w:r>
          </w:p>
        </w:tc>
        <w:tc>
          <w:tcPr>
            <w:tcW w:w="1274" w:type="dxa"/>
            <w:vAlign w:val="bottom"/>
          </w:tcPr>
          <w:p w14:paraId="1BFD33C4" w14:textId="0D0A923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ECC_0.04_M</w:t>
            </w:r>
          </w:p>
        </w:tc>
        <w:tc>
          <w:tcPr>
            <w:tcW w:w="708" w:type="dxa"/>
            <w:vAlign w:val="bottom"/>
          </w:tcPr>
          <w:p w14:paraId="5BB7A537" w14:textId="61D22B8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1.20 </w:t>
            </w:r>
          </w:p>
        </w:tc>
        <w:tc>
          <w:tcPr>
            <w:tcW w:w="708" w:type="dxa"/>
            <w:vAlign w:val="bottom"/>
          </w:tcPr>
          <w:p w14:paraId="2F4A25F8" w14:textId="60B8088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4A9F5FA7" w14:textId="679F860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vAlign w:val="bottom"/>
          </w:tcPr>
          <w:p w14:paraId="5F256B39" w14:textId="7D07ED7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398F569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4AF942AF" w14:textId="3F243D7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57800206" w14:textId="7C5155D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64DA80D6" w14:textId="535AD2F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2D8D77B9" w14:textId="23521B9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2736AFDA" w14:textId="1A07982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78050825" w14:textId="1BE260D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74167E5B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1DFA6046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15F72037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363CC874" w14:textId="572D346D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32.03 </w:t>
            </w:r>
          </w:p>
        </w:tc>
      </w:tr>
      <w:tr w:rsidR="0037414A" w:rsidRPr="00F52CFF" w14:paraId="1F709CE6" w14:textId="54E2E6E7" w:rsidTr="0037414A">
        <w:trPr>
          <w:jc w:val="center"/>
        </w:trPr>
        <w:tc>
          <w:tcPr>
            <w:tcW w:w="709" w:type="dxa"/>
            <w:vMerge/>
          </w:tcPr>
          <w:p w14:paraId="6625E678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57077377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D821C0" w14:textId="0FAB518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220</w:t>
            </w:r>
          </w:p>
        </w:tc>
        <w:tc>
          <w:tcPr>
            <w:tcW w:w="1274" w:type="dxa"/>
            <w:vAlign w:val="bottom"/>
          </w:tcPr>
          <w:p w14:paraId="53E58F52" w14:textId="43CBD5D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ECC_0_M</w:t>
            </w:r>
          </w:p>
        </w:tc>
        <w:tc>
          <w:tcPr>
            <w:tcW w:w="708" w:type="dxa"/>
            <w:vAlign w:val="bottom"/>
          </w:tcPr>
          <w:p w14:paraId="28B816A1" w14:textId="56DC7A3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1.20 </w:t>
            </w:r>
          </w:p>
        </w:tc>
        <w:tc>
          <w:tcPr>
            <w:tcW w:w="708" w:type="dxa"/>
            <w:vAlign w:val="bottom"/>
          </w:tcPr>
          <w:p w14:paraId="3948F029" w14:textId="0F2BF68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3E322E49" w14:textId="6DE633D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vAlign w:val="bottom"/>
          </w:tcPr>
          <w:p w14:paraId="262674BF" w14:textId="342E679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2C598F24" w14:textId="3F11561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02D5240F" w14:textId="6C56957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45D50DF8" w14:textId="5757AF8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vAlign w:val="bottom"/>
          </w:tcPr>
          <w:p w14:paraId="1985B79E" w14:textId="5E5BA27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39E1EEAF" w14:textId="1FF9AF3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vAlign w:val="bottom"/>
          </w:tcPr>
          <w:p w14:paraId="2B8E7196" w14:textId="30654E6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1620</w:t>
            </w:r>
          </w:p>
        </w:tc>
        <w:tc>
          <w:tcPr>
            <w:tcW w:w="850" w:type="dxa"/>
            <w:vAlign w:val="bottom"/>
          </w:tcPr>
          <w:p w14:paraId="12A8624F" w14:textId="56A93EC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0.206</w:t>
            </w:r>
          </w:p>
        </w:tc>
        <w:tc>
          <w:tcPr>
            <w:tcW w:w="851" w:type="dxa"/>
            <w:vAlign w:val="bottom"/>
          </w:tcPr>
          <w:p w14:paraId="60D029DE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2CE31A31" w14:textId="391D3F8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3.72 </w:t>
            </w:r>
          </w:p>
        </w:tc>
        <w:tc>
          <w:tcPr>
            <w:tcW w:w="1134" w:type="dxa"/>
            <w:vAlign w:val="bottom"/>
          </w:tcPr>
          <w:p w14:paraId="2304DAB1" w14:textId="65806BF9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0.27 </w:t>
            </w:r>
          </w:p>
        </w:tc>
        <w:tc>
          <w:tcPr>
            <w:tcW w:w="999" w:type="dxa"/>
            <w:vAlign w:val="bottom"/>
          </w:tcPr>
          <w:p w14:paraId="1FC100D0" w14:textId="7C411708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39.02 </w:t>
            </w:r>
          </w:p>
        </w:tc>
      </w:tr>
      <w:tr w:rsidR="0037414A" w:rsidRPr="00F52CFF" w14:paraId="05730299" w14:textId="4A48FDAF" w:rsidTr="0037414A">
        <w:trPr>
          <w:jc w:val="center"/>
        </w:trPr>
        <w:tc>
          <w:tcPr>
            <w:tcW w:w="709" w:type="dxa"/>
            <w:vMerge/>
          </w:tcPr>
          <w:p w14:paraId="3E3FE7E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34AFE27B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C9A606" w14:textId="3A64A56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221</w:t>
            </w:r>
          </w:p>
        </w:tc>
        <w:tc>
          <w:tcPr>
            <w:tcW w:w="1274" w:type="dxa"/>
            <w:vAlign w:val="bottom"/>
          </w:tcPr>
          <w:p w14:paraId="5A905B8E" w14:textId="411F534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ECC_0.01_F</w:t>
            </w:r>
          </w:p>
        </w:tc>
        <w:tc>
          <w:tcPr>
            <w:tcW w:w="708" w:type="dxa"/>
            <w:vAlign w:val="bottom"/>
          </w:tcPr>
          <w:p w14:paraId="6F152C60" w14:textId="63485A5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1.20 </w:t>
            </w:r>
          </w:p>
        </w:tc>
        <w:tc>
          <w:tcPr>
            <w:tcW w:w="708" w:type="dxa"/>
            <w:vAlign w:val="bottom"/>
          </w:tcPr>
          <w:p w14:paraId="1A545E41" w14:textId="249CE6C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31B0B55C" w14:textId="335F321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vAlign w:val="bottom"/>
          </w:tcPr>
          <w:p w14:paraId="632A6AC7" w14:textId="7348F8E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6D4F44C2" w14:textId="171FBE1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150DB8F8" w14:textId="50B08F2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4A7DCA8D" w14:textId="59F61A1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vAlign w:val="bottom"/>
          </w:tcPr>
          <w:p w14:paraId="56D04F80" w14:textId="7C75C36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1086B7E5" w14:textId="48C3F41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vAlign w:val="bottom"/>
          </w:tcPr>
          <w:p w14:paraId="1B49903B" w14:textId="397DF31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1620</w:t>
            </w:r>
          </w:p>
        </w:tc>
        <w:tc>
          <w:tcPr>
            <w:tcW w:w="850" w:type="dxa"/>
            <w:vAlign w:val="bottom"/>
          </w:tcPr>
          <w:p w14:paraId="702ED836" w14:textId="35DAB7C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0.206</w:t>
            </w:r>
          </w:p>
        </w:tc>
        <w:tc>
          <w:tcPr>
            <w:tcW w:w="851" w:type="dxa"/>
            <w:vAlign w:val="bottom"/>
          </w:tcPr>
          <w:p w14:paraId="502972F9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612C8EE6" w14:textId="321B3DD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4.03 </w:t>
            </w:r>
          </w:p>
        </w:tc>
        <w:tc>
          <w:tcPr>
            <w:tcW w:w="1134" w:type="dxa"/>
            <w:vAlign w:val="bottom"/>
          </w:tcPr>
          <w:p w14:paraId="04D540A4" w14:textId="4A06593B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1.23 </w:t>
            </w:r>
          </w:p>
        </w:tc>
        <w:tc>
          <w:tcPr>
            <w:tcW w:w="999" w:type="dxa"/>
            <w:vAlign w:val="bottom"/>
          </w:tcPr>
          <w:p w14:paraId="6D38FF68" w14:textId="681D7B26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26.09 </w:t>
            </w:r>
          </w:p>
        </w:tc>
      </w:tr>
      <w:tr w:rsidR="0037414A" w:rsidRPr="00F52CFF" w14:paraId="62E2824C" w14:textId="3EAB3B02" w:rsidTr="0037414A">
        <w:trPr>
          <w:jc w:val="center"/>
        </w:trPr>
        <w:tc>
          <w:tcPr>
            <w:tcW w:w="709" w:type="dxa"/>
            <w:vMerge/>
          </w:tcPr>
          <w:p w14:paraId="2837506B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6D14F27C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5A14FB" w14:textId="422B359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222</w:t>
            </w:r>
          </w:p>
        </w:tc>
        <w:tc>
          <w:tcPr>
            <w:tcW w:w="1274" w:type="dxa"/>
            <w:vAlign w:val="bottom"/>
          </w:tcPr>
          <w:p w14:paraId="57A7622D" w14:textId="3A5671D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ECC_0.015_F</w:t>
            </w:r>
          </w:p>
        </w:tc>
        <w:tc>
          <w:tcPr>
            <w:tcW w:w="708" w:type="dxa"/>
            <w:vAlign w:val="bottom"/>
          </w:tcPr>
          <w:p w14:paraId="4B6E3E2D" w14:textId="69BF238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1.20 </w:t>
            </w:r>
          </w:p>
        </w:tc>
        <w:tc>
          <w:tcPr>
            <w:tcW w:w="708" w:type="dxa"/>
            <w:vAlign w:val="bottom"/>
          </w:tcPr>
          <w:p w14:paraId="5F54186A" w14:textId="324DCB9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38399311" w14:textId="66109F4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vAlign w:val="bottom"/>
          </w:tcPr>
          <w:p w14:paraId="13CBD6FC" w14:textId="51808E3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0E0332EE" w14:textId="37CC521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2BC57C79" w14:textId="2071C44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524507A5" w14:textId="515315A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vAlign w:val="bottom"/>
          </w:tcPr>
          <w:p w14:paraId="3D432F0A" w14:textId="4CD5CAB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55707443" w14:textId="20784D7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vAlign w:val="bottom"/>
          </w:tcPr>
          <w:p w14:paraId="5629222E" w14:textId="2FE407E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1620</w:t>
            </w:r>
          </w:p>
        </w:tc>
        <w:tc>
          <w:tcPr>
            <w:tcW w:w="850" w:type="dxa"/>
            <w:vAlign w:val="bottom"/>
          </w:tcPr>
          <w:p w14:paraId="03111183" w14:textId="22CA2D4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0.206</w:t>
            </w:r>
          </w:p>
        </w:tc>
        <w:tc>
          <w:tcPr>
            <w:tcW w:w="851" w:type="dxa"/>
            <w:vAlign w:val="bottom"/>
          </w:tcPr>
          <w:p w14:paraId="40D9770D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71B90ADC" w14:textId="5A2131F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4.46 </w:t>
            </w:r>
          </w:p>
        </w:tc>
        <w:tc>
          <w:tcPr>
            <w:tcW w:w="1134" w:type="dxa"/>
            <w:vAlign w:val="bottom"/>
          </w:tcPr>
          <w:p w14:paraId="7C237222" w14:textId="5FAD6013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2.54 </w:t>
            </w:r>
          </w:p>
        </w:tc>
        <w:tc>
          <w:tcPr>
            <w:tcW w:w="999" w:type="dxa"/>
            <w:vAlign w:val="bottom"/>
          </w:tcPr>
          <w:p w14:paraId="4A0389E0" w14:textId="4E0A5AB6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23.13 </w:t>
            </w:r>
          </w:p>
        </w:tc>
      </w:tr>
      <w:tr w:rsidR="0037414A" w:rsidRPr="00F52CFF" w14:paraId="3804B887" w14:textId="04CD4187" w:rsidTr="0037414A">
        <w:trPr>
          <w:jc w:val="center"/>
        </w:trPr>
        <w:tc>
          <w:tcPr>
            <w:tcW w:w="709" w:type="dxa"/>
            <w:vMerge/>
          </w:tcPr>
          <w:p w14:paraId="26AD7880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67F486A3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0B0C31" w14:textId="0EB2D5E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223</w:t>
            </w:r>
          </w:p>
        </w:tc>
        <w:tc>
          <w:tcPr>
            <w:tcW w:w="1274" w:type="dxa"/>
            <w:vAlign w:val="bottom"/>
          </w:tcPr>
          <w:p w14:paraId="2ADE07A3" w14:textId="07ED3B5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ECC_0.02_F</w:t>
            </w:r>
          </w:p>
        </w:tc>
        <w:tc>
          <w:tcPr>
            <w:tcW w:w="708" w:type="dxa"/>
            <w:vAlign w:val="bottom"/>
          </w:tcPr>
          <w:p w14:paraId="22D7CBB0" w14:textId="64C212E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1.20 </w:t>
            </w:r>
          </w:p>
        </w:tc>
        <w:tc>
          <w:tcPr>
            <w:tcW w:w="708" w:type="dxa"/>
            <w:vAlign w:val="bottom"/>
          </w:tcPr>
          <w:p w14:paraId="4BADDFC0" w14:textId="6D891AC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686DA728" w14:textId="26BC20B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vAlign w:val="bottom"/>
          </w:tcPr>
          <w:p w14:paraId="51B2A4A3" w14:textId="4BDD33C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4D62EBC3" w14:textId="347739F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66FB7CEB" w14:textId="4783DF9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58F41E7C" w14:textId="7B7398B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vAlign w:val="bottom"/>
          </w:tcPr>
          <w:p w14:paraId="28425018" w14:textId="40CDA96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1307626B" w14:textId="42413ED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vAlign w:val="bottom"/>
          </w:tcPr>
          <w:p w14:paraId="1D57511B" w14:textId="5A112D5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1620</w:t>
            </w:r>
          </w:p>
        </w:tc>
        <w:tc>
          <w:tcPr>
            <w:tcW w:w="850" w:type="dxa"/>
            <w:vAlign w:val="bottom"/>
          </w:tcPr>
          <w:p w14:paraId="39CF2F0F" w14:textId="4138F08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0.206</w:t>
            </w:r>
          </w:p>
        </w:tc>
        <w:tc>
          <w:tcPr>
            <w:tcW w:w="851" w:type="dxa"/>
            <w:vAlign w:val="bottom"/>
          </w:tcPr>
          <w:p w14:paraId="5C4D1968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14D48526" w14:textId="46875D3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4.73 </w:t>
            </w:r>
          </w:p>
        </w:tc>
        <w:tc>
          <w:tcPr>
            <w:tcW w:w="1134" w:type="dxa"/>
            <w:vAlign w:val="bottom"/>
          </w:tcPr>
          <w:p w14:paraId="512694A0" w14:textId="05EFB62E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7.39 </w:t>
            </w:r>
          </w:p>
        </w:tc>
        <w:tc>
          <w:tcPr>
            <w:tcW w:w="999" w:type="dxa"/>
            <w:vAlign w:val="bottom"/>
          </w:tcPr>
          <w:p w14:paraId="515781C7" w14:textId="7E46E642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25.98 </w:t>
            </w:r>
          </w:p>
        </w:tc>
      </w:tr>
      <w:tr w:rsidR="0037414A" w:rsidRPr="00F52CFF" w14:paraId="1C560A82" w14:textId="251A8FCD" w:rsidTr="0037414A">
        <w:trPr>
          <w:jc w:val="center"/>
        </w:trPr>
        <w:tc>
          <w:tcPr>
            <w:tcW w:w="709" w:type="dxa"/>
            <w:vMerge/>
          </w:tcPr>
          <w:p w14:paraId="2827F5F3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0133C2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B30782" w14:textId="7DC459F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224</w:t>
            </w:r>
          </w:p>
        </w:tc>
        <w:tc>
          <w:tcPr>
            <w:tcW w:w="1274" w:type="dxa"/>
            <w:vAlign w:val="bottom"/>
          </w:tcPr>
          <w:p w14:paraId="1CF67118" w14:textId="21BC8E7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ECC_0.025_F</w:t>
            </w:r>
          </w:p>
        </w:tc>
        <w:tc>
          <w:tcPr>
            <w:tcW w:w="708" w:type="dxa"/>
            <w:vAlign w:val="bottom"/>
          </w:tcPr>
          <w:p w14:paraId="355D548D" w14:textId="045B4E1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1.20 </w:t>
            </w:r>
          </w:p>
        </w:tc>
        <w:tc>
          <w:tcPr>
            <w:tcW w:w="708" w:type="dxa"/>
            <w:vAlign w:val="bottom"/>
          </w:tcPr>
          <w:p w14:paraId="58816CDA" w14:textId="3FD52ED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7839D9E8" w14:textId="1A40F5B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vAlign w:val="bottom"/>
          </w:tcPr>
          <w:p w14:paraId="5E699D01" w14:textId="0018BBB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14B915CB" w14:textId="5CF7963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1B85CBD7" w14:textId="2924764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76E9A855" w14:textId="1CB5880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vAlign w:val="bottom"/>
          </w:tcPr>
          <w:p w14:paraId="7CEBABAD" w14:textId="2CE91B6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78261424" w14:textId="5C14080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vAlign w:val="bottom"/>
          </w:tcPr>
          <w:p w14:paraId="67DF9280" w14:textId="60057AC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1620</w:t>
            </w:r>
          </w:p>
        </w:tc>
        <w:tc>
          <w:tcPr>
            <w:tcW w:w="850" w:type="dxa"/>
            <w:vAlign w:val="bottom"/>
          </w:tcPr>
          <w:p w14:paraId="07042839" w14:textId="406FB00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0.206</w:t>
            </w:r>
          </w:p>
        </w:tc>
        <w:tc>
          <w:tcPr>
            <w:tcW w:w="851" w:type="dxa"/>
            <w:vAlign w:val="bottom"/>
          </w:tcPr>
          <w:p w14:paraId="4587BF84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03CAF643" w14:textId="520F406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4.59 </w:t>
            </w:r>
          </w:p>
        </w:tc>
        <w:tc>
          <w:tcPr>
            <w:tcW w:w="1134" w:type="dxa"/>
            <w:vAlign w:val="bottom"/>
          </w:tcPr>
          <w:p w14:paraId="0EDCE01C" w14:textId="443F792A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6.98 </w:t>
            </w:r>
          </w:p>
        </w:tc>
        <w:tc>
          <w:tcPr>
            <w:tcW w:w="999" w:type="dxa"/>
            <w:vAlign w:val="bottom"/>
          </w:tcPr>
          <w:p w14:paraId="070B8384" w14:textId="00FC72A2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23.13 </w:t>
            </w:r>
          </w:p>
        </w:tc>
      </w:tr>
      <w:tr w:rsidR="0037414A" w:rsidRPr="00F52CFF" w14:paraId="0BDF94B7" w14:textId="5FC122D6" w:rsidTr="0037414A">
        <w:trPr>
          <w:jc w:val="center"/>
        </w:trPr>
        <w:tc>
          <w:tcPr>
            <w:tcW w:w="709" w:type="dxa"/>
            <w:vMerge/>
          </w:tcPr>
          <w:p w14:paraId="2BDDF07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7C5F243A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5012F0" w14:textId="70BCB6F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225</w:t>
            </w:r>
          </w:p>
        </w:tc>
        <w:tc>
          <w:tcPr>
            <w:tcW w:w="1274" w:type="dxa"/>
            <w:vAlign w:val="bottom"/>
          </w:tcPr>
          <w:p w14:paraId="68FDAFD7" w14:textId="1105A32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ECC_0.03_F</w:t>
            </w:r>
          </w:p>
        </w:tc>
        <w:tc>
          <w:tcPr>
            <w:tcW w:w="708" w:type="dxa"/>
            <w:vAlign w:val="bottom"/>
          </w:tcPr>
          <w:p w14:paraId="674FC529" w14:textId="3DCF374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1.20 </w:t>
            </w:r>
          </w:p>
        </w:tc>
        <w:tc>
          <w:tcPr>
            <w:tcW w:w="708" w:type="dxa"/>
            <w:vAlign w:val="bottom"/>
          </w:tcPr>
          <w:p w14:paraId="7A4BB1F9" w14:textId="7072D35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44F795DE" w14:textId="491F150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vAlign w:val="bottom"/>
          </w:tcPr>
          <w:p w14:paraId="693D3B97" w14:textId="4FE6A54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6D23F6CE" w14:textId="214B966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17C02CB5" w14:textId="76D92E0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427FD693" w14:textId="7B306A8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vAlign w:val="bottom"/>
          </w:tcPr>
          <w:p w14:paraId="3D578F6F" w14:textId="05CE0F3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63265A7B" w14:textId="0784090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vAlign w:val="bottom"/>
          </w:tcPr>
          <w:p w14:paraId="516A139F" w14:textId="4D44477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1620</w:t>
            </w:r>
          </w:p>
        </w:tc>
        <w:tc>
          <w:tcPr>
            <w:tcW w:w="850" w:type="dxa"/>
            <w:vAlign w:val="bottom"/>
          </w:tcPr>
          <w:p w14:paraId="6D7FAD06" w14:textId="17BFC4B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0.206</w:t>
            </w:r>
          </w:p>
        </w:tc>
        <w:tc>
          <w:tcPr>
            <w:tcW w:w="851" w:type="dxa"/>
            <w:vAlign w:val="bottom"/>
          </w:tcPr>
          <w:p w14:paraId="561DBF75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4E46C425" w14:textId="2E265ED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4.38 </w:t>
            </w:r>
          </w:p>
        </w:tc>
        <w:tc>
          <w:tcPr>
            <w:tcW w:w="1134" w:type="dxa"/>
            <w:vAlign w:val="bottom"/>
          </w:tcPr>
          <w:p w14:paraId="51ADA4F9" w14:textId="018004D4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6.57 </w:t>
            </w:r>
          </w:p>
        </w:tc>
        <w:tc>
          <w:tcPr>
            <w:tcW w:w="999" w:type="dxa"/>
            <w:vAlign w:val="bottom"/>
          </w:tcPr>
          <w:p w14:paraId="0F625B50" w14:textId="6FC65FAE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22.10 </w:t>
            </w:r>
          </w:p>
        </w:tc>
      </w:tr>
      <w:tr w:rsidR="0037414A" w:rsidRPr="00F52CFF" w14:paraId="5AA731C0" w14:textId="4B55D14C" w:rsidTr="0037414A">
        <w:trPr>
          <w:jc w:val="center"/>
        </w:trPr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1B58D8B8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14:paraId="3A7ED313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85ECA1C" w14:textId="12C4185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226</w:t>
            </w:r>
          </w:p>
        </w:tc>
        <w:tc>
          <w:tcPr>
            <w:tcW w:w="1274" w:type="dxa"/>
            <w:tcBorders>
              <w:bottom w:val="single" w:sz="4" w:space="0" w:color="auto"/>
            </w:tcBorders>
            <w:vAlign w:val="bottom"/>
          </w:tcPr>
          <w:p w14:paraId="2E745DA4" w14:textId="03C6455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ECC_0.04_F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413918F8" w14:textId="5188426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1.20 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467FCB5E" w14:textId="00224CE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2FA9B6DB" w14:textId="48771D3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vAlign w:val="bottom"/>
          </w:tcPr>
          <w:p w14:paraId="1CD8C401" w14:textId="5E5EDB3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42E4290A" w14:textId="6BD4B02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460733D5" w14:textId="04C8501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1D5C4BFF" w14:textId="0B74A6A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78DC3267" w14:textId="4D2AC36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32867F2C" w14:textId="6F5AEBE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6CC9883C" w14:textId="4F77516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1620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0A7C4A0E" w14:textId="32EB979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0.206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5D31B00F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563C1966" w14:textId="111183D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3.68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1E58F6E3" w14:textId="3EDF42D9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5.86 </w:t>
            </w:r>
          </w:p>
        </w:tc>
        <w:tc>
          <w:tcPr>
            <w:tcW w:w="999" w:type="dxa"/>
            <w:tcBorders>
              <w:bottom w:val="single" w:sz="4" w:space="0" w:color="auto"/>
            </w:tcBorders>
            <w:vAlign w:val="bottom"/>
          </w:tcPr>
          <w:p w14:paraId="364B2428" w14:textId="28518435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22.10 </w:t>
            </w:r>
          </w:p>
        </w:tc>
      </w:tr>
      <w:tr w:rsidR="0037414A" w:rsidRPr="00F52CFF" w14:paraId="6A16FCC9" w14:textId="7BB6DA4F" w:rsidTr="0037414A">
        <w:trPr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5B2C6877" w14:textId="07267F33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2011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14:paraId="51B095A4" w14:textId="0A7D3B8B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Mustafa ßSahmaran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0786A49" w14:textId="07E6B02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227</w:t>
            </w:r>
          </w:p>
        </w:tc>
        <w:tc>
          <w:tcPr>
            <w:tcW w:w="1274" w:type="dxa"/>
            <w:tcBorders>
              <w:top w:val="single" w:sz="4" w:space="0" w:color="auto"/>
            </w:tcBorders>
            <w:vAlign w:val="bottom"/>
          </w:tcPr>
          <w:p w14:paraId="7E698A71" w14:textId="198A0F4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ECC1_F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31F11766" w14:textId="73678E2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1.20 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091B71C2" w14:textId="3EEE136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0.27 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7CE7E0D0" w14:textId="1CA989A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tcBorders>
              <w:top w:val="single" w:sz="4" w:space="0" w:color="auto"/>
            </w:tcBorders>
            <w:vAlign w:val="bottom"/>
          </w:tcPr>
          <w:p w14:paraId="66A87463" w14:textId="780DFA8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0.002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6785D84C" w14:textId="5976826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14C7CFC0" w14:textId="13B4373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5079C10E" w14:textId="1529F8D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69F01ACA" w14:textId="7C96AA5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3B409605" w14:textId="0E196DD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37C8011A" w14:textId="2F7B228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1620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0EDF20A2" w14:textId="1322A11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0.186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20F3A6B1" w14:textId="2BAA793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62.50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3E4EA4D9" w14:textId="67FBED9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5.14 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77B8F9FA" w14:textId="222987D6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7.02 </w:t>
            </w:r>
          </w:p>
        </w:tc>
        <w:tc>
          <w:tcPr>
            <w:tcW w:w="999" w:type="dxa"/>
            <w:tcBorders>
              <w:top w:val="single" w:sz="4" w:space="0" w:color="auto"/>
            </w:tcBorders>
            <w:vAlign w:val="bottom"/>
          </w:tcPr>
          <w:p w14:paraId="30E2095A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4E813FAB" w14:textId="6A8D96E3" w:rsidTr="0037414A">
        <w:trPr>
          <w:jc w:val="center"/>
        </w:trPr>
        <w:tc>
          <w:tcPr>
            <w:tcW w:w="709" w:type="dxa"/>
            <w:vMerge/>
          </w:tcPr>
          <w:p w14:paraId="0EEC90B3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477E92A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9D8459" w14:textId="37FF926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228</w:t>
            </w:r>
          </w:p>
        </w:tc>
        <w:tc>
          <w:tcPr>
            <w:tcW w:w="1274" w:type="dxa"/>
            <w:vAlign w:val="bottom"/>
          </w:tcPr>
          <w:p w14:paraId="2738A456" w14:textId="0890C33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ECC2_F</w:t>
            </w:r>
          </w:p>
        </w:tc>
        <w:tc>
          <w:tcPr>
            <w:tcW w:w="708" w:type="dxa"/>
            <w:vAlign w:val="bottom"/>
          </w:tcPr>
          <w:p w14:paraId="430533EF" w14:textId="66C5653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2.20 </w:t>
            </w:r>
          </w:p>
        </w:tc>
        <w:tc>
          <w:tcPr>
            <w:tcW w:w="708" w:type="dxa"/>
            <w:vAlign w:val="bottom"/>
          </w:tcPr>
          <w:p w14:paraId="39A6369C" w14:textId="4E6B91E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0.27 </w:t>
            </w:r>
          </w:p>
        </w:tc>
        <w:tc>
          <w:tcPr>
            <w:tcW w:w="709" w:type="dxa"/>
            <w:vAlign w:val="bottom"/>
          </w:tcPr>
          <w:p w14:paraId="3889CFE5" w14:textId="2F11782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vAlign w:val="bottom"/>
          </w:tcPr>
          <w:p w14:paraId="19F95A23" w14:textId="4B518D9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0.002 </w:t>
            </w:r>
          </w:p>
        </w:tc>
        <w:tc>
          <w:tcPr>
            <w:tcW w:w="850" w:type="dxa"/>
            <w:vAlign w:val="bottom"/>
          </w:tcPr>
          <w:p w14:paraId="0E03B14E" w14:textId="3274EF0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3EB5C6D7" w14:textId="03B7758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5E9A0736" w14:textId="063CDF8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vAlign w:val="bottom"/>
          </w:tcPr>
          <w:p w14:paraId="56138C0A" w14:textId="3B10E13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vAlign w:val="bottom"/>
          </w:tcPr>
          <w:p w14:paraId="46F04B47" w14:textId="00969D8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vAlign w:val="bottom"/>
          </w:tcPr>
          <w:p w14:paraId="0B84AF00" w14:textId="21E878C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1620</w:t>
            </w:r>
          </w:p>
        </w:tc>
        <w:tc>
          <w:tcPr>
            <w:tcW w:w="850" w:type="dxa"/>
            <w:vAlign w:val="bottom"/>
          </w:tcPr>
          <w:p w14:paraId="7C3A3C0F" w14:textId="328BD70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0.186</w:t>
            </w:r>
          </w:p>
        </w:tc>
        <w:tc>
          <w:tcPr>
            <w:tcW w:w="851" w:type="dxa"/>
            <w:vAlign w:val="bottom"/>
          </w:tcPr>
          <w:p w14:paraId="611EF9F7" w14:textId="45F8375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54.10 </w:t>
            </w:r>
          </w:p>
        </w:tc>
        <w:tc>
          <w:tcPr>
            <w:tcW w:w="850" w:type="dxa"/>
            <w:vAlign w:val="bottom"/>
          </w:tcPr>
          <w:p w14:paraId="7C6875EF" w14:textId="46D6272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4.82 </w:t>
            </w:r>
          </w:p>
        </w:tc>
        <w:tc>
          <w:tcPr>
            <w:tcW w:w="1134" w:type="dxa"/>
            <w:vAlign w:val="bottom"/>
          </w:tcPr>
          <w:p w14:paraId="4E4ED442" w14:textId="53E285C2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7.28 </w:t>
            </w:r>
          </w:p>
        </w:tc>
        <w:tc>
          <w:tcPr>
            <w:tcW w:w="999" w:type="dxa"/>
            <w:vAlign w:val="bottom"/>
          </w:tcPr>
          <w:p w14:paraId="54E27075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0E114548" w14:textId="0E012B39" w:rsidTr="0037414A">
        <w:trPr>
          <w:jc w:val="center"/>
        </w:trPr>
        <w:tc>
          <w:tcPr>
            <w:tcW w:w="709" w:type="dxa"/>
            <w:vMerge/>
          </w:tcPr>
          <w:p w14:paraId="4F74680D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3FC887E6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CF4EE0" w14:textId="629FED3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229</w:t>
            </w:r>
          </w:p>
        </w:tc>
        <w:tc>
          <w:tcPr>
            <w:tcW w:w="1274" w:type="dxa"/>
            <w:vAlign w:val="bottom"/>
          </w:tcPr>
          <w:p w14:paraId="0B125FD8" w14:textId="2053C59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ECC1_M</w:t>
            </w:r>
          </w:p>
        </w:tc>
        <w:tc>
          <w:tcPr>
            <w:tcW w:w="708" w:type="dxa"/>
            <w:vAlign w:val="bottom"/>
          </w:tcPr>
          <w:p w14:paraId="5AF39A6A" w14:textId="3DC9540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1.20 </w:t>
            </w:r>
          </w:p>
        </w:tc>
        <w:tc>
          <w:tcPr>
            <w:tcW w:w="708" w:type="dxa"/>
            <w:vAlign w:val="bottom"/>
          </w:tcPr>
          <w:p w14:paraId="4E77B025" w14:textId="0FC8AB8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0.27 </w:t>
            </w:r>
          </w:p>
        </w:tc>
        <w:tc>
          <w:tcPr>
            <w:tcW w:w="709" w:type="dxa"/>
            <w:vAlign w:val="bottom"/>
          </w:tcPr>
          <w:p w14:paraId="60AD5AE6" w14:textId="4C3B060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vAlign w:val="bottom"/>
          </w:tcPr>
          <w:p w14:paraId="75851320" w14:textId="12B1FE0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0.002 </w:t>
            </w:r>
          </w:p>
        </w:tc>
        <w:tc>
          <w:tcPr>
            <w:tcW w:w="850" w:type="dxa"/>
            <w:vAlign w:val="bottom"/>
          </w:tcPr>
          <w:p w14:paraId="0D3BB035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45E3A537" w14:textId="302389A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4945FF27" w14:textId="6856E13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1D5A62A5" w14:textId="119C8AC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2F8727DD" w14:textId="2D2528A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6F110D8B" w14:textId="6E6E14B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7C41798A" w14:textId="39C4632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76E0A0A2" w14:textId="5E70366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60.30 </w:t>
            </w:r>
          </w:p>
        </w:tc>
        <w:tc>
          <w:tcPr>
            <w:tcW w:w="850" w:type="dxa"/>
            <w:vAlign w:val="bottom"/>
          </w:tcPr>
          <w:p w14:paraId="227F70A6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2D0A9EEB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5DE3E0B4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6691B41A" w14:textId="0A303FAC" w:rsidTr="0037414A">
        <w:trPr>
          <w:jc w:val="center"/>
        </w:trPr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479B9EBE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14:paraId="3825B2B8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6DA6F27" w14:textId="2C5BCCC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230</w:t>
            </w:r>
          </w:p>
        </w:tc>
        <w:tc>
          <w:tcPr>
            <w:tcW w:w="1274" w:type="dxa"/>
            <w:tcBorders>
              <w:bottom w:val="single" w:sz="4" w:space="0" w:color="auto"/>
            </w:tcBorders>
            <w:vAlign w:val="bottom"/>
          </w:tcPr>
          <w:p w14:paraId="19461290" w14:textId="4FE1071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ECC2_M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3042F05C" w14:textId="6FA9C1A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2.20 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130BCF4B" w14:textId="2069096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0.27 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471C29DE" w14:textId="0F63D5B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vAlign w:val="bottom"/>
          </w:tcPr>
          <w:p w14:paraId="1E7EF747" w14:textId="516B050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0.002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07E1192A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618F26D7" w14:textId="5E641FC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4BD1E3FD" w14:textId="680B62F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4E24519A" w14:textId="3D854DB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625B61FA" w14:textId="0595001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66CA9646" w14:textId="101D0FE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04F3EF33" w14:textId="3E1BEF6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1D2C1CFE" w14:textId="11E4354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52.40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40610F38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31B45F52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tcBorders>
              <w:bottom w:val="single" w:sz="4" w:space="0" w:color="auto"/>
            </w:tcBorders>
            <w:vAlign w:val="bottom"/>
          </w:tcPr>
          <w:p w14:paraId="78075AA2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62071299" w14:textId="4D2CFF0C" w:rsidTr="0037414A">
        <w:trPr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7EB744B3" w14:textId="2631DD49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2014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14:paraId="57D37F83" w14:textId="5399E18D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Burak Felekoglu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F2C3CD8" w14:textId="58CC469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231</w:t>
            </w:r>
          </w:p>
        </w:tc>
        <w:tc>
          <w:tcPr>
            <w:tcW w:w="1274" w:type="dxa"/>
            <w:tcBorders>
              <w:top w:val="single" w:sz="4" w:space="0" w:color="auto"/>
            </w:tcBorders>
            <w:vAlign w:val="bottom"/>
          </w:tcPr>
          <w:p w14:paraId="67CFA16D" w14:textId="7F4EDAC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P1-HF-WA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2370AE76" w14:textId="5E77CC9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2.80 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34E1B2DE" w14:textId="789A601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0.23 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5197CBDC" w14:textId="0409F79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tcBorders>
              <w:top w:val="single" w:sz="4" w:space="0" w:color="auto"/>
            </w:tcBorders>
            <w:vAlign w:val="bottom"/>
          </w:tcPr>
          <w:p w14:paraId="47748F43" w14:textId="11AD612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0.007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5DA8DD19" w14:textId="4B038C7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3236E72B" w14:textId="422344B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7F4F235A" w14:textId="17E038A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1A0C1F85" w14:textId="3E0403C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5E21F37A" w14:textId="403014A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57867812" w14:textId="45F750D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850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5CB921D4" w14:textId="50BC63B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0.317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4553B34F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3712A9C1" w14:textId="20A7C0B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2.30 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3D014547" w14:textId="0519AD1A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1.51 </w:t>
            </w:r>
          </w:p>
        </w:tc>
        <w:tc>
          <w:tcPr>
            <w:tcW w:w="999" w:type="dxa"/>
            <w:tcBorders>
              <w:top w:val="single" w:sz="4" w:space="0" w:color="auto"/>
            </w:tcBorders>
            <w:vAlign w:val="bottom"/>
          </w:tcPr>
          <w:p w14:paraId="5241557C" w14:textId="5A49BD25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17.29 </w:t>
            </w:r>
          </w:p>
        </w:tc>
      </w:tr>
      <w:tr w:rsidR="0037414A" w:rsidRPr="00F52CFF" w14:paraId="569C661C" w14:textId="2F7965FE" w:rsidTr="0037414A">
        <w:trPr>
          <w:jc w:val="center"/>
        </w:trPr>
        <w:tc>
          <w:tcPr>
            <w:tcW w:w="709" w:type="dxa"/>
            <w:vMerge/>
          </w:tcPr>
          <w:p w14:paraId="44616E58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68D2FBFC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380912" w14:textId="2FBDB7B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232</w:t>
            </w:r>
          </w:p>
        </w:tc>
        <w:tc>
          <w:tcPr>
            <w:tcW w:w="1274" w:type="dxa"/>
            <w:vAlign w:val="bottom"/>
          </w:tcPr>
          <w:p w14:paraId="0119E079" w14:textId="4CAB8C7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P1-LF-WA</w:t>
            </w:r>
          </w:p>
        </w:tc>
        <w:tc>
          <w:tcPr>
            <w:tcW w:w="708" w:type="dxa"/>
            <w:vAlign w:val="bottom"/>
          </w:tcPr>
          <w:p w14:paraId="58C520FA" w14:textId="34F1508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2.80 </w:t>
            </w:r>
          </w:p>
        </w:tc>
        <w:tc>
          <w:tcPr>
            <w:tcW w:w="708" w:type="dxa"/>
            <w:vAlign w:val="bottom"/>
          </w:tcPr>
          <w:p w14:paraId="1D8EF84E" w14:textId="55659B5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0.23 </w:t>
            </w:r>
          </w:p>
        </w:tc>
        <w:tc>
          <w:tcPr>
            <w:tcW w:w="709" w:type="dxa"/>
            <w:vAlign w:val="bottom"/>
          </w:tcPr>
          <w:p w14:paraId="10D89358" w14:textId="0D6D15B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5F9943A0" w14:textId="4375973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15C434DC" w14:textId="623029F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232C8655" w14:textId="5E11231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7E2A3D5F" w14:textId="0FE95A5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1" w:type="dxa"/>
            <w:vAlign w:val="bottom"/>
          </w:tcPr>
          <w:p w14:paraId="35816531" w14:textId="3B11EB5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50" w:type="dxa"/>
            <w:vAlign w:val="bottom"/>
          </w:tcPr>
          <w:p w14:paraId="4013D00F" w14:textId="0F96358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6</w:t>
            </w:r>
          </w:p>
        </w:tc>
        <w:tc>
          <w:tcPr>
            <w:tcW w:w="851" w:type="dxa"/>
            <w:vAlign w:val="bottom"/>
          </w:tcPr>
          <w:p w14:paraId="53219F52" w14:textId="3BE5AFC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850</w:t>
            </w:r>
          </w:p>
        </w:tc>
        <w:tc>
          <w:tcPr>
            <w:tcW w:w="850" w:type="dxa"/>
            <w:vAlign w:val="bottom"/>
          </w:tcPr>
          <w:p w14:paraId="4BE9FEC1" w14:textId="664B264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0.317</w:t>
            </w:r>
          </w:p>
        </w:tc>
        <w:tc>
          <w:tcPr>
            <w:tcW w:w="851" w:type="dxa"/>
            <w:vAlign w:val="bottom"/>
          </w:tcPr>
          <w:p w14:paraId="6ADF1684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0B6FAF15" w14:textId="5E99920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2.41 </w:t>
            </w:r>
          </w:p>
        </w:tc>
        <w:tc>
          <w:tcPr>
            <w:tcW w:w="1134" w:type="dxa"/>
            <w:vAlign w:val="bottom"/>
          </w:tcPr>
          <w:p w14:paraId="3F233A6C" w14:textId="723E5EA9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3.65 </w:t>
            </w:r>
          </w:p>
        </w:tc>
        <w:tc>
          <w:tcPr>
            <w:tcW w:w="999" w:type="dxa"/>
            <w:vAlign w:val="bottom"/>
          </w:tcPr>
          <w:p w14:paraId="5F4A82FC" w14:textId="59EA10C0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15.45 </w:t>
            </w:r>
          </w:p>
        </w:tc>
      </w:tr>
      <w:tr w:rsidR="0037414A" w:rsidRPr="00F52CFF" w14:paraId="77D1E3B0" w14:textId="488FE2DA" w:rsidTr="0037414A">
        <w:trPr>
          <w:jc w:val="center"/>
        </w:trPr>
        <w:tc>
          <w:tcPr>
            <w:tcW w:w="709" w:type="dxa"/>
            <w:vMerge/>
          </w:tcPr>
          <w:p w14:paraId="490623D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0B9945D3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AF7738" w14:textId="1C3E010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233</w:t>
            </w:r>
          </w:p>
        </w:tc>
        <w:tc>
          <w:tcPr>
            <w:tcW w:w="1274" w:type="dxa"/>
            <w:vAlign w:val="bottom"/>
          </w:tcPr>
          <w:p w14:paraId="12185FE9" w14:textId="7C072F5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P1-HF-W</w:t>
            </w:r>
          </w:p>
        </w:tc>
        <w:tc>
          <w:tcPr>
            <w:tcW w:w="708" w:type="dxa"/>
            <w:vAlign w:val="bottom"/>
          </w:tcPr>
          <w:p w14:paraId="4C242039" w14:textId="28AABB9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2.80 </w:t>
            </w:r>
          </w:p>
        </w:tc>
        <w:tc>
          <w:tcPr>
            <w:tcW w:w="708" w:type="dxa"/>
            <w:vAlign w:val="bottom"/>
          </w:tcPr>
          <w:p w14:paraId="20F4F57D" w14:textId="36042C3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0.23 </w:t>
            </w:r>
          </w:p>
        </w:tc>
        <w:tc>
          <w:tcPr>
            <w:tcW w:w="709" w:type="dxa"/>
            <w:vAlign w:val="bottom"/>
          </w:tcPr>
          <w:p w14:paraId="707A7A86" w14:textId="2CE77CA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25BB56C6" w14:textId="11372F1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0.007 </w:t>
            </w:r>
          </w:p>
        </w:tc>
        <w:tc>
          <w:tcPr>
            <w:tcW w:w="850" w:type="dxa"/>
            <w:vAlign w:val="bottom"/>
          </w:tcPr>
          <w:p w14:paraId="1EFCB995" w14:textId="6CC6AAD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60683FD3" w14:textId="527CCD3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1A65726C" w14:textId="063BC45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1" w:type="dxa"/>
            <w:vAlign w:val="bottom"/>
          </w:tcPr>
          <w:p w14:paraId="40E35ADF" w14:textId="397F5B9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50" w:type="dxa"/>
            <w:vAlign w:val="bottom"/>
          </w:tcPr>
          <w:p w14:paraId="6D21FB58" w14:textId="108F99B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6</w:t>
            </w:r>
          </w:p>
        </w:tc>
        <w:tc>
          <w:tcPr>
            <w:tcW w:w="851" w:type="dxa"/>
            <w:vAlign w:val="bottom"/>
          </w:tcPr>
          <w:p w14:paraId="4BB4531B" w14:textId="75957DC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850</w:t>
            </w:r>
          </w:p>
        </w:tc>
        <w:tc>
          <w:tcPr>
            <w:tcW w:w="850" w:type="dxa"/>
            <w:vAlign w:val="bottom"/>
          </w:tcPr>
          <w:p w14:paraId="5FE521A0" w14:textId="6C08126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0.317</w:t>
            </w:r>
          </w:p>
        </w:tc>
        <w:tc>
          <w:tcPr>
            <w:tcW w:w="851" w:type="dxa"/>
            <w:vAlign w:val="bottom"/>
          </w:tcPr>
          <w:p w14:paraId="7447E9C3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05DFDA99" w14:textId="4485384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2.49 </w:t>
            </w:r>
          </w:p>
        </w:tc>
        <w:tc>
          <w:tcPr>
            <w:tcW w:w="1134" w:type="dxa"/>
            <w:vAlign w:val="bottom"/>
          </w:tcPr>
          <w:p w14:paraId="1DB481DA" w14:textId="049DE3ED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3.46 </w:t>
            </w:r>
          </w:p>
        </w:tc>
        <w:tc>
          <w:tcPr>
            <w:tcW w:w="999" w:type="dxa"/>
            <w:vAlign w:val="bottom"/>
          </w:tcPr>
          <w:p w14:paraId="52FE8ED9" w14:textId="03918D90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17.29 </w:t>
            </w:r>
          </w:p>
        </w:tc>
      </w:tr>
      <w:tr w:rsidR="0037414A" w:rsidRPr="00F52CFF" w14:paraId="0EFE10A9" w14:textId="0ABB09E1" w:rsidTr="0037414A">
        <w:trPr>
          <w:jc w:val="center"/>
        </w:trPr>
        <w:tc>
          <w:tcPr>
            <w:tcW w:w="709" w:type="dxa"/>
            <w:vMerge/>
          </w:tcPr>
          <w:p w14:paraId="4A18DB6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36A62A6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DC2F7E" w14:textId="11B98A8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234</w:t>
            </w:r>
          </w:p>
        </w:tc>
        <w:tc>
          <w:tcPr>
            <w:tcW w:w="1274" w:type="dxa"/>
            <w:vAlign w:val="bottom"/>
          </w:tcPr>
          <w:p w14:paraId="1FB49FE9" w14:textId="7A368D6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P1-LF-W</w:t>
            </w:r>
          </w:p>
        </w:tc>
        <w:tc>
          <w:tcPr>
            <w:tcW w:w="708" w:type="dxa"/>
            <w:vAlign w:val="bottom"/>
          </w:tcPr>
          <w:p w14:paraId="6F676ADC" w14:textId="38EC197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2.80 </w:t>
            </w:r>
          </w:p>
        </w:tc>
        <w:tc>
          <w:tcPr>
            <w:tcW w:w="708" w:type="dxa"/>
            <w:vAlign w:val="bottom"/>
          </w:tcPr>
          <w:p w14:paraId="6D7B631E" w14:textId="592055B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0.23 </w:t>
            </w:r>
          </w:p>
        </w:tc>
        <w:tc>
          <w:tcPr>
            <w:tcW w:w="709" w:type="dxa"/>
            <w:vAlign w:val="bottom"/>
          </w:tcPr>
          <w:p w14:paraId="31967700" w14:textId="47A5E4B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746013A3" w14:textId="0D154BF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24DE4FD9" w14:textId="1C93F5B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7FAA0694" w14:textId="18D90A2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38CB584C" w14:textId="3DE8772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1" w:type="dxa"/>
            <w:vAlign w:val="bottom"/>
          </w:tcPr>
          <w:p w14:paraId="6C073140" w14:textId="65E8FBD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50" w:type="dxa"/>
            <w:vAlign w:val="bottom"/>
          </w:tcPr>
          <w:p w14:paraId="6AF955B0" w14:textId="7009B58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6</w:t>
            </w:r>
          </w:p>
        </w:tc>
        <w:tc>
          <w:tcPr>
            <w:tcW w:w="851" w:type="dxa"/>
            <w:vAlign w:val="bottom"/>
          </w:tcPr>
          <w:p w14:paraId="7A594170" w14:textId="0306E0E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850</w:t>
            </w:r>
          </w:p>
        </w:tc>
        <w:tc>
          <w:tcPr>
            <w:tcW w:w="850" w:type="dxa"/>
            <w:vAlign w:val="bottom"/>
          </w:tcPr>
          <w:p w14:paraId="4D30534F" w14:textId="0CB63A5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0.317</w:t>
            </w:r>
          </w:p>
        </w:tc>
        <w:tc>
          <w:tcPr>
            <w:tcW w:w="851" w:type="dxa"/>
            <w:vAlign w:val="bottom"/>
          </w:tcPr>
          <w:p w14:paraId="51F8CDA6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50F62BE0" w14:textId="45CC7B5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2.58 </w:t>
            </w:r>
          </w:p>
        </w:tc>
        <w:tc>
          <w:tcPr>
            <w:tcW w:w="1134" w:type="dxa"/>
            <w:vAlign w:val="bottom"/>
          </w:tcPr>
          <w:p w14:paraId="10828DFF" w14:textId="2FA742DD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6.07 </w:t>
            </w:r>
          </w:p>
        </w:tc>
        <w:tc>
          <w:tcPr>
            <w:tcW w:w="999" w:type="dxa"/>
            <w:vAlign w:val="bottom"/>
          </w:tcPr>
          <w:p w14:paraId="4476B78F" w14:textId="01F091CD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15.45 </w:t>
            </w:r>
          </w:p>
        </w:tc>
      </w:tr>
      <w:tr w:rsidR="0037414A" w:rsidRPr="00F52CFF" w14:paraId="01EEFA61" w14:textId="196CB2FB" w:rsidTr="0037414A">
        <w:trPr>
          <w:jc w:val="center"/>
        </w:trPr>
        <w:tc>
          <w:tcPr>
            <w:tcW w:w="709" w:type="dxa"/>
            <w:vMerge/>
          </w:tcPr>
          <w:p w14:paraId="43D1E688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6685BFA7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1791E8" w14:textId="1604775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235</w:t>
            </w:r>
          </w:p>
        </w:tc>
        <w:tc>
          <w:tcPr>
            <w:tcW w:w="1274" w:type="dxa"/>
            <w:vAlign w:val="bottom"/>
          </w:tcPr>
          <w:p w14:paraId="3416581D" w14:textId="011B159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P2-HF-A</w:t>
            </w:r>
          </w:p>
        </w:tc>
        <w:tc>
          <w:tcPr>
            <w:tcW w:w="708" w:type="dxa"/>
            <w:vAlign w:val="bottom"/>
          </w:tcPr>
          <w:p w14:paraId="583F2055" w14:textId="549A33F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2.80 </w:t>
            </w:r>
          </w:p>
        </w:tc>
        <w:tc>
          <w:tcPr>
            <w:tcW w:w="708" w:type="dxa"/>
            <w:vAlign w:val="bottom"/>
          </w:tcPr>
          <w:p w14:paraId="08C847E1" w14:textId="4885990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0.23 </w:t>
            </w:r>
          </w:p>
        </w:tc>
        <w:tc>
          <w:tcPr>
            <w:tcW w:w="709" w:type="dxa"/>
            <w:vAlign w:val="bottom"/>
          </w:tcPr>
          <w:p w14:paraId="067A44E7" w14:textId="4244165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1BB2144F" w14:textId="0510CDD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0.007 </w:t>
            </w:r>
          </w:p>
        </w:tc>
        <w:tc>
          <w:tcPr>
            <w:tcW w:w="850" w:type="dxa"/>
            <w:vAlign w:val="bottom"/>
          </w:tcPr>
          <w:p w14:paraId="19C1CBA1" w14:textId="7345FC3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3AADAA6B" w14:textId="5968225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336F96ED" w14:textId="1A2EFCF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1" w:type="dxa"/>
            <w:vAlign w:val="bottom"/>
          </w:tcPr>
          <w:p w14:paraId="5AFDC395" w14:textId="3612D82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50" w:type="dxa"/>
            <w:vAlign w:val="bottom"/>
          </w:tcPr>
          <w:p w14:paraId="544521E4" w14:textId="3F8531D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6</w:t>
            </w:r>
          </w:p>
        </w:tc>
        <w:tc>
          <w:tcPr>
            <w:tcW w:w="851" w:type="dxa"/>
            <w:vAlign w:val="bottom"/>
          </w:tcPr>
          <w:p w14:paraId="7B31FDD8" w14:textId="39EF055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850</w:t>
            </w:r>
          </w:p>
        </w:tc>
        <w:tc>
          <w:tcPr>
            <w:tcW w:w="850" w:type="dxa"/>
            <w:vAlign w:val="bottom"/>
          </w:tcPr>
          <w:p w14:paraId="47E43563" w14:textId="45E884C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0.317</w:t>
            </w:r>
          </w:p>
        </w:tc>
        <w:tc>
          <w:tcPr>
            <w:tcW w:w="851" w:type="dxa"/>
            <w:vAlign w:val="bottom"/>
          </w:tcPr>
          <w:p w14:paraId="18E102CA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0B34C179" w14:textId="50A4B55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4.05 </w:t>
            </w:r>
          </w:p>
        </w:tc>
        <w:tc>
          <w:tcPr>
            <w:tcW w:w="1134" w:type="dxa"/>
            <w:vAlign w:val="bottom"/>
          </w:tcPr>
          <w:p w14:paraId="19D13F96" w14:textId="6E518D72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2.96 </w:t>
            </w:r>
          </w:p>
        </w:tc>
        <w:tc>
          <w:tcPr>
            <w:tcW w:w="999" w:type="dxa"/>
            <w:vAlign w:val="bottom"/>
          </w:tcPr>
          <w:p w14:paraId="7A1B0C57" w14:textId="051619B4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17.29 </w:t>
            </w:r>
          </w:p>
        </w:tc>
      </w:tr>
      <w:tr w:rsidR="0037414A" w:rsidRPr="00F52CFF" w14:paraId="0FC39C25" w14:textId="7AB5588B" w:rsidTr="0037414A">
        <w:trPr>
          <w:jc w:val="center"/>
        </w:trPr>
        <w:tc>
          <w:tcPr>
            <w:tcW w:w="709" w:type="dxa"/>
            <w:vMerge/>
          </w:tcPr>
          <w:p w14:paraId="4808104A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7865B170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34E7A7" w14:textId="44625E8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236</w:t>
            </w:r>
          </w:p>
        </w:tc>
        <w:tc>
          <w:tcPr>
            <w:tcW w:w="1274" w:type="dxa"/>
            <w:vAlign w:val="bottom"/>
          </w:tcPr>
          <w:p w14:paraId="7054FC43" w14:textId="4B83ED5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P2-LF-A</w:t>
            </w:r>
          </w:p>
        </w:tc>
        <w:tc>
          <w:tcPr>
            <w:tcW w:w="708" w:type="dxa"/>
            <w:vAlign w:val="bottom"/>
          </w:tcPr>
          <w:p w14:paraId="075E89CF" w14:textId="3AC7572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2.80 </w:t>
            </w:r>
          </w:p>
        </w:tc>
        <w:tc>
          <w:tcPr>
            <w:tcW w:w="708" w:type="dxa"/>
            <w:vAlign w:val="bottom"/>
          </w:tcPr>
          <w:p w14:paraId="50D97A3A" w14:textId="484DC22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0.23 </w:t>
            </w:r>
          </w:p>
        </w:tc>
        <w:tc>
          <w:tcPr>
            <w:tcW w:w="709" w:type="dxa"/>
            <w:vAlign w:val="bottom"/>
          </w:tcPr>
          <w:p w14:paraId="4232ED78" w14:textId="491A345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36CCEBBC" w14:textId="70B5ECB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6E7C6EA6" w14:textId="5EEAA80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36ADD0F7" w14:textId="0AFAFE3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4536548B" w14:textId="17AA55C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1" w:type="dxa"/>
            <w:vAlign w:val="bottom"/>
          </w:tcPr>
          <w:p w14:paraId="505636E8" w14:textId="0BFB109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50" w:type="dxa"/>
            <w:vAlign w:val="bottom"/>
          </w:tcPr>
          <w:p w14:paraId="16853707" w14:textId="73D6CC0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6</w:t>
            </w:r>
          </w:p>
        </w:tc>
        <w:tc>
          <w:tcPr>
            <w:tcW w:w="851" w:type="dxa"/>
            <w:vAlign w:val="bottom"/>
          </w:tcPr>
          <w:p w14:paraId="0F9CCBBB" w14:textId="21ABB08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850</w:t>
            </w:r>
          </w:p>
        </w:tc>
        <w:tc>
          <w:tcPr>
            <w:tcW w:w="850" w:type="dxa"/>
            <w:vAlign w:val="bottom"/>
          </w:tcPr>
          <w:p w14:paraId="0D4083A7" w14:textId="0439AA9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0.317</w:t>
            </w:r>
          </w:p>
        </w:tc>
        <w:tc>
          <w:tcPr>
            <w:tcW w:w="851" w:type="dxa"/>
            <w:vAlign w:val="bottom"/>
          </w:tcPr>
          <w:p w14:paraId="7F07526A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56F1A7EA" w14:textId="59CE74D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4.29 </w:t>
            </w:r>
          </w:p>
        </w:tc>
        <w:tc>
          <w:tcPr>
            <w:tcW w:w="1134" w:type="dxa"/>
            <w:vAlign w:val="bottom"/>
          </w:tcPr>
          <w:p w14:paraId="71D0C7A0" w14:textId="70768A8E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2.81 </w:t>
            </w:r>
          </w:p>
        </w:tc>
        <w:tc>
          <w:tcPr>
            <w:tcW w:w="999" w:type="dxa"/>
            <w:vAlign w:val="bottom"/>
          </w:tcPr>
          <w:p w14:paraId="1A12BEEA" w14:textId="3BE4B2A9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15.45 </w:t>
            </w:r>
          </w:p>
        </w:tc>
      </w:tr>
      <w:tr w:rsidR="0037414A" w:rsidRPr="00F52CFF" w14:paraId="532B9C29" w14:textId="5C32D892" w:rsidTr="0037414A">
        <w:trPr>
          <w:jc w:val="center"/>
        </w:trPr>
        <w:tc>
          <w:tcPr>
            <w:tcW w:w="709" w:type="dxa"/>
            <w:vMerge/>
          </w:tcPr>
          <w:p w14:paraId="5E49ECA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5508281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68A8C5" w14:textId="0CD2384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237</w:t>
            </w:r>
          </w:p>
        </w:tc>
        <w:tc>
          <w:tcPr>
            <w:tcW w:w="1274" w:type="dxa"/>
            <w:vAlign w:val="bottom"/>
          </w:tcPr>
          <w:p w14:paraId="34F601DF" w14:textId="3709149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P2-HF-W</w:t>
            </w:r>
          </w:p>
        </w:tc>
        <w:tc>
          <w:tcPr>
            <w:tcW w:w="708" w:type="dxa"/>
            <w:vAlign w:val="bottom"/>
          </w:tcPr>
          <w:p w14:paraId="5CB29EDA" w14:textId="0C6657C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2.80 </w:t>
            </w:r>
          </w:p>
        </w:tc>
        <w:tc>
          <w:tcPr>
            <w:tcW w:w="708" w:type="dxa"/>
            <w:vAlign w:val="bottom"/>
          </w:tcPr>
          <w:p w14:paraId="4B84FF0A" w14:textId="6A1DDC4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0.23 </w:t>
            </w:r>
          </w:p>
        </w:tc>
        <w:tc>
          <w:tcPr>
            <w:tcW w:w="709" w:type="dxa"/>
            <w:vAlign w:val="bottom"/>
          </w:tcPr>
          <w:p w14:paraId="48390769" w14:textId="0D55D50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4EDE2CBF" w14:textId="0E476ED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0.007 </w:t>
            </w:r>
          </w:p>
        </w:tc>
        <w:tc>
          <w:tcPr>
            <w:tcW w:w="850" w:type="dxa"/>
            <w:vAlign w:val="bottom"/>
          </w:tcPr>
          <w:p w14:paraId="3C6780EA" w14:textId="6B3D9FC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69C96F91" w14:textId="59F8235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6FC9F05B" w14:textId="7CA8D3C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1" w:type="dxa"/>
            <w:vAlign w:val="bottom"/>
          </w:tcPr>
          <w:p w14:paraId="3116B55E" w14:textId="39B8EC3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50" w:type="dxa"/>
            <w:vAlign w:val="bottom"/>
          </w:tcPr>
          <w:p w14:paraId="4F38969D" w14:textId="125DA26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6</w:t>
            </w:r>
          </w:p>
        </w:tc>
        <w:tc>
          <w:tcPr>
            <w:tcW w:w="851" w:type="dxa"/>
            <w:vAlign w:val="bottom"/>
          </w:tcPr>
          <w:p w14:paraId="48F6D91B" w14:textId="529FC2B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850</w:t>
            </w:r>
          </w:p>
        </w:tc>
        <w:tc>
          <w:tcPr>
            <w:tcW w:w="850" w:type="dxa"/>
            <w:vAlign w:val="bottom"/>
          </w:tcPr>
          <w:p w14:paraId="40F3B301" w14:textId="335251D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0.317</w:t>
            </w:r>
          </w:p>
        </w:tc>
        <w:tc>
          <w:tcPr>
            <w:tcW w:w="851" w:type="dxa"/>
            <w:vAlign w:val="bottom"/>
          </w:tcPr>
          <w:p w14:paraId="6027112B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55CA765C" w14:textId="6064736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3.79 </w:t>
            </w:r>
          </w:p>
        </w:tc>
        <w:tc>
          <w:tcPr>
            <w:tcW w:w="1134" w:type="dxa"/>
            <w:vAlign w:val="bottom"/>
          </w:tcPr>
          <w:p w14:paraId="6AE65701" w14:textId="548D5729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5.65 </w:t>
            </w:r>
          </w:p>
        </w:tc>
        <w:tc>
          <w:tcPr>
            <w:tcW w:w="999" w:type="dxa"/>
            <w:vAlign w:val="bottom"/>
          </w:tcPr>
          <w:p w14:paraId="25AB3068" w14:textId="4FA6C491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16.25 </w:t>
            </w:r>
          </w:p>
        </w:tc>
      </w:tr>
      <w:tr w:rsidR="0037414A" w:rsidRPr="00F52CFF" w14:paraId="0DC8C063" w14:textId="336CD7AE" w:rsidTr="0037414A">
        <w:trPr>
          <w:jc w:val="center"/>
        </w:trPr>
        <w:tc>
          <w:tcPr>
            <w:tcW w:w="709" w:type="dxa"/>
            <w:vMerge/>
          </w:tcPr>
          <w:p w14:paraId="4B12AA95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627003B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519C8A" w14:textId="77C64C6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238</w:t>
            </w:r>
          </w:p>
        </w:tc>
        <w:tc>
          <w:tcPr>
            <w:tcW w:w="1274" w:type="dxa"/>
            <w:vAlign w:val="bottom"/>
          </w:tcPr>
          <w:p w14:paraId="414092B4" w14:textId="632D7E4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P2-LF-W</w:t>
            </w:r>
          </w:p>
        </w:tc>
        <w:tc>
          <w:tcPr>
            <w:tcW w:w="708" w:type="dxa"/>
            <w:vAlign w:val="bottom"/>
          </w:tcPr>
          <w:p w14:paraId="6548D0DD" w14:textId="4D41DEA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2.80 </w:t>
            </w:r>
          </w:p>
        </w:tc>
        <w:tc>
          <w:tcPr>
            <w:tcW w:w="708" w:type="dxa"/>
            <w:vAlign w:val="bottom"/>
          </w:tcPr>
          <w:p w14:paraId="3581A772" w14:textId="1698A40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0.23 </w:t>
            </w:r>
          </w:p>
        </w:tc>
        <w:tc>
          <w:tcPr>
            <w:tcW w:w="709" w:type="dxa"/>
            <w:vAlign w:val="bottom"/>
          </w:tcPr>
          <w:p w14:paraId="4A018F3D" w14:textId="30DB347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38E0F44C" w14:textId="65731A4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2908D8FC" w14:textId="3628C50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5378F910" w14:textId="1F703E0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62F7B985" w14:textId="73D0A2F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1" w:type="dxa"/>
            <w:vAlign w:val="bottom"/>
          </w:tcPr>
          <w:p w14:paraId="549513EF" w14:textId="064BC98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50" w:type="dxa"/>
            <w:vAlign w:val="bottom"/>
          </w:tcPr>
          <w:p w14:paraId="762A91E3" w14:textId="2D2C011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6</w:t>
            </w:r>
          </w:p>
        </w:tc>
        <w:tc>
          <w:tcPr>
            <w:tcW w:w="851" w:type="dxa"/>
            <w:vAlign w:val="bottom"/>
          </w:tcPr>
          <w:p w14:paraId="5A2B980A" w14:textId="55FDF5F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850</w:t>
            </w:r>
          </w:p>
        </w:tc>
        <w:tc>
          <w:tcPr>
            <w:tcW w:w="850" w:type="dxa"/>
            <w:vAlign w:val="bottom"/>
          </w:tcPr>
          <w:p w14:paraId="5574AB19" w14:textId="7819E5D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0.317</w:t>
            </w:r>
          </w:p>
        </w:tc>
        <w:tc>
          <w:tcPr>
            <w:tcW w:w="851" w:type="dxa"/>
            <w:vAlign w:val="bottom"/>
          </w:tcPr>
          <w:p w14:paraId="77D4B465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3619907C" w14:textId="08AD265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4.25 </w:t>
            </w:r>
          </w:p>
        </w:tc>
        <w:tc>
          <w:tcPr>
            <w:tcW w:w="1134" w:type="dxa"/>
            <w:vAlign w:val="bottom"/>
          </w:tcPr>
          <w:p w14:paraId="47F07171" w14:textId="68E6283C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11.18 </w:t>
            </w:r>
          </w:p>
        </w:tc>
        <w:tc>
          <w:tcPr>
            <w:tcW w:w="999" w:type="dxa"/>
            <w:vAlign w:val="bottom"/>
          </w:tcPr>
          <w:p w14:paraId="719AF624" w14:textId="4BCFCEA9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15.17 </w:t>
            </w:r>
          </w:p>
        </w:tc>
      </w:tr>
      <w:tr w:rsidR="0037414A" w:rsidRPr="00F52CFF" w14:paraId="6F37BE11" w14:textId="60E1AB4D" w:rsidTr="0037414A">
        <w:trPr>
          <w:jc w:val="center"/>
        </w:trPr>
        <w:tc>
          <w:tcPr>
            <w:tcW w:w="709" w:type="dxa"/>
            <w:vMerge/>
          </w:tcPr>
          <w:p w14:paraId="6989598C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553D49EB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DFA319" w14:textId="0D6D8C8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239</w:t>
            </w:r>
          </w:p>
        </w:tc>
        <w:tc>
          <w:tcPr>
            <w:tcW w:w="1274" w:type="dxa"/>
            <w:vAlign w:val="bottom"/>
          </w:tcPr>
          <w:p w14:paraId="2B499217" w14:textId="2762799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P3-LF-A</w:t>
            </w:r>
          </w:p>
        </w:tc>
        <w:tc>
          <w:tcPr>
            <w:tcW w:w="708" w:type="dxa"/>
            <w:vAlign w:val="bottom"/>
          </w:tcPr>
          <w:p w14:paraId="40764E67" w14:textId="7308A94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2.80 </w:t>
            </w:r>
          </w:p>
        </w:tc>
        <w:tc>
          <w:tcPr>
            <w:tcW w:w="708" w:type="dxa"/>
            <w:vAlign w:val="bottom"/>
          </w:tcPr>
          <w:p w14:paraId="15AA9B4A" w14:textId="78D878C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0.23 </w:t>
            </w:r>
          </w:p>
        </w:tc>
        <w:tc>
          <w:tcPr>
            <w:tcW w:w="709" w:type="dxa"/>
            <w:vAlign w:val="bottom"/>
          </w:tcPr>
          <w:p w14:paraId="4D141F81" w14:textId="6478331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1809657E" w14:textId="0BC3BAD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3B874D25" w14:textId="551B8F0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50A74B06" w14:textId="3009988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3CF60311" w14:textId="2609211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1" w:type="dxa"/>
            <w:vAlign w:val="bottom"/>
          </w:tcPr>
          <w:p w14:paraId="44E06D81" w14:textId="247E68E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50" w:type="dxa"/>
            <w:vAlign w:val="bottom"/>
          </w:tcPr>
          <w:p w14:paraId="70D5CEE5" w14:textId="0C32A7A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6</w:t>
            </w:r>
          </w:p>
        </w:tc>
        <w:tc>
          <w:tcPr>
            <w:tcW w:w="851" w:type="dxa"/>
            <w:vAlign w:val="bottom"/>
          </w:tcPr>
          <w:p w14:paraId="556F09A5" w14:textId="0AD1FED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850</w:t>
            </w:r>
          </w:p>
        </w:tc>
        <w:tc>
          <w:tcPr>
            <w:tcW w:w="850" w:type="dxa"/>
            <w:vAlign w:val="bottom"/>
          </w:tcPr>
          <w:p w14:paraId="1FD1F2DC" w14:textId="149443C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0.317</w:t>
            </w:r>
          </w:p>
        </w:tc>
        <w:tc>
          <w:tcPr>
            <w:tcW w:w="851" w:type="dxa"/>
            <w:vAlign w:val="bottom"/>
          </w:tcPr>
          <w:p w14:paraId="545E9552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4B935BDB" w14:textId="75A3C5B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3.64 </w:t>
            </w:r>
          </w:p>
        </w:tc>
        <w:tc>
          <w:tcPr>
            <w:tcW w:w="1134" w:type="dxa"/>
            <w:vAlign w:val="bottom"/>
          </w:tcPr>
          <w:p w14:paraId="2DEC48C1" w14:textId="50A61D1A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5.74 </w:t>
            </w:r>
          </w:p>
        </w:tc>
        <w:tc>
          <w:tcPr>
            <w:tcW w:w="999" w:type="dxa"/>
            <w:vAlign w:val="bottom"/>
          </w:tcPr>
          <w:p w14:paraId="4C759C49" w14:textId="7E37F704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16.25 </w:t>
            </w:r>
          </w:p>
        </w:tc>
      </w:tr>
      <w:tr w:rsidR="0037414A" w:rsidRPr="00F52CFF" w14:paraId="1C22CC0E" w14:textId="56F98B43" w:rsidTr="0037414A">
        <w:trPr>
          <w:jc w:val="center"/>
        </w:trPr>
        <w:tc>
          <w:tcPr>
            <w:tcW w:w="709" w:type="dxa"/>
            <w:vMerge/>
          </w:tcPr>
          <w:p w14:paraId="4883866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78C779AD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F03C26" w14:textId="3EB57FD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240</w:t>
            </w:r>
          </w:p>
        </w:tc>
        <w:tc>
          <w:tcPr>
            <w:tcW w:w="1274" w:type="dxa"/>
            <w:vAlign w:val="bottom"/>
          </w:tcPr>
          <w:p w14:paraId="1793C967" w14:textId="4B02652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P3-LF-WA</w:t>
            </w:r>
          </w:p>
        </w:tc>
        <w:tc>
          <w:tcPr>
            <w:tcW w:w="708" w:type="dxa"/>
            <w:vAlign w:val="bottom"/>
          </w:tcPr>
          <w:p w14:paraId="1BA22918" w14:textId="2E53E4F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2.80 </w:t>
            </w:r>
          </w:p>
        </w:tc>
        <w:tc>
          <w:tcPr>
            <w:tcW w:w="708" w:type="dxa"/>
            <w:vAlign w:val="bottom"/>
          </w:tcPr>
          <w:p w14:paraId="370F4BCB" w14:textId="239E4FE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0.23 </w:t>
            </w:r>
          </w:p>
        </w:tc>
        <w:tc>
          <w:tcPr>
            <w:tcW w:w="709" w:type="dxa"/>
            <w:vAlign w:val="bottom"/>
          </w:tcPr>
          <w:p w14:paraId="60DB8EEC" w14:textId="724CB0E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vAlign w:val="bottom"/>
          </w:tcPr>
          <w:p w14:paraId="6206EE51" w14:textId="6EE266B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3EF1798F" w14:textId="1D4C136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vAlign w:val="bottom"/>
          </w:tcPr>
          <w:p w14:paraId="50D13E83" w14:textId="7B2DF73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06580016" w14:textId="474677B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1" w:type="dxa"/>
            <w:vAlign w:val="bottom"/>
          </w:tcPr>
          <w:p w14:paraId="7907ECF5" w14:textId="208B363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50" w:type="dxa"/>
            <w:vAlign w:val="bottom"/>
          </w:tcPr>
          <w:p w14:paraId="401A7036" w14:textId="0E55578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6</w:t>
            </w:r>
          </w:p>
        </w:tc>
        <w:tc>
          <w:tcPr>
            <w:tcW w:w="851" w:type="dxa"/>
            <w:vAlign w:val="bottom"/>
          </w:tcPr>
          <w:p w14:paraId="514F8F2C" w14:textId="352B40F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850</w:t>
            </w:r>
          </w:p>
        </w:tc>
        <w:tc>
          <w:tcPr>
            <w:tcW w:w="850" w:type="dxa"/>
            <w:vAlign w:val="bottom"/>
          </w:tcPr>
          <w:p w14:paraId="743476BA" w14:textId="16F9D45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0.317</w:t>
            </w:r>
          </w:p>
        </w:tc>
        <w:tc>
          <w:tcPr>
            <w:tcW w:w="851" w:type="dxa"/>
            <w:vAlign w:val="bottom"/>
          </w:tcPr>
          <w:p w14:paraId="1BBBC56B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0D91597D" w14:textId="26E50AF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3.81 </w:t>
            </w:r>
          </w:p>
        </w:tc>
        <w:tc>
          <w:tcPr>
            <w:tcW w:w="1134" w:type="dxa"/>
            <w:vAlign w:val="bottom"/>
          </w:tcPr>
          <w:p w14:paraId="60772748" w14:textId="0571094A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7.86 </w:t>
            </w:r>
          </w:p>
        </w:tc>
        <w:tc>
          <w:tcPr>
            <w:tcW w:w="999" w:type="dxa"/>
            <w:vAlign w:val="bottom"/>
          </w:tcPr>
          <w:p w14:paraId="3E607503" w14:textId="440C5B8D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15.17 </w:t>
            </w:r>
          </w:p>
        </w:tc>
      </w:tr>
      <w:tr w:rsidR="0037414A" w:rsidRPr="00F52CFF" w14:paraId="00DC3A4B" w14:textId="1575CE9B" w:rsidTr="0037414A">
        <w:trPr>
          <w:jc w:val="center"/>
        </w:trPr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7DFAFF0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14:paraId="21170730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39FFCAF" w14:textId="53F6690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241</w:t>
            </w:r>
          </w:p>
        </w:tc>
        <w:tc>
          <w:tcPr>
            <w:tcW w:w="1274" w:type="dxa"/>
            <w:tcBorders>
              <w:bottom w:val="single" w:sz="4" w:space="0" w:color="auto"/>
            </w:tcBorders>
            <w:vAlign w:val="bottom"/>
          </w:tcPr>
          <w:p w14:paraId="0B7B8D4A" w14:textId="71BDA64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P3-LF-W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1DE802FC" w14:textId="638474A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2.80 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68C752BD" w14:textId="0B6BE9B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0.23 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41BE0AA8" w14:textId="032A721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vAlign w:val="bottom"/>
          </w:tcPr>
          <w:p w14:paraId="32AB9B62" w14:textId="7E8AB02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7C74DBF5" w14:textId="0A91584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PP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2A2752A5" w14:textId="2D7105D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419A5B88" w14:textId="756ABE6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59B65735" w14:textId="17ACB79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433C6E2F" w14:textId="7B0C9F6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6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005BEA6D" w14:textId="57685E6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850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613D19E8" w14:textId="095397F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0.317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0017CFF9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2C923A88" w14:textId="3BE1BD5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3.64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4644FC6D" w14:textId="6C7BDE71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11.40 </w:t>
            </w:r>
          </w:p>
        </w:tc>
        <w:tc>
          <w:tcPr>
            <w:tcW w:w="999" w:type="dxa"/>
            <w:tcBorders>
              <w:bottom w:val="single" w:sz="4" w:space="0" w:color="auto"/>
            </w:tcBorders>
            <w:vAlign w:val="bottom"/>
          </w:tcPr>
          <w:p w14:paraId="6383D3F8" w14:textId="2920F6E2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17.00 </w:t>
            </w:r>
          </w:p>
        </w:tc>
      </w:tr>
      <w:tr w:rsidR="0037414A" w:rsidRPr="00F52CFF" w14:paraId="5E514B16" w14:textId="5367ABC2" w:rsidTr="0037414A">
        <w:trPr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1BB509EB" w14:textId="5E5A606B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2014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14:paraId="0B4A3878" w14:textId="419629D0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Ravi Ranade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DC16AFE" w14:textId="2F27BFB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242</w:t>
            </w:r>
          </w:p>
        </w:tc>
        <w:tc>
          <w:tcPr>
            <w:tcW w:w="1274" w:type="dxa"/>
            <w:tcBorders>
              <w:top w:val="single" w:sz="4" w:space="0" w:color="auto"/>
            </w:tcBorders>
            <w:vAlign w:val="bottom"/>
          </w:tcPr>
          <w:p w14:paraId="39650622" w14:textId="1EDADF9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M45-ECC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73A920D3" w14:textId="6B7D2EF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1.21 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3A5D3856" w14:textId="45F2166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0.26 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2547147C" w14:textId="0E66D73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tcBorders>
              <w:top w:val="single" w:sz="4" w:space="0" w:color="auto"/>
            </w:tcBorders>
            <w:vAlign w:val="bottom"/>
          </w:tcPr>
          <w:p w14:paraId="32E99956" w14:textId="29949AD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0.002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46AC4C3D" w14:textId="04F4209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5AF58B63" w14:textId="63F8F5D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18F13CE5" w14:textId="1B1868D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79B9CE31" w14:textId="580B4E1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6828260F" w14:textId="2E4D055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6748FBD1" w14:textId="59F9ABD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75F1701E" w14:textId="66F8FB4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0.206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4A671E04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70F767AD" w14:textId="5E2A24E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5.10 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670193B4" w14:textId="28895115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8.93 </w:t>
            </w:r>
          </w:p>
        </w:tc>
        <w:tc>
          <w:tcPr>
            <w:tcW w:w="999" w:type="dxa"/>
            <w:tcBorders>
              <w:top w:val="single" w:sz="4" w:space="0" w:color="auto"/>
            </w:tcBorders>
            <w:vAlign w:val="bottom"/>
          </w:tcPr>
          <w:p w14:paraId="4B350313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1D519C7F" w14:textId="4BC3C253" w:rsidTr="0037414A">
        <w:trPr>
          <w:jc w:val="center"/>
        </w:trPr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6FBA72EA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14:paraId="5ED778BC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C15E4B4" w14:textId="22F242E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243</w:t>
            </w:r>
          </w:p>
        </w:tc>
        <w:tc>
          <w:tcPr>
            <w:tcW w:w="1274" w:type="dxa"/>
            <w:tcBorders>
              <w:bottom w:val="single" w:sz="4" w:space="0" w:color="auto"/>
            </w:tcBorders>
            <w:vAlign w:val="bottom"/>
          </w:tcPr>
          <w:p w14:paraId="0B3FBCB6" w14:textId="7BECF23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HFA-ECC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273741A0" w14:textId="3C7EDDC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2.80 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0DDD50C0" w14:textId="7352501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0.26 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7E6F7D02" w14:textId="1A5AEEB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0.37 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vAlign w:val="bottom"/>
          </w:tcPr>
          <w:p w14:paraId="161BBCD3" w14:textId="450404E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0.002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4127B14F" w14:textId="24930C4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2ACA088E" w14:textId="60FD48C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23B6F5CC" w14:textId="127AC2B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3D004E27" w14:textId="44BF40A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4FC30D1A" w14:textId="5BD1E3D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08DA7D9C" w14:textId="5A4259E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41117102" w14:textId="78CD916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0.206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5529416D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2ABFDB6D" w14:textId="11D75BE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4.50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1BFB5492" w14:textId="72C230A2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17.10 </w:t>
            </w:r>
          </w:p>
        </w:tc>
        <w:tc>
          <w:tcPr>
            <w:tcW w:w="999" w:type="dxa"/>
            <w:tcBorders>
              <w:bottom w:val="single" w:sz="4" w:space="0" w:color="auto"/>
            </w:tcBorders>
            <w:vAlign w:val="bottom"/>
          </w:tcPr>
          <w:p w14:paraId="3002BC80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683B8947" w14:textId="740645E0" w:rsidTr="0037414A">
        <w:trPr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5EED7AF1" w14:textId="0F93D819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2014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14:paraId="57926257" w14:textId="18B89318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Zhigang Zhang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E3BC267" w14:textId="42FD114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244</w:t>
            </w:r>
          </w:p>
        </w:tc>
        <w:tc>
          <w:tcPr>
            <w:tcW w:w="1274" w:type="dxa"/>
            <w:tcBorders>
              <w:top w:val="single" w:sz="4" w:space="0" w:color="auto"/>
            </w:tcBorders>
            <w:vAlign w:val="bottom"/>
          </w:tcPr>
          <w:p w14:paraId="25D387F0" w14:textId="050364B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M1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3F12BDFB" w14:textId="6A0F938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1.20 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4D0F1E13" w14:textId="37D7B16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58019B36" w14:textId="2D84A08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tcBorders>
              <w:top w:val="single" w:sz="4" w:space="0" w:color="auto"/>
            </w:tcBorders>
            <w:vAlign w:val="bottom"/>
          </w:tcPr>
          <w:p w14:paraId="50AC5E6D" w14:textId="463C64D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0.014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7FAF6671" w14:textId="384C092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06F9FE02" w14:textId="6FDDA8D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3F923711" w14:textId="0A8CD2A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675764AF" w14:textId="781F923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1EBE81CA" w14:textId="1E1EB32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0D85F1A9" w14:textId="3E80DED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1620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66949A9D" w14:textId="014F69B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0.206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6DFC580B" w14:textId="7ADBFA0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47.00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04CA8421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49DED32D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single" w:sz="4" w:space="0" w:color="auto"/>
            </w:tcBorders>
            <w:vAlign w:val="bottom"/>
          </w:tcPr>
          <w:p w14:paraId="2FB3983D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36300042" w14:textId="17E42B5D" w:rsidTr="0037414A">
        <w:trPr>
          <w:jc w:val="center"/>
        </w:trPr>
        <w:tc>
          <w:tcPr>
            <w:tcW w:w="709" w:type="dxa"/>
            <w:vMerge/>
          </w:tcPr>
          <w:p w14:paraId="4F0E57D6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744C8DEC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BCC9F3" w14:textId="018B97B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245</w:t>
            </w:r>
          </w:p>
        </w:tc>
        <w:tc>
          <w:tcPr>
            <w:tcW w:w="1274" w:type="dxa"/>
            <w:vAlign w:val="bottom"/>
          </w:tcPr>
          <w:p w14:paraId="37ED8721" w14:textId="7BFBCB8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M2</w:t>
            </w:r>
          </w:p>
        </w:tc>
        <w:tc>
          <w:tcPr>
            <w:tcW w:w="708" w:type="dxa"/>
            <w:vAlign w:val="bottom"/>
          </w:tcPr>
          <w:p w14:paraId="2E65C226" w14:textId="729B99A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2.20 </w:t>
            </w:r>
          </w:p>
        </w:tc>
        <w:tc>
          <w:tcPr>
            <w:tcW w:w="708" w:type="dxa"/>
            <w:vAlign w:val="bottom"/>
          </w:tcPr>
          <w:p w14:paraId="10D5F862" w14:textId="68BD08C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9" w:type="dxa"/>
            <w:vAlign w:val="bottom"/>
          </w:tcPr>
          <w:p w14:paraId="7BA69380" w14:textId="540EF77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vAlign w:val="bottom"/>
          </w:tcPr>
          <w:p w14:paraId="407595C7" w14:textId="15F44C1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0.009 </w:t>
            </w:r>
          </w:p>
        </w:tc>
        <w:tc>
          <w:tcPr>
            <w:tcW w:w="850" w:type="dxa"/>
            <w:vAlign w:val="bottom"/>
          </w:tcPr>
          <w:p w14:paraId="79FFCBEE" w14:textId="580881A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653F6517" w14:textId="25A278C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4C161878" w14:textId="577B1BC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vAlign w:val="bottom"/>
          </w:tcPr>
          <w:p w14:paraId="06B589C4" w14:textId="6E39427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7D72D354" w14:textId="1ACAD4C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vAlign w:val="bottom"/>
          </w:tcPr>
          <w:p w14:paraId="39224762" w14:textId="70F1E71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1620</w:t>
            </w:r>
          </w:p>
        </w:tc>
        <w:tc>
          <w:tcPr>
            <w:tcW w:w="850" w:type="dxa"/>
            <w:vAlign w:val="bottom"/>
          </w:tcPr>
          <w:p w14:paraId="73195CD4" w14:textId="5E96865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0.206</w:t>
            </w:r>
          </w:p>
        </w:tc>
        <w:tc>
          <w:tcPr>
            <w:tcW w:w="851" w:type="dxa"/>
            <w:vAlign w:val="bottom"/>
          </w:tcPr>
          <w:p w14:paraId="2F0B363D" w14:textId="641371D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36.00 </w:t>
            </w:r>
          </w:p>
        </w:tc>
        <w:tc>
          <w:tcPr>
            <w:tcW w:w="850" w:type="dxa"/>
            <w:vAlign w:val="bottom"/>
          </w:tcPr>
          <w:p w14:paraId="5C2C9A80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4A1513BF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2760420A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4115D2BE" w14:textId="32D23667" w:rsidTr="0037414A">
        <w:trPr>
          <w:jc w:val="center"/>
        </w:trPr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6A86C30F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14:paraId="4EF6038B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8C35032" w14:textId="6348550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246</w:t>
            </w:r>
          </w:p>
        </w:tc>
        <w:tc>
          <w:tcPr>
            <w:tcW w:w="1274" w:type="dxa"/>
            <w:tcBorders>
              <w:bottom w:val="single" w:sz="4" w:space="0" w:color="auto"/>
            </w:tcBorders>
            <w:vAlign w:val="bottom"/>
          </w:tcPr>
          <w:p w14:paraId="4EF2D751" w14:textId="28E232C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M3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553B26E0" w14:textId="56618B6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4.00 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594F4128" w14:textId="370727D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508376F1" w14:textId="5D377DD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vAlign w:val="bottom"/>
          </w:tcPr>
          <w:p w14:paraId="5E76EC77" w14:textId="5816ED1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0.006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135A872C" w14:textId="5961AA2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130052B7" w14:textId="650020C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0E720502" w14:textId="28E56E7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4736DEFD" w14:textId="25B88EA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1F1571C5" w14:textId="72519D5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14BA4E96" w14:textId="0B3A9F3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1620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4A6596ED" w14:textId="4FAC85A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0.206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365BD20C" w14:textId="5904731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24.00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7B95E8ED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06287456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tcBorders>
              <w:bottom w:val="single" w:sz="4" w:space="0" w:color="auto"/>
            </w:tcBorders>
            <w:vAlign w:val="bottom"/>
          </w:tcPr>
          <w:p w14:paraId="457DCCCF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30E9DAB7" w14:textId="0626EE4E" w:rsidTr="0037414A">
        <w:trPr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7D42AC98" w14:textId="648BAD9E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2009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14:paraId="01E440CD" w14:textId="057A44B1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Mustafa Şahmaran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E47428C" w14:textId="68F27F3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247</w:t>
            </w:r>
          </w:p>
        </w:tc>
        <w:tc>
          <w:tcPr>
            <w:tcW w:w="1274" w:type="dxa"/>
            <w:tcBorders>
              <w:top w:val="single" w:sz="4" w:space="0" w:color="auto"/>
            </w:tcBorders>
            <w:vAlign w:val="bottom"/>
          </w:tcPr>
          <w:p w14:paraId="2C96BC6F" w14:textId="4BE6549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ECC-1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2DC7BE80" w14:textId="772EE1F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1.20 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62E40C9D" w14:textId="288F4F2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0.26 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61C4D440" w14:textId="34E2BDF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tcBorders>
              <w:top w:val="single" w:sz="4" w:space="0" w:color="auto"/>
            </w:tcBorders>
            <w:vAlign w:val="bottom"/>
          </w:tcPr>
          <w:p w14:paraId="570F86B2" w14:textId="0293293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0.004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09AF46A4" w14:textId="12C9312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2435AB3E" w14:textId="50F5DB1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39F71CB3" w14:textId="04CBCEE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5814DB30" w14:textId="34455D0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3329AA50" w14:textId="400D5A7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60778BCA" w14:textId="62FBD12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1620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653A9E38" w14:textId="289153D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0.186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14D4C262" w14:textId="1AC1307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50.20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4131DCA1" w14:textId="0DEDBBE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4.96 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7CCED127" w14:textId="48AF3E63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6.70 </w:t>
            </w:r>
          </w:p>
        </w:tc>
        <w:tc>
          <w:tcPr>
            <w:tcW w:w="999" w:type="dxa"/>
            <w:tcBorders>
              <w:top w:val="single" w:sz="4" w:space="0" w:color="auto"/>
            </w:tcBorders>
            <w:vAlign w:val="bottom"/>
          </w:tcPr>
          <w:p w14:paraId="1E90D64B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135F696A" w14:textId="3579B850" w:rsidTr="0037414A">
        <w:trPr>
          <w:jc w:val="center"/>
        </w:trPr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16786A3C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14:paraId="24904BC7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C3A2436" w14:textId="3A07B44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248</w:t>
            </w:r>
          </w:p>
        </w:tc>
        <w:tc>
          <w:tcPr>
            <w:tcW w:w="1274" w:type="dxa"/>
            <w:tcBorders>
              <w:bottom w:val="single" w:sz="4" w:space="0" w:color="auto"/>
            </w:tcBorders>
            <w:vAlign w:val="bottom"/>
          </w:tcPr>
          <w:p w14:paraId="4EB7CBD0" w14:textId="57BF981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ECC-2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7C12BF14" w14:textId="5CA0776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2.19 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76395E45" w14:textId="1CDB3C1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0.27 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11E26E96" w14:textId="799EEDB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vAlign w:val="bottom"/>
          </w:tcPr>
          <w:p w14:paraId="36B92B29" w14:textId="62A0AE8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78B9A659" w14:textId="4B7035C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052F981A" w14:textId="02E1E92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0DEAC2FD" w14:textId="19CC6D0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02471777" w14:textId="640ED6D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7C5BE281" w14:textId="5B551F1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6C0D6A7F" w14:textId="7194D2B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1620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59BB6FD0" w14:textId="6A4AC4C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0.186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06BD6B23" w14:textId="006C6A7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36.30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2BC3D8C3" w14:textId="744D967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4.35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5B5F177F" w14:textId="43CB9A6E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7.63 </w:t>
            </w:r>
          </w:p>
        </w:tc>
        <w:tc>
          <w:tcPr>
            <w:tcW w:w="999" w:type="dxa"/>
            <w:tcBorders>
              <w:bottom w:val="single" w:sz="4" w:space="0" w:color="auto"/>
            </w:tcBorders>
            <w:vAlign w:val="bottom"/>
          </w:tcPr>
          <w:p w14:paraId="19A0B054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2A459C25" w14:textId="44994322" w:rsidTr="0037414A">
        <w:trPr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4E5BC04E" w14:textId="0B9510AC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2009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14:paraId="30ED3E0A" w14:textId="4417C73C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Mustafa Şahmaran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9FB13BA" w14:textId="549BEA5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249</w:t>
            </w:r>
          </w:p>
        </w:tc>
        <w:tc>
          <w:tcPr>
            <w:tcW w:w="1274" w:type="dxa"/>
            <w:tcBorders>
              <w:top w:val="single" w:sz="4" w:space="0" w:color="auto"/>
            </w:tcBorders>
            <w:vAlign w:val="bottom"/>
          </w:tcPr>
          <w:p w14:paraId="1871C6F9" w14:textId="76F46CB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ECC1_0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5FEB00EB" w14:textId="1310C7B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1.20 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558F15A1" w14:textId="219C2FE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0.27 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6D3DAEA8" w14:textId="61138EA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tcBorders>
              <w:top w:val="single" w:sz="4" w:space="0" w:color="auto"/>
            </w:tcBorders>
            <w:vAlign w:val="bottom"/>
          </w:tcPr>
          <w:p w14:paraId="726255D2" w14:textId="4953FD1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0.002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41833D9E" w14:textId="2ACB25F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62DFB8A1" w14:textId="2FBB408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3BBAD759" w14:textId="528040F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09E44987" w14:textId="2855F01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15E56B81" w14:textId="6B96793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1D59F4D4" w14:textId="75656E4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1620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1F122F00" w14:textId="516B3C4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0.186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17A1DF81" w14:textId="5A3E3EE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62.50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38081CCC" w14:textId="5F91D9A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5.13 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4FFB8483" w14:textId="434C9AA2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5.36 </w:t>
            </w:r>
          </w:p>
        </w:tc>
        <w:tc>
          <w:tcPr>
            <w:tcW w:w="999" w:type="dxa"/>
            <w:tcBorders>
              <w:top w:val="single" w:sz="4" w:space="0" w:color="auto"/>
            </w:tcBorders>
            <w:vAlign w:val="bottom"/>
          </w:tcPr>
          <w:p w14:paraId="46B1472B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010EC5A7" w14:textId="1A0411F8" w:rsidTr="0037414A">
        <w:trPr>
          <w:jc w:val="center"/>
        </w:trPr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4B840FB5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14:paraId="245B6B8C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74B4548" w14:textId="7C79468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1274" w:type="dxa"/>
            <w:tcBorders>
              <w:bottom w:val="single" w:sz="4" w:space="0" w:color="auto"/>
            </w:tcBorders>
            <w:vAlign w:val="bottom"/>
          </w:tcPr>
          <w:p w14:paraId="623996B3" w14:textId="01C4D5D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ECC2_0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56573DBF" w14:textId="05CB6F0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2.19 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6BE8B7BA" w14:textId="7FE718B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0.27 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59DD57A0" w14:textId="4653930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vAlign w:val="bottom"/>
          </w:tcPr>
          <w:p w14:paraId="1B77751C" w14:textId="3621EF0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0.002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50D480CC" w14:textId="4E7C9AC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035DF2D9" w14:textId="3DA8864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463A0F0D" w14:textId="1D4A561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3C60439C" w14:textId="03E9973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540E8200" w14:textId="06B608B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4B9E1B08" w14:textId="4F43AC7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1620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0B7FE45E" w14:textId="19F3C4D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0.186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44689130" w14:textId="20FF5F8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54.10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7A96AA43" w14:textId="79588D4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4.59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41E0F7B6" w14:textId="450CE40B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6.86 </w:t>
            </w:r>
          </w:p>
        </w:tc>
        <w:tc>
          <w:tcPr>
            <w:tcW w:w="999" w:type="dxa"/>
            <w:tcBorders>
              <w:bottom w:val="single" w:sz="4" w:space="0" w:color="auto"/>
            </w:tcBorders>
            <w:vAlign w:val="bottom"/>
          </w:tcPr>
          <w:p w14:paraId="2932064D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09307DB3" w14:textId="7F287C14" w:rsidTr="0037414A">
        <w:trPr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2EC14E24" w14:textId="2BC741C9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2009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14:paraId="48DF96F1" w14:textId="0D4C47EF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Mustafa Şahmaran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E79E704" w14:textId="53934A6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251</w:t>
            </w:r>
          </w:p>
        </w:tc>
        <w:tc>
          <w:tcPr>
            <w:tcW w:w="1274" w:type="dxa"/>
            <w:tcBorders>
              <w:top w:val="single" w:sz="4" w:space="0" w:color="auto"/>
            </w:tcBorders>
            <w:vAlign w:val="bottom"/>
          </w:tcPr>
          <w:p w14:paraId="44AE750D" w14:textId="1F3E922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SS_1.2_0.20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73CD5F9E" w14:textId="686F69C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1.20 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28DA1FD2" w14:textId="5FAD311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0.27 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530372A9" w14:textId="0F3C338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tcBorders>
              <w:top w:val="single" w:sz="4" w:space="0" w:color="auto"/>
            </w:tcBorders>
            <w:vAlign w:val="bottom"/>
          </w:tcPr>
          <w:p w14:paraId="4652A026" w14:textId="4EDB501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0.002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6AD6BB14" w14:textId="1D4A653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4AD3CFF9" w14:textId="0534BBA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3ADE57E7" w14:textId="47D5C04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7EDF0797" w14:textId="335A536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4D33216B" w14:textId="1079B33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3D95DF90" w14:textId="723C775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1620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39AE5B0C" w14:textId="37D402B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0.186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70E7BCFD" w14:textId="7FFFE9B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62.50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054A29C1" w14:textId="5531997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5.13 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03EED69D" w14:textId="6C149D8D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5.36 </w:t>
            </w:r>
          </w:p>
        </w:tc>
        <w:tc>
          <w:tcPr>
            <w:tcW w:w="999" w:type="dxa"/>
            <w:tcBorders>
              <w:top w:val="single" w:sz="4" w:space="0" w:color="auto"/>
            </w:tcBorders>
            <w:vAlign w:val="bottom"/>
          </w:tcPr>
          <w:p w14:paraId="4F2D0FBD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4ED84480" w14:textId="0EC1A4E6" w:rsidTr="0037414A">
        <w:trPr>
          <w:jc w:val="center"/>
        </w:trPr>
        <w:tc>
          <w:tcPr>
            <w:tcW w:w="709" w:type="dxa"/>
            <w:vMerge/>
          </w:tcPr>
          <w:p w14:paraId="2452F26D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1D2B147E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3E8023" w14:textId="54998B5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252</w:t>
            </w:r>
          </w:p>
        </w:tc>
        <w:tc>
          <w:tcPr>
            <w:tcW w:w="1274" w:type="dxa"/>
            <w:vAlign w:val="bottom"/>
          </w:tcPr>
          <w:p w14:paraId="18BDF7E6" w14:textId="1C314C0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SS_2.2_0.20</w:t>
            </w:r>
          </w:p>
        </w:tc>
        <w:tc>
          <w:tcPr>
            <w:tcW w:w="708" w:type="dxa"/>
            <w:vAlign w:val="bottom"/>
          </w:tcPr>
          <w:p w14:paraId="4ADBE907" w14:textId="153A22B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2.19 </w:t>
            </w:r>
          </w:p>
        </w:tc>
        <w:tc>
          <w:tcPr>
            <w:tcW w:w="708" w:type="dxa"/>
            <w:vAlign w:val="bottom"/>
          </w:tcPr>
          <w:p w14:paraId="71878D67" w14:textId="1240901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0.27 </w:t>
            </w:r>
          </w:p>
        </w:tc>
        <w:tc>
          <w:tcPr>
            <w:tcW w:w="709" w:type="dxa"/>
            <w:vAlign w:val="bottom"/>
          </w:tcPr>
          <w:p w14:paraId="78489CC7" w14:textId="1391C6E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vAlign w:val="bottom"/>
          </w:tcPr>
          <w:p w14:paraId="14B381F2" w14:textId="4E9D0BF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0.002 </w:t>
            </w:r>
          </w:p>
        </w:tc>
        <w:tc>
          <w:tcPr>
            <w:tcW w:w="850" w:type="dxa"/>
            <w:vAlign w:val="bottom"/>
          </w:tcPr>
          <w:p w14:paraId="458CD9EF" w14:textId="4A18B25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4791886E" w14:textId="530F7EF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352BBF4D" w14:textId="6E3ED47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vAlign w:val="bottom"/>
          </w:tcPr>
          <w:p w14:paraId="6A56B08E" w14:textId="2B3D472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vAlign w:val="bottom"/>
          </w:tcPr>
          <w:p w14:paraId="1AC031A6" w14:textId="27DE2C0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vAlign w:val="bottom"/>
          </w:tcPr>
          <w:p w14:paraId="5A3D5CA8" w14:textId="14BB5F8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1620</w:t>
            </w:r>
          </w:p>
        </w:tc>
        <w:tc>
          <w:tcPr>
            <w:tcW w:w="850" w:type="dxa"/>
            <w:vAlign w:val="bottom"/>
          </w:tcPr>
          <w:p w14:paraId="7F189170" w14:textId="5B7800D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0.186</w:t>
            </w:r>
          </w:p>
        </w:tc>
        <w:tc>
          <w:tcPr>
            <w:tcW w:w="851" w:type="dxa"/>
            <w:vAlign w:val="bottom"/>
          </w:tcPr>
          <w:p w14:paraId="6C9071EB" w14:textId="17B7375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54.10 </w:t>
            </w:r>
          </w:p>
        </w:tc>
        <w:tc>
          <w:tcPr>
            <w:tcW w:w="850" w:type="dxa"/>
            <w:vAlign w:val="bottom"/>
          </w:tcPr>
          <w:p w14:paraId="7C6F2480" w14:textId="6AD84F3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4.59 </w:t>
            </w:r>
          </w:p>
        </w:tc>
        <w:tc>
          <w:tcPr>
            <w:tcW w:w="1134" w:type="dxa"/>
            <w:vAlign w:val="bottom"/>
          </w:tcPr>
          <w:p w14:paraId="6D88FE54" w14:textId="3DDAB0D9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6.86 </w:t>
            </w:r>
          </w:p>
        </w:tc>
        <w:tc>
          <w:tcPr>
            <w:tcW w:w="999" w:type="dxa"/>
            <w:vAlign w:val="bottom"/>
          </w:tcPr>
          <w:p w14:paraId="35DFB9DC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5335B19C" w14:textId="62EA1080" w:rsidTr="0037414A">
        <w:trPr>
          <w:jc w:val="center"/>
        </w:trPr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59C8C208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14:paraId="05C89D7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A38F1CA" w14:textId="218428A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253</w:t>
            </w:r>
          </w:p>
        </w:tc>
        <w:tc>
          <w:tcPr>
            <w:tcW w:w="1274" w:type="dxa"/>
            <w:tcBorders>
              <w:bottom w:val="single" w:sz="4" w:space="0" w:color="auto"/>
            </w:tcBorders>
            <w:vAlign w:val="bottom"/>
          </w:tcPr>
          <w:p w14:paraId="7C4D17DF" w14:textId="2B16F16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SS_4.2_0.20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3499B0B6" w14:textId="72532A2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4.41 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071D02C6" w14:textId="51E4118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0.27 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7F00126F" w14:textId="5A87F48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vAlign w:val="bottom"/>
          </w:tcPr>
          <w:p w14:paraId="40D0287B" w14:textId="79E14C6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0.001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0CADCFC7" w14:textId="307D72A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0308B7A6" w14:textId="14866AE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007A112F" w14:textId="7B699D3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65F1DC31" w14:textId="68E0066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0A992368" w14:textId="114C3F4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2FF00AD3" w14:textId="734DBCB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1620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26DC036A" w14:textId="25C4147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0.186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617BCD47" w14:textId="6AD25D9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36.80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657EF97A" w14:textId="07635ED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3.57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617D8240" w14:textId="07CA55BC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5.73 </w:t>
            </w:r>
          </w:p>
        </w:tc>
        <w:tc>
          <w:tcPr>
            <w:tcW w:w="999" w:type="dxa"/>
            <w:tcBorders>
              <w:bottom w:val="single" w:sz="4" w:space="0" w:color="auto"/>
            </w:tcBorders>
            <w:vAlign w:val="bottom"/>
          </w:tcPr>
          <w:p w14:paraId="4887E7B3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2F671CC8" w14:textId="20D098C5" w:rsidTr="0037414A">
        <w:trPr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4DEB83EA" w14:textId="57C22CEC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2016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14:paraId="5F308478" w14:textId="739530DF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Saptarshi Sasmal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1CE34DD" w14:textId="66178B0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254</w:t>
            </w:r>
          </w:p>
        </w:tc>
        <w:tc>
          <w:tcPr>
            <w:tcW w:w="1274" w:type="dxa"/>
            <w:tcBorders>
              <w:top w:val="single" w:sz="4" w:space="0" w:color="auto"/>
            </w:tcBorders>
            <w:vAlign w:val="bottom"/>
          </w:tcPr>
          <w:p w14:paraId="6356CEFA" w14:textId="390F7A2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C_0.5_0.3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144F2F6E" w14:textId="7B864D7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3CDB43F0" w14:textId="35804B3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42CA11C6" w14:textId="2CBD389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12" w:type="dxa"/>
            <w:tcBorders>
              <w:top w:val="single" w:sz="4" w:space="0" w:color="auto"/>
            </w:tcBorders>
            <w:vAlign w:val="bottom"/>
          </w:tcPr>
          <w:p w14:paraId="5D18ACA0" w14:textId="533E3DA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16A34BD9" w14:textId="57A4C82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11A16F85" w14:textId="03C0CB7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793FF0D1" w14:textId="1DC0310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25068846" w14:textId="75635A3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06A6B322" w14:textId="3524FAE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4432E0B0" w14:textId="084D115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6EE2A8C2" w14:textId="6E51D81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08711F1A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76C2EF66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7BEC6738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single" w:sz="4" w:space="0" w:color="auto"/>
            </w:tcBorders>
            <w:vAlign w:val="bottom"/>
          </w:tcPr>
          <w:p w14:paraId="7D816FC4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59A9751D" w14:textId="69A9A6DD" w:rsidTr="0037414A">
        <w:trPr>
          <w:jc w:val="center"/>
        </w:trPr>
        <w:tc>
          <w:tcPr>
            <w:tcW w:w="709" w:type="dxa"/>
            <w:vMerge/>
          </w:tcPr>
          <w:p w14:paraId="21C800E5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10D71BAC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09C6CA" w14:textId="303D133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255</w:t>
            </w:r>
          </w:p>
        </w:tc>
        <w:tc>
          <w:tcPr>
            <w:tcW w:w="1274" w:type="dxa"/>
            <w:vAlign w:val="bottom"/>
          </w:tcPr>
          <w:p w14:paraId="274D5E17" w14:textId="3E5723E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C_0.5_0.35</w:t>
            </w:r>
          </w:p>
        </w:tc>
        <w:tc>
          <w:tcPr>
            <w:tcW w:w="708" w:type="dxa"/>
            <w:vAlign w:val="bottom"/>
          </w:tcPr>
          <w:p w14:paraId="5E1F7291" w14:textId="6A580E3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777B1930" w14:textId="15D2768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48823196" w14:textId="722FAB6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12" w:type="dxa"/>
            <w:vAlign w:val="bottom"/>
          </w:tcPr>
          <w:p w14:paraId="45B517BE" w14:textId="15CF145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4F5C9C1B" w14:textId="679FB60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2EDD879C" w14:textId="164B0F2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03A8304F" w14:textId="712687E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665208DC" w14:textId="7F88C8E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742AC8AB" w14:textId="66BA8E3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286145C7" w14:textId="0FA0242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36BEAE4C" w14:textId="54DBF9C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4C316CA1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1F214038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4BC8E6A5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2C736572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65C4898A" w14:textId="6207953D" w:rsidTr="0037414A">
        <w:trPr>
          <w:jc w:val="center"/>
        </w:trPr>
        <w:tc>
          <w:tcPr>
            <w:tcW w:w="709" w:type="dxa"/>
            <w:vMerge/>
          </w:tcPr>
          <w:p w14:paraId="54FED265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4EDA460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AE97C3" w14:textId="3215E02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256</w:t>
            </w:r>
          </w:p>
        </w:tc>
        <w:tc>
          <w:tcPr>
            <w:tcW w:w="1274" w:type="dxa"/>
            <w:vAlign w:val="bottom"/>
          </w:tcPr>
          <w:p w14:paraId="26BC81FC" w14:textId="38A060C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C_0.5_0.4</w:t>
            </w:r>
          </w:p>
        </w:tc>
        <w:tc>
          <w:tcPr>
            <w:tcW w:w="708" w:type="dxa"/>
            <w:vAlign w:val="bottom"/>
          </w:tcPr>
          <w:p w14:paraId="28D3706C" w14:textId="4F26A21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528CAAD6" w14:textId="4619714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0.40 </w:t>
            </w:r>
          </w:p>
        </w:tc>
        <w:tc>
          <w:tcPr>
            <w:tcW w:w="709" w:type="dxa"/>
            <w:vAlign w:val="bottom"/>
          </w:tcPr>
          <w:p w14:paraId="7982B825" w14:textId="29CF660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12" w:type="dxa"/>
            <w:vAlign w:val="bottom"/>
          </w:tcPr>
          <w:p w14:paraId="26DF4C91" w14:textId="444C390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5F892A85" w14:textId="7516B19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2C3113F9" w14:textId="5891A42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71D80142" w14:textId="6E37998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06B53DF6" w14:textId="3D90D09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7216B8F1" w14:textId="1DEFB2F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6CC1E6B1" w14:textId="0D98DB2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65BBF8ED" w14:textId="1609C78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77499A33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5DAD8B44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77956E2E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57F5224B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1713C5D4" w14:textId="72318EFB" w:rsidTr="0037414A">
        <w:trPr>
          <w:jc w:val="center"/>
        </w:trPr>
        <w:tc>
          <w:tcPr>
            <w:tcW w:w="709" w:type="dxa"/>
            <w:vMerge/>
          </w:tcPr>
          <w:p w14:paraId="3FDD6B2B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C652A03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61712A" w14:textId="0C44BEC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257</w:t>
            </w:r>
          </w:p>
        </w:tc>
        <w:tc>
          <w:tcPr>
            <w:tcW w:w="1274" w:type="dxa"/>
            <w:vAlign w:val="bottom"/>
          </w:tcPr>
          <w:p w14:paraId="40098351" w14:textId="79226AA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C_0.6_0.3</w:t>
            </w:r>
          </w:p>
        </w:tc>
        <w:tc>
          <w:tcPr>
            <w:tcW w:w="708" w:type="dxa"/>
            <w:vAlign w:val="bottom"/>
          </w:tcPr>
          <w:p w14:paraId="47FF862E" w14:textId="1825DA4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30CB5EB1" w14:textId="591AB98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04FC66D3" w14:textId="1489419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0.60 </w:t>
            </w:r>
          </w:p>
        </w:tc>
        <w:tc>
          <w:tcPr>
            <w:tcW w:w="712" w:type="dxa"/>
            <w:vAlign w:val="bottom"/>
          </w:tcPr>
          <w:p w14:paraId="62015ACE" w14:textId="3B3593B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69058CD7" w14:textId="02A7A42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14F9058D" w14:textId="665393E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3056A5D9" w14:textId="6608D0E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07255572" w14:textId="779EF60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3E4BA133" w14:textId="0FB0C04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7673F080" w14:textId="3C1CCE0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58DE4992" w14:textId="103801B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62B9559B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7B1606E7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2BF969B5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7247170F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23C4E54C" w14:textId="2C4C9F99" w:rsidTr="0037414A">
        <w:trPr>
          <w:jc w:val="center"/>
        </w:trPr>
        <w:tc>
          <w:tcPr>
            <w:tcW w:w="709" w:type="dxa"/>
            <w:vMerge/>
          </w:tcPr>
          <w:p w14:paraId="6C991DDF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491BD545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6BE1B4" w14:textId="4457181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258</w:t>
            </w:r>
          </w:p>
        </w:tc>
        <w:tc>
          <w:tcPr>
            <w:tcW w:w="1274" w:type="dxa"/>
            <w:vAlign w:val="bottom"/>
          </w:tcPr>
          <w:p w14:paraId="4BD18937" w14:textId="73946EC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C_0.6_0.35</w:t>
            </w:r>
          </w:p>
        </w:tc>
        <w:tc>
          <w:tcPr>
            <w:tcW w:w="708" w:type="dxa"/>
            <w:vAlign w:val="bottom"/>
          </w:tcPr>
          <w:p w14:paraId="4089D1F5" w14:textId="7F32871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024868B8" w14:textId="714B837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2EE5FD9D" w14:textId="70A699D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0.60 </w:t>
            </w:r>
          </w:p>
        </w:tc>
        <w:tc>
          <w:tcPr>
            <w:tcW w:w="712" w:type="dxa"/>
            <w:vAlign w:val="bottom"/>
          </w:tcPr>
          <w:p w14:paraId="483F2E4E" w14:textId="116FE3B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3AE02EA4" w14:textId="745246B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456A2E48" w14:textId="2F5F05E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157E5ECB" w14:textId="7B428B5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2C075509" w14:textId="2850C40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3055F218" w14:textId="0ACC95B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6C35428E" w14:textId="3818880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5247387F" w14:textId="4FA5F55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114F442B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28F6EBE8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6581FB36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129381E2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49C8D399" w14:textId="3FEA71A6" w:rsidTr="0037414A">
        <w:trPr>
          <w:jc w:val="center"/>
        </w:trPr>
        <w:tc>
          <w:tcPr>
            <w:tcW w:w="709" w:type="dxa"/>
            <w:vMerge/>
          </w:tcPr>
          <w:p w14:paraId="539D490F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5408A3FB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826F38" w14:textId="5C439DE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259</w:t>
            </w:r>
          </w:p>
        </w:tc>
        <w:tc>
          <w:tcPr>
            <w:tcW w:w="1274" w:type="dxa"/>
            <w:vAlign w:val="bottom"/>
          </w:tcPr>
          <w:p w14:paraId="6A87C4B9" w14:textId="7357270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C_0.6_0.4</w:t>
            </w:r>
          </w:p>
        </w:tc>
        <w:tc>
          <w:tcPr>
            <w:tcW w:w="708" w:type="dxa"/>
            <w:vAlign w:val="bottom"/>
          </w:tcPr>
          <w:p w14:paraId="7592E6AA" w14:textId="50746B6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1FA7F275" w14:textId="78FF8B3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0.40 </w:t>
            </w:r>
          </w:p>
        </w:tc>
        <w:tc>
          <w:tcPr>
            <w:tcW w:w="709" w:type="dxa"/>
            <w:vAlign w:val="bottom"/>
          </w:tcPr>
          <w:p w14:paraId="090D3F29" w14:textId="4268D8B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0.60 </w:t>
            </w:r>
          </w:p>
        </w:tc>
        <w:tc>
          <w:tcPr>
            <w:tcW w:w="712" w:type="dxa"/>
            <w:vAlign w:val="bottom"/>
          </w:tcPr>
          <w:p w14:paraId="5C3CB467" w14:textId="0C7EB07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1FE1A937" w14:textId="136F915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2F2555A2" w14:textId="6B722CB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4652F999" w14:textId="42E9C5D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783E42F0" w14:textId="3D7D32F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079AE1A9" w14:textId="6598835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5BCFB63B" w14:textId="202687A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4A8EEB38" w14:textId="2CC1BEC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67E2B1DC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7ECE420C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7ED0F829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2016D023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753F5BB1" w14:textId="263B9899" w:rsidTr="0037414A">
        <w:trPr>
          <w:jc w:val="center"/>
        </w:trPr>
        <w:tc>
          <w:tcPr>
            <w:tcW w:w="709" w:type="dxa"/>
            <w:vMerge/>
          </w:tcPr>
          <w:p w14:paraId="386A7D8F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685F9CC8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B04D71" w14:textId="290E145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260</w:t>
            </w:r>
          </w:p>
        </w:tc>
        <w:tc>
          <w:tcPr>
            <w:tcW w:w="1274" w:type="dxa"/>
            <w:vAlign w:val="bottom"/>
          </w:tcPr>
          <w:p w14:paraId="370E8996" w14:textId="75E2C51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F_0.5_0.3</w:t>
            </w:r>
          </w:p>
        </w:tc>
        <w:tc>
          <w:tcPr>
            <w:tcW w:w="708" w:type="dxa"/>
            <w:vAlign w:val="bottom"/>
          </w:tcPr>
          <w:p w14:paraId="43C10CAB" w14:textId="1D48E1D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600FD968" w14:textId="7E8D1AF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5B144A17" w14:textId="4B4E0DC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12" w:type="dxa"/>
            <w:vAlign w:val="bottom"/>
          </w:tcPr>
          <w:p w14:paraId="346B2FFE" w14:textId="7345147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0.002 </w:t>
            </w:r>
          </w:p>
        </w:tc>
        <w:tc>
          <w:tcPr>
            <w:tcW w:w="850" w:type="dxa"/>
            <w:vAlign w:val="bottom"/>
          </w:tcPr>
          <w:p w14:paraId="0F1D02BC" w14:textId="3A2732E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66FEA981" w14:textId="162AFC8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52B9B771" w14:textId="1D573BD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vAlign w:val="bottom"/>
          </w:tcPr>
          <w:p w14:paraId="39BF5460" w14:textId="0718C8D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vAlign w:val="bottom"/>
          </w:tcPr>
          <w:p w14:paraId="7C14B70C" w14:textId="26F3961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vAlign w:val="bottom"/>
          </w:tcPr>
          <w:p w14:paraId="41BF2ED6" w14:textId="012FAE4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1560</w:t>
            </w:r>
          </w:p>
        </w:tc>
        <w:tc>
          <w:tcPr>
            <w:tcW w:w="850" w:type="dxa"/>
            <w:vAlign w:val="bottom"/>
          </w:tcPr>
          <w:p w14:paraId="5E749BBC" w14:textId="1FBFDC2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0.182</w:t>
            </w:r>
          </w:p>
        </w:tc>
        <w:tc>
          <w:tcPr>
            <w:tcW w:w="851" w:type="dxa"/>
            <w:vAlign w:val="bottom"/>
          </w:tcPr>
          <w:p w14:paraId="3A876CE4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78692863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2829AB37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5759DCCE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44EA3BB6" w14:textId="2D789FA8" w:rsidTr="0037414A">
        <w:trPr>
          <w:jc w:val="center"/>
        </w:trPr>
        <w:tc>
          <w:tcPr>
            <w:tcW w:w="709" w:type="dxa"/>
            <w:vMerge/>
          </w:tcPr>
          <w:p w14:paraId="1AAD8DB7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0F225510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9F9179" w14:textId="1C30256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261</w:t>
            </w:r>
          </w:p>
        </w:tc>
        <w:tc>
          <w:tcPr>
            <w:tcW w:w="1274" w:type="dxa"/>
            <w:vAlign w:val="bottom"/>
          </w:tcPr>
          <w:p w14:paraId="33260767" w14:textId="1475573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F_0.5_0.35</w:t>
            </w:r>
          </w:p>
        </w:tc>
        <w:tc>
          <w:tcPr>
            <w:tcW w:w="708" w:type="dxa"/>
            <w:vAlign w:val="bottom"/>
          </w:tcPr>
          <w:p w14:paraId="54F6C3EC" w14:textId="100C373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19C715D8" w14:textId="065163E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059DC289" w14:textId="0C73D22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12" w:type="dxa"/>
            <w:vAlign w:val="bottom"/>
          </w:tcPr>
          <w:p w14:paraId="103CA4B0" w14:textId="3C2F9C8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0.001 </w:t>
            </w:r>
          </w:p>
        </w:tc>
        <w:tc>
          <w:tcPr>
            <w:tcW w:w="850" w:type="dxa"/>
            <w:vAlign w:val="bottom"/>
          </w:tcPr>
          <w:p w14:paraId="0186C025" w14:textId="0CD9D87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2985F481" w14:textId="0A26341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1301C106" w14:textId="369FA18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vAlign w:val="bottom"/>
          </w:tcPr>
          <w:p w14:paraId="4556BF16" w14:textId="5CDE49F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vAlign w:val="bottom"/>
          </w:tcPr>
          <w:p w14:paraId="2BED7E28" w14:textId="69D1E95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vAlign w:val="bottom"/>
          </w:tcPr>
          <w:p w14:paraId="510D8784" w14:textId="1D3C7BC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1560</w:t>
            </w:r>
          </w:p>
        </w:tc>
        <w:tc>
          <w:tcPr>
            <w:tcW w:w="850" w:type="dxa"/>
            <w:vAlign w:val="bottom"/>
          </w:tcPr>
          <w:p w14:paraId="0F14BBA2" w14:textId="1E6D056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0.182</w:t>
            </w:r>
          </w:p>
        </w:tc>
        <w:tc>
          <w:tcPr>
            <w:tcW w:w="851" w:type="dxa"/>
            <w:vAlign w:val="bottom"/>
          </w:tcPr>
          <w:p w14:paraId="296EDFD0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1D8CFD9D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7147A9B6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0791BB30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12CA4493" w14:textId="7CC6DB07" w:rsidTr="0037414A">
        <w:trPr>
          <w:jc w:val="center"/>
        </w:trPr>
        <w:tc>
          <w:tcPr>
            <w:tcW w:w="709" w:type="dxa"/>
            <w:vMerge/>
          </w:tcPr>
          <w:p w14:paraId="6901A07D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7E76C06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97D4D4" w14:textId="7E16BBC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262</w:t>
            </w:r>
          </w:p>
        </w:tc>
        <w:tc>
          <w:tcPr>
            <w:tcW w:w="1274" w:type="dxa"/>
            <w:vAlign w:val="bottom"/>
          </w:tcPr>
          <w:p w14:paraId="2CC076A7" w14:textId="60713F5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F_0.5_0.4</w:t>
            </w:r>
          </w:p>
        </w:tc>
        <w:tc>
          <w:tcPr>
            <w:tcW w:w="708" w:type="dxa"/>
            <w:vAlign w:val="bottom"/>
          </w:tcPr>
          <w:p w14:paraId="6E94BDE8" w14:textId="3FAF117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5B4653EF" w14:textId="7B7288D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0.40 </w:t>
            </w:r>
          </w:p>
        </w:tc>
        <w:tc>
          <w:tcPr>
            <w:tcW w:w="709" w:type="dxa"/>
            <w:vAlign w:val="bottom"/>
          </w:tcPr>
          <w:p w14:paraId="340ECBF8" w14:textId="5251FED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12" w:type="dxa"/>
            <w:vAlign w:val="bottom"/>
          </w:tcPr>
          <w:p w14:paraId="36B3C242" w14:textId="0995E6C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29303DA9" w14:textId="1C52E8D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3ABA5483" w14:textId="76A90B8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1948F072" w14:textId="2504FD5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vAlign w:val="bottom"/>
          </w:tcPr>
          <w:p w14:paraId="1E3D0A80" w14:textId="56C8120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vAlign w:val="bottom"/>
          </w:tcPr>
          <w:p w14:paraId="26C8961C" w14:textId="34F27C0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vAlign w:val="bottom"/>
          </w:tcPr>
          <w:p w14:paraId="78338031" w14:textId="346579C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1560</w:t>
            </w:r>
          </w:p>
        </w:tc>
        <w:tc>
          <w:tcPr>
            <w:tcW w:w="850" w:type="dxa"/>
            <w:vAlign w:val="bottom"/>
          </w:tcPr>
          <w:p w14:paraId="6AC9D7B3" w14:textId="57742BD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0.182</w:t>
            </w:r>
          </w:p>
        </w:tc>
        <w:tc>
          <w:tcPr>
            <w:tcW w:w="851" w:type="dxa"/>
            <w:vAlign w:val="bottom"/>
          </w:tcPr>
          <w:p w14:paraId="5C64F0A0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27701B0B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634C98C7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73CD9D64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7F071ABE" w14:textId="321BFD4A" w:rsidTr="0037414A">
        <w:trPr>
          <w:jc w:val="center"/>
        </w:trPr>
        <w:tc>
          <w:tcPr>
            <w:tcW w:w="709" w:type="dxa"/>
            <w:vMerge/>
          </w:tcPr>
          <w:p w14:paraId="74B56B2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6EDBC5E0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838A66" w14:textId="492F7ED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263</w:t>
            </w:r>
          </w:p>
        </w:tc>
        <w:tc>
          <w:tcPr>
            <w:tcW w:w="1274" w:type="dxa"/>
            <w:vAlign w:val="bottom"/>
          </w:tcPr>
          <w:p w14:paraId="00430A01" w14:textId="0C65128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F_0.6_0.3</w:t>
            </w:r>
          </w:p>
        </w:tc>
        <w:tc>
          <w:tcPr>
            <w:tcW w:w="708" w:type="dxa"/>
            <w:vAlign w:val="bottom"/>
          </w:tcPr>
          <w:p w14:paraId="26E383EF" w14:textId="3A3E164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01492AD1" w14:textId="73F82D2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6EFC3E42" w14:textId="2EAAE57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0.60 </w:t>
            </w:r>
          </w:p>
        </w:tc>
        <w:tc>
          <w:tcPr>
            <w:tcW w:w="712" w:type="dxa"/>
            <w:vAlign w:val="bottom"/>
          </w:tcPr>
          <w:p w14:paraId="5DED5BDE" w14:textId="56C2348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0.002 </w:t>
            </w:r>
          </w:p>
        </w:tc>
        <w:tc>
          <w:tcPr>
            <w:tcW w:w="850" w:type="dxa"/>
            <w:vAlign w:val="bottom"/>
          </w:tcPr>
          <w:p w14:paraId="75EA3C9F" w14:textId="33BB20C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36248BF6" w14:textId="4E2D1F1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331A1AEF" w14:textId="4B77635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vAlign w:val="bottom"/>
          </w:tcPr>
          <w:p w14:paraId="0B881001" w14:textId="546837B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vAlign w:val="bottom"/>
          </w:tcPr>
          <w:p w14:paraId="7DDAAD48" w14:textId="558D4AA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vAlign w:val="bottom"/>
          </w:tcPr>
          <w:p w14:paraId="4936A8D4" w14:textId="33FDAFA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1560</w:t>
            </w:r>
          </w:p>
        </w:tc>
        <w:tc>
          <w:tcPr>
            <w:tcW w:w="850" w:type="dxa"/>
            <w:vAlign w:val="bottom"/>
          </w:tcPr>
          <w:p w14:paraId="50F7A8A7" w14:textId="1EC2832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0.182</w:t>
            </w:r>
          </w:p>
        </w:tc>
        <w:tc>
          <w:tcPr>
            <w:tcW w:w="851" w:type="dxa"/>
            <w:vAlign w:val="bottom"/>
          </w:tcPr>
          <w:p w14:paraId="480DEE20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59752B33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3DDCB6D7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76D0D260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1C133069" w14:textId="4423AC8E" w:rsidTr="0037414A">
        <w:trPr>
          <w:jc w:val="center"/>
        </w:trPr>
        <w:tc>
          <w:tcPr>
            <w:tcW w:w="709" w:type="dxa"/>
            <w:vMerge/>
          </w:tcPr>
          <w:p w14:paraId="4E99D55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7E9A879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697B7C" w14:textId="3E21D02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264</w:t>
            </w:r>
          </w:p>
        </w:tc>
        <w:tc>
          <w:tcPr>
            <w:tcW w:w="1274" w:type="dxa"/>
            <w:vAlign w:val="bottom"/>
          </w:tcPr>
          <w:p w14:paraId="09502737" w14:textId="032ED9E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F_0.6_0.35</w:t>
            </w:r>
          </w:p>
        </w:tc>
        <w:tc>
          <w:tcPr>
            <w:tcW w:w="708" w:type="dxa"/>
            <w:vAlign w:val="bottom"/>
          </w:tcPr>
          <w:p w14:paraId="62FD1290" w14:textId="7AE9EBB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21BE1740" w14:textId="12E8AF4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vAlign w:val="bottom"/>
          </w:tcPr>
          <w:p w14:paraId="148EAC2C" w14:textId="6D329C4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0.60 </w:t>
            </w:r>
          </w:p>
        </w:tc>
        <w:tc>
          <w:tcPr>
            <w:tcW w:w="712" w:type="dxa"/>
            <w:vAlign w:val="bottom"/>
          </w:tcPr>
          <w:p w14:paraId="406FD71F" w14:textId="73671F7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0.002 </w:t>
            </w:r>
          </w:p>
        </w:tc>
        <w:tc>
          <w:tcPr>
            <w:tcW w:w="850" w:type="dxa"/>
            <w:vAlign w:val="bottom"/>
          </w:tcPr>
          <w:p w14:paraId="1D9C9083" w14:textId="2CE52D4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1A60B9AC" w14:textId="340E09A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0BBFCB49" w14:textId="3E2A188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vAlign w:val="bottom"/>
          </w:tcPr>
          <w:p w14:paraId="57E67427" w14:textId="3D2F130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vAlign w:val="bottom"/>
          </w:tcPr>
          <w:p w14:paraId="3F02E4B1" w14:textId="287592E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vAlign w:val="bottom"/>
          </w:tcPr>
          <w:p w14:paraId="6D0C430C" w14:textId="26479E0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1560</w:t>
            </w:r>
          </w:p>
        </w:tc>
        <w:tc>
          <w:tcPr>
            <w:tcW w:w="850" w:type="dxa"/>
            <w:vAlign w:val="bottom"/>
          </w:tcPr>
          <w:p w14:paraId="0A752105" w14:textId="272EB49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0.182</w:t>
            </w:r>
          </w:p>
        </w:tc>
        <w:tc>
          <w:tcPr>
            <w:tcW w:w="851" w:type="dxa"/>
            <w:vAlign w:val="bottom"/>
          </w:tcPr>
          <w:p w14:paraId="4A806175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3A279886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76862DB3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279F8AD8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29196571" w14:textId="2E9E5058" w:rsidTr="0037414A">
        <w:trPr>
          <w:jc w:val="center"/>
        </w:trPr>
        <w:tc>
          <w:tcPr>
            <w:tcW w:w="709" w:type="dxa"/>
            <w:vMerge/>
          </w:tcPr>
          <w:p w14:paraId="2734FCEB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36D795DE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E24DE9" w14:textId="323B3E0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265</w:t>
            </w:r>
          </w:p>
        </w:tc>
        <w:tc>
          <w:tcPr>
            <w:tcW w:w="1274" w:type="dxa"/>
            <w:vAlign w:val="bottom"/>
          </w:tcPr>
          <w:p w14:paraId="079D3EF7" w14:textId="5AF9BD5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F_0.6_0.4</w:t>
            </w:r>
          </w:p>
        </w:tc>
        <w:tc>
          <w:tcPr>
            <w:tcW w:w="708" w:type="dxa"/>
            <w:vAlign w:val="bottom"/>
          </w:tcPr>
          <w:p w14:paraId="368550FD" w14:textId="7B05060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3380C9C9" w14:textId="0399BBC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0.40 </w:t>
            </w:r>
          </w:p>
        </w:tc>
        <w:tc>
          <w:tcPr>
            <w:tcW w:w="709" w:type="dxa"/>
            <w:vAlign w:val="bottom"/>
          </w:tcPr>
          <w:p w14:paraId="6EC9EF9F" w14:textId="49A29F5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0.60 </w:t>
            </w:r>
          </w:p>
        </w:tc>
        <w:tc>
          <w:tcPr>
            <w:tcW w:w="712" w:type="dxa"/>
            <w:vAlign w:val="bottom"/>
          </w:tcPr>
          <w:p w14:paraId="53FA8B2A" w14:textId="56304B4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vAlign w:val="bottom"/>
          </w:tcPr>
          <w:p w14:paraId="4DB9B362" w14:textId="6F063B4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68238A5F" w14:textId="1995E94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36803B33" w14:textId="6FFBE7C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vAlign w:val="bottom"/>
          </w:tcPr>
          <w:p w14:paraId="706BE173" w14:textId="51FA6E7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vAlign w:val="bottom"/>
          </w:tcPr>
          <w:p w14:paraId="75B4F561" w14:textId="4192790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vAlign w:val="bottom"/>
          </w:tcPr>
          <w:p w14:paraId="3A368D24" w14:textId="2485346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1560</w:t>
            </w:r>
          </w:p>
        </w:tc>
        <w:tc>
          <w:tcPr>
            <w:tcW w:w="850" w:type="dxa"/>
            <w:vAlign w:val="bottom"/>
          </w:tcPr>
          <w:p w14:paraId="59D15E24" w14:textId="45D369B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0.182</w:t>
            </w:r>
          </w:p>
        </w:tc>
        <w:tc>
          <w:tcPr>
            <w:tcW w:w="851" w:type="dxa"/>
            <w:vAlign w:val="bottom"/>
          </w:tcPr>
          <w:p w14:paraId="50157088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618AE8FF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12665149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0A7D0B93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00C18627" w14:textId="7A31C471" w:rsidTr="0037414A">
        <w:trPr>
          <w:jc w:val="center"/>
        </w:trPr>
        <w:tc>
          <w:tcPr>
            <w:tcW w:w="709" w:type="dxa"/>
            <w:vMerge/>
          </w:tcPr>
          <w:p w14:paraId="4E555B9E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3BA8A5C0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760883" w14:textId="25C7BF4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266</w:t>
            </w:r>
          </w:p>
        </w:tc>
        <w:tc>
          <w:tcPr>
            <w:tcW w:w="1274" w:type="dxa"/>
            <w:vAlign w:val="bottom"/>
          </w:tcPr>
          <w:p w14:paraId="4FEB7910" w14:textId="0AF4F56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F_1V_8L</w:t>
            </w:r>
          </w:p>
        </w:tc>
        <w:tc>
          <w:tcPr>
            <w:tcW w:w="708" w:type="dxa"/>
            <w:vAlign w:val="bottom"/>
          </w:tcPr>
          <w:p w14:paraId="17902B23" w14:textId="0AC605A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10D3ACC4" w14:textId="3BC5412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2397A6E2" w14:textId="7EC7D28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12" w:type="dxa"/>
            <w:vAlign w:val="bottom"/>
          </w:tcPr>
          <w:p w14:paraId="0BE9F11D" w14:textId="15C43A8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0.002 </w:t>
            </w:r>
          </w:p>
        </w:tc>
        <w:tc>
          <w:tcPr>
            <w:tcW w:w="850" w:type="dxa"/>
            <w:vAlign w:val="bottom"/>
          </w:tcPr>
          <w:p w14:paraId="28D3A42D" w14:textId="5D1E029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5A4E267E" w14:textId="2723CBF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850" w:type="dxa"/>
            <w:vAlign w:val="bottom"/>
          </w:tcPr>
          <w:p w14:paraId="032788F1" w14:textId="2DF7BD5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vAlign w:val="bottom"/>
          </w:tcPr>
          <w:p w14:paraId="1EBD3EE0" w14:textId="0F6D243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vAlign w:val="bottom"/>
          </w:tcPr>
          <w:p w14:paraId="5D21C921" w14:textId="2B39966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vAlign w:val="bottom"/>
          </w:tcPr>
          <w:p w14:paraId="742DD8D7" w14:textId="2538908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1560</w:t>
            </w:r>
          </w:p>
        </w:tc>
        <w:tc>
          <w:tcPr>
            <w:tcW w:w="850" w:type="dxa"/>
            <w:vAlign w:val="bottom"/>
          </w:tcPr>
          <w:p w14:paraId="1DE4B8DA" w14:textId="5A8A546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0.182</w:t>
            </w:r>
          </w:p>
        </w:tc>
        <w:tc>
          <w:tcPr>
            <w:tcW w:w="851" w:type="dxa"/>
            <w:vAlign w:val="bottom"/>
          </w:tcPr>
          <w:p w14:paraId="6A9449B3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55DC554E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6214E1AD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624A0C2C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4EA15D41" w14:textId="4DC1EE31" w:rsidTr="0037414A">
        <w:trPr>
          <w:jc w:val="center"/>
        </w:trPr>
        <w:tc>
          <w:tcPr>
            <w:tcW w:w="709" w:type="dxa"/>
            <w:vMerge/>
          </w:tcPr>
          <w:p w14:paraId="1B444077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2469D4D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FC021C" w14:textId="7B00EE3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267</w:t>
            </w:r>
          </w:p>
        </w:tc>
        <w:tc>
          <w:tcPr>
            <w:tcW w:w="1274" w:type="dxa"/>
            <w:vAlign w:val="bottom"/>
          </w:tcPr>
          <w:p w14:paraId="0B174FFB" w14:textId="3EE1F83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F_1V_12L</w:t>
            </w:r>
          </w:p>
        </w:tc>
        <w:tc>
          <w:tcPr>
            <w:tcW w:w="708" w:type="dxa"/>
            <w:vAlign w:val="bottom"/>
          </w:tcPr>
          <w:p w14:paraId="1864026D" w14:textId="69D3A4E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4FBDCE33" w14:textId="1960F45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3F9C5E5F" w14:textId="52E3690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12" w:type="dxa"/>
            <w:vAlign w:val="bottom"/>
          </w:tcPr>
          <w:p w14:paraId="6CDD2A97" w14:textId="2407450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0.002 </w:t>
            </w:r>
          </w:p>
        </w:tc>
        <w:tc>
          <w:tcPr>
            <w:tcW w:w="850" w:type="dxa"/>
            <w:vAlign w:val="bottom"/>
          </w:tcPr>
          <w:p w14:paraId="7BB7D904" w14:textId="635734C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570D5986" w14:textId="2354CE4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850" w:type="dxa"/>
            <w:vAlign w:val="bottom"/>
          </w:tcPr>
          <w:p w14:paraId="36305940" w14:textId="1427C32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vAlign w:val="bottom"/>
          </w:tcPr>
          <w:p w14:paraId="77DCB17B" w14:textId="691379B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6891B597" w14:textId="5B4AA76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vAlign w:val="bottom"/>
          </w:tcPr>
          <w:p w14:paraId="38F05013" w14:textId="060C535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1560</w:t>
            </w:r>
          </w:p>
        </w:tc>
        <w:tc>
          <w:tcPr>
            <w:tcW w:w="850" w:type="dxa"/>
            <w:vAlign w:val="bottom"/>
          </w:tcPr>
          <w:p w14:paraId="763CCA28" w14:textId="07D61BD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0.202</w:t>
            </w:r>
          </w:p>
        </w:tc>
        <w:tc>
          <w:tcPr>
            <w:tcW w:w="851" w:type="dxa"/>
            <w:vAlign w:val="bottom"/>
          </w:tcPr>
          <w:p w14:paraId="152457E5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2E4CAD4E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063C7BF0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23DBB175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6C330A67" w14:textId="3E339F4F" w:rsidTr="0037414A">
        <w:trPr>
          <w:jc w:val="center"/>
        </w:trPr>
        <w:tc>
          <w:tcPr>
            <w:tcW w:w="709" w:type="dxa"/>
            <w:vMerge/>
          </w:tcPr>
          <w:p w14:paraId="1F83713D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109BF6D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73A835" w14:textId="6DC07AE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268</w:t>
            </w:r>
          </w:p>
        </w:tc>
        <w:tc>
          <w:tcPr>
            <w:tcW w:w="1274" w:type="dxa"/>
            <w:vAlign w:val="bottom"/>
          </w:tcPr>
          <w:p w14:paraId="4A599376" w14:textId="37B51F0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F_2V_8L</w:t>
            </w:r>
          </w:p>
        </w:tc>
        <w:tc>
          <w:tcPr>
            <w:tcW w:w="708" w:type="dxa"/>
            <w:vAlign w:val="bottom"/>
          </w:tcPr>
          <w:p w14:paraId="697AEB49" w14:textId="776AAF9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2BA12C0F" w14:textId="378AADE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vAlign w:val="bottom"/>
          </w:tcPr>
          <w:p w14:paraId="6123FB70" w14:textId="79419E3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12" w:type="dxa"/>
            <w:vAlign w:val="bottom"/>
          </w:tcPr>
          <w:p w14:paraId="3C71D62C" w14:textId="45F02FE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0.002 </w:t>
            </w:r>
          </w:p>
        </w:tc>
        <w:tc>
          <w:tcPr>
            <w:tcW w:w="850" w:type="dxa"/>
            <w:vAlign w:val="bottom"/>
          </w:tcPr>
          <w:p w14:paraId="763231B2" w14:textId="2391684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7EA96016" w14:textId="077928F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42D837E2" w14:textId="547624A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vAlign w:val="bottom"/>
          </w:tcPr>
          <w:p w14:paraId="7BE4B7BC" w14:textId="2B32627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vAlign w:val="bottom"/>
          </w:tcPr>
          <w:p w14:paraId="106990F3" w14:textId="5A04318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vAlign w:val="bottom"/>
          </w:tcPr>
          <w:p w14:paraId="3CEA7240" w14:textId="21E6ABE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1560</w:t>
            </w:r>
          </w:p>
        </w:tc>
        <w:tc>
          <w:tcPr>
            <w:tcW w:w="850" w:type="dxa"/>
            <w:vAlign w:val="bottom"/>
          </w:tcPr>
          <w:p w14:paraId="092DCF07" w14:textId="3BF5CD3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0.182</w:t>
            </w:r>
          </w:p>
        </w:tc>
        <w:tc>
          <w:tcPr>
            <w:tcW w:w="851" w:type="dxa"/>
            <w:vAlign w:val="bottom"/>
          </w:tcPr>
          <w:p w14:paraId="3D6C07D9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7475F488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090201EA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5D737051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3B418FCB" w14:textId="30A8AC5E" w:rsidTr="0037414A">
        <w:trPr>
          <w:jc w:val="center"/>
        </w:trPr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7D22FB23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14:paraId="4209794E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FE63C8E" w14:textId="0C3769D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269</w:t>
            </w:r>
          </w:p>
        </w:tc>
        <w:tc>
          <w:tcPr>
            <w:tcW w:w="1274" w:type="dxa"/>
            <w:tcBorders>
              <w:bottom w:val="single" w:sz="4" w:space="0" w:color="auto"/>
            </w:tcBorders>
            <w:vAlign w:val="bottom"/>
          </w:tcPr>
          <w:p w14:paraId="007F8E77" w14:textId="38A07CF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F_2V_12L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388918A3" w14:textId="52E0685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7E8301E6" w14:textId="5E3D8FB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02ECD450" w14:textId="656082C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vAlign w:val="bottom"/>
          </w:tcPr>
          <w:p w14:paraId="5299A900" w14:textId="2A699AC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0.002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6BF537B9" w14:textId="1C5B24E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39679311" w14:textId="4E25830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5581CB84" w14:textId="5369F09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6F6966B5" w14:textId="46F82D0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39963334" w14:textId="6DEC89C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523718B2" w14:textId="295CA27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1560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26BB5775" w14:textId="5FCE518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0.202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7C16E177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14D49AC1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5CCABBC6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tcBorders>
              <w:bottom w:val="single" w:sz="4" w:space="0" w:color="auto"/>
            </w:tcBorders>
            <w:vAlign w:val="bottom"/>
          </w:tcPr>
          <w:p w14:paraId="51E95CED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1D156888" w14:textId="009ED495" w:rsidTr="0037414A">
        <w:trPr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5D3622A1" w14:textId="6C0CC817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2016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14:paraId="00DB6A10" w14:textId="15B4F103" w:rsidR="0037414A" w:rsidRPr="00F52CFF" w:rsidRDefault="0037414A" w:rsidP="0037414A">
            <w:pPr>
              <w:spacing w:line="240" w:lineRule="auto"/>
              <w:jc w:val="center"/>
            </w:pPr>
            <w:r w:rsidRPr="00E94E1F">
              <w:t>HR Pakravan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4A29FC6" w14:textId="44E48EC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270</w:t>
            </w:r>
          </w:p>
        </w:tc>
        <w:tc>
          <w:tcPr>
            <w:tcW w:w="1274" w:type="dxa"/>
            <w:tcBorders>
              <w:top w:val="single" w:sz="4" w:space="0" w:color="auto"/>
            </w:tcBorders>
            <w:vAlign w:val="bottom"/>
          </w:tcPr>
          <w:p w14:paraId="7C8086AE" w14:textId="5833572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PVA2%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69BBBB1E" w14:textId="060EA12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1.20 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620667A8" w14:textId="7AC0414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2AC3783E" w14:textId="428690A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tcBorders>
              <w:top w:val="single" w:sz="4" w:space="0" w:color="auto"/>
            </w:tcBorders>
            <w:vAlign w:val="bottom"/>
          </w:tcPr>
          <w:p w14:paraId="27E89EB1" w14:textId="3063046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0.011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221CC0AC" w14:textId="6FA4282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44184E31" w14:textId="102010E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737C811E" w14:textId="223EBDD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38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0A725B81" w14:textId="39E4F99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602D243A" w14:textId="266E04D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3ED3A009" w14:textId="61D117D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57AF4060" w14:textId="0919A73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0.191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79458B2C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7BF91130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55687D4E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single" w:sz="4" w:space="0" w:color="auto"/>
            </w:tcBorders>
            <w:vAlign w:val="bottom"/>
          </w:tcPr>
          <w:p w14:paraId="684DFB7E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61352133" w14:textId="12B606CA" w:rsidTr="0037414A">
        <w:trPr>
          <w:jc w:val="center"/>
        </w:trPr>
        <w:tc>
          <w:tcPr>
            <w:tcW w:w="709" w:type="dxa"/>
            <w:vMerge/>
          </w:tcPr>
          <w:p w14:paraId="5957FA4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1F28691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48EE36" w14:textId="0F459C0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271</w:t>
            </w:r>
          </w:p>
        </w:tc>
        <w:tc>
          <w:tcPr>
            <w:tcW w:w="1274" w:type="dxa"/>
            <w:vAlign w:val="bottom"/>
          </w:tcPr>
          <w:p w14:paraId="6C53F975" w14:textId="08F8F7D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PVA1.5%</w:t>
            </w:r>
          </w:p>
        </w:tc>
        <w:tc>
          <w:tcPr>
            <w:tcW w:w="708" w:type="dxa"/>
            <w:vAlign w:val="bottom"/>
          </w:tcPr>
          <w:p w14:paraId="6C95EB7F" w14:textId="7A4911B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1.20 </w:t>
            </w:r>
          </w:p>
        </w:tc>
        <w:tc>
          <w:tcPr>
            <w:tcW w:w="708" w:type="dxa"/>
            <w:vAlign w:val="bottom"/>
          </w:tcPr>
          <w:p w14:paraId="4E7859DA" w14:textId="3C95A8D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9" w:type="dxa"/>
            <w:vAlign w:val="bottom"/>
          </w:tcPr>
          <w:p w14:paraId="7A1BDDA1" w14:textId="3F68D1A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vAlign w:val="bottom"/>
          </w:tcPr>
          <w:p w14:paraId="1A1256BD" w14:textId="61ABD96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0.011 </w:t>
            </w:r>
          </w:p>
        </w:tc>
        <w:tc>
          <w:tcPr>
            <w:tcW w:w="850" w:type="dxa"/>
            <w:vAlign w:val="bottom"/>
          </w:tcPr>
          <w:p w14:paraId="4C963DD7" w14:textId="07A4754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3ACF4F40" w14:textId="3934A58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1.50 </w:t>
            </w:r>
          </w:p>
        </w:tc>
        <w:tc>
          <w:tcPr>
            <w:tcW w:w="850" w:type="dxa"/>
            <w:vAlign w:val="bottom"/>
          </w:tcPr>
          <w:p w14:paraId="3E20248A" w14:textId="5C05F92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38</w:t>
            </w:r>
          </w:p>
        </w:tc>
        <w:tc>
          <w:tcPr>
            <w:tcW w:w="851" w:type="dxa"/>
            <w:vAlign w:val="bottom"/>
          </w:tcPr>
          <w:p w14:paraId="72269740" w14:textId="204782E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vAlign w:val="bottom"/>
          </w:tcPr>
          <w:p w14:paraId="4D855947" w14:textId="65BD520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vAlign w:val="bottom"/>
          </w:tcPr>
          <w:p w14:paraId="0FBEC958" w14:textId="2D8B7CB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vAlign w:val="bottom"/>
          </w:tcPr>
          <w:p w14:paraId="253EF290" w14:textId="3831C62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0.191</w:t>
            </w:r>
          </w:p>
        </w:tc>
        <w:tc>
          <w:tcPr>
            <w:tcW w:w="851" w:type="dxa"/>
            <w:vAlign w:val="bottom"/>
          </w:tcPr>
          <w:p w14:paraId="7AEC3DA0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54050F9F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11DD6835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6C2F358B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736105E8" w14:textId="6A25FE3E" w:rsidTr="0037414A">
        <w:trPr>
          <w:jc w:val="center"/>
        </w:trPr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4E478495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14:paraId="28B626EA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E6E861A" w14:textId="7C7F22B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272</w:t>
            </w:r>
          </w:p>
        </w:tc>
        <w:tc>
          <w:tcPr>
            <w:tcW w:w="1274" w:type="dxa"/>
            <w:tcBorders>
              <w:bottom w:val="single" w:sz="4" w:space="0" w:color="auto"/>
            </w:tcBorders>
            <w:vAlign w:val="bottom"/>
          </w:tcPr>
          <w:p w14:paraId="6EFFB03A" w14:textId="4D87665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PVA1.2%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62189D60" w14:textId="603943F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1.20 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655A52E6" w14:textId="547B552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552B3864" w14:textId="3340C6B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vAlign w:val="bottom"/>
          </w:tcPr>
          <w:p w14:paraId="761F3150" w14:textId="18C007E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0.011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25B3B3DD" w14:textId="4B32C41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7A07EB0A" w14:textId="33BF672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1.20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1CD0E2F5" w14:textId="6C337C3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38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149FA274" w14:textId="72758D1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4B2800A0" w14:textId="2B01864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58ACD4B6" w14:textId="5B3B404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79693B1B" w14:textId="688B645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0.191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550D77B7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00B67988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17348CE2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tcBorders>
              <w:bottom w:val="single" w:sz="4" w:space="0" w:color="auto"/>
            </w:tcBorders>
            <w:vAlign w:val="bottom"/>
          </w:tcPr>
          <w:p w14:paraId="4E978E54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6B4202C2" w14:textId="273C0562" w:rsidTr="0037414A">
        <w:trPr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6C2C9BA0" w14:textId="5C10CAC5" w:rsidR="0037414A" w:rsidRPr="00F52CFF" w:rsidRDefault="0037414A" w:rsidP="0037414A">
            <w:pPr>
              <w:spacing w:line="240" w:lineRule="auto"/>
              <w:jc w:val="center"/>
            </w:pPr>
            <w:r w:rsidRPr="009E0DF9">
              <w:t>2014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065B48BB" w14:textId="550BD82A" w:rsidR="0037414A" w:rsidRPr="00F52CFF" w:rsidRDefault="0037414A" w:rsidP="0037414A">
            <w:pPr>
              <w:spacing w:line="240" w:lineRule="auto"/>
              <w:jc w:val="center"/>
            </w:pPr>
            <w:r w:rsidRPr="009E0DF9">
              <w:t>Tahir Kemal Erdem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A0066DA" w14:textId="34648BF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273</w:t>
            </w:r>
          </w:p>
        </w:tc>
        <w:tc>
          <w:tcPr>
            <w:tcW w:w="12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701EE4B" w14:textId="7B57951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ECC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01FB493" w14:textId="0FF1344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1.20 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B5F32A8" w14:textId="1A7E046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0.27 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E274D45" w14:textId="571457C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CC1BD2" w14:textId="19FD023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0.002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5541343" w14:textId="75993D6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573F896" w14:textId="50E498E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D146716" w14:textId="0E32502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2C3939A" w14:textId="22B3906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4026844" w14:textId="748A200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66D311" w14:textId="0B1EDE6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1620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BC0F44" w14:textId="4696255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0.186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A2603F" w14:textId="235C6B8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65.72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75321BD" w14:textId="0A3A867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5.10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877D89" w14:textId="72EC46E9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6.89 </w:t>
            </w:r>
          </w:p>
        </w:tc>
        <w:tc>
          <w:tcPr>
            <w:tcW w:w="9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4A74469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34920FE6" w14:textId="5FF858BE" w:rsidTr="0037414A">
        <w:trPr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5E70C808" w14:textId="6DCE0B2E" w:rsidR="0037414A" w:rsidRPr="00F52CFF" w:rsidRDefault="0037414A" w:rsidP="0037414A">
            <w:pPr>
              <w:spacing w:line="240" w:lineRule="auto"/>
              <w:jc w:val="center"/>
            </w:pPr>
            <w:r w:rsidRPr="009E0DF9">
              <w:t>2018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14:paraId="27B6C8FA" w14:textId="148FC785" w:rsidR="0037414A" w:rsidRPr="00F52CFF" w:rsidRDefault="0037414A" w:rsidP="0037414A">
            <w:pPr>
              <w:spacing w:line="240" w:lineRule="auto"/>
              <w:jc w:val="center"/>
            </w:pPr>
            <w:r w:rsidRPr="009E0DF9">
              <w:t>Hanwen Deng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6CB0C37" w14:textId="105A84B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274</w:t>
            </w:r>
          </w:p>
        </w:tc>
        <w:tc>
          <w:tcPr>
            <w:tcW w:w="1274" w:type="dxa"/>
            <w:tcBorders>
              <w:top w:val="single" w:sz="4" w:space="0" w:color="auto"/>
            </w:tcBorders>
            <w:vAlign w:val="bottom"/>
          </w:tcPr>
          <w:p w14:paraId="2A48F224" w14:textId="2939BB1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ECC1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4B7E2851" w14:textId="336F173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41DD9214" w14:textId="6F7C5B8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0.33 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6C39DD42" w14:textId="4277A24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0.78 </w:t>
            </w:r>
          </w:p>
        </w:tc>
        <w:tc>
          <w:tcPr>
            <w:tcW w:w="712" w:type="dxa"/>
            <w:tcBorders>
              <w:top w:val="single" w:sz="4" w:space="0" w:color="auto"/>
            </w:tcBorders>
            <w:vAlign w:val="bottom"/>
          </w:tcPr>
          <w:p w14:paraId="02EA1E92" w14:textId="1A49C54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0.017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6AA38899" w14:textId="12D6A31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1EBC5351" w14:textId="6CCAEB6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39D50CF6" w14:textId="3B38FAB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3D5F1E99" w14:textId="5DB713B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05259646" w14:textId="71FC51A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0E02A1DF" w14:textId="3A470F1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1620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1608A275" w14:textId="0923677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0.206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644D300E" w14:textId="2B95EA9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45.57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003962DB" w14:textId="0245890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5.51 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710929AA" w14:textId="7BEFE0AE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13.56 </w:t>
            </w:r>
          </w:p>
        </w:tc>
        <w:tc>
          <w:tcPr>
            <w:tcW w:w="999" w:type="dxa"/>
            <w:tcBorders>
              <w:top w:val="single" w:sz="4" w:space="0" w:color="auto"/>
            </w:tcBorders>
            <w:vAlign w:val="bottom"/>
          </w:tcPr>
          <w:p w14:paraId="557160BE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598E90CE" w14:textId="79992C31" w:rsidTr="0037414A">
        <w:trPr>
          <w:jc w:val="center"/>
        </w:trPr>
        <w:tc>
          <w:tcPr>
            <w:tcW w:w="709" w:type="dxa"/>
            <w:vMerge/>
          </w:tcPr>
          <w:p w14:paraId="6278C81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4EA0106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14429" w14:textId="7BA2D96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275</w:t>
            </w:r>
          </w:p>
        </w:tc>
        <w:tc>
          <w:tcPr>
            <w:tcW w:w="1274" w:type="dxa"/>
            <w:vAlign w:val="bottom"/>
          </w:tcPr>
          <w:p w14:paraId="6DA27CFC" w14:textId="6CB2047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ECC2</w:t>
            </w:r>
          </w:p>
        </w:tc>
        <w:tc>
          <w:tcPr>
            <w:tcW w:w="708" w:type="dxa"/>
            <w:vAlign w:val="bottom"/>
          </w:tcPr>
          <w:p w14:paraId="0DA1BE85" w14:textId="47DAF5F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1116A83F" w14:textId="10CF4D8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0.33 </w:t>
            </w:r>
          </w:p>
        </w:tc>
        <w:tc>
          <w:tcPr>
            <w:tcW w:w="709" w:type="dxa"/>
            <w:vAlign w:val="bottom"/>
          </w:tcPr>
          <w:p w14:paraId="2D4127A5" w14:textId="0299D18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0.78 </w:t>
            </w:r>
          </w:p>
        </w:tc>
        <w:tc>
          <w:tcPr>
            <w:tcW w:w="712" w:type="dxa"/>
            <w:vAlign w:val="bottom"/>
          </w:tcPr>
          <w:p w14:paraId="379AA59B" w14:textId="1B22067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0.017 </w:t>
            </w:r>
          </w:p>
        </w:tc>
        <w:tc>
          <w:tcPr>
            <w:tcW w:w="850" w:type="dxa"/>
            <w:vAlign w:val="bottom"/>
          </w:tcPr>
          <w:p w14:paraId="42CFFBC8" w14:textId="4F3A91A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3FFB04A5" w14:textId="3FB5903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1BEDF161" w14:textId="13F6706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vAlign w:val="bottom"/>
          </w:tcPr>
          <w:p w14:paraId="1251DC00" w14:textId="537CF11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6971A398" w14:textId="77D5B06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22</w:t>
            </w:r>
          </w:p>
        </w:tc>
        <w:tc>
          <w:tcPr>
            <w:tcW w:w="851" w:type="dxa"/>
            <w:vAlign w:val="bottom"/>
          </w:tcPr>
          <w:p w14:paraId="479DF5E1" w14:textId="531B31A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1250</w:t>
            </w:r>
          </w:p>
        </w:tc>
        <w:tc>
          <w:tcPr>
            <w:tcW w:w="850" w:type="dxa"/>
            <w:vAlign w:val="bottom"/>
          </w:tcPr>
          <w:p w14:paraId="11EE95A7" w14:textId="2E458A3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0.168</w:t>
            </w:r>
          </w:p>
        </w:tc>
        <w:tc>
          <w:tcPr>
            <w:tcW w:w="851" w:type="dxa"/>
            <w:vAlign w:val="bottom"/>
          </w:tcPr>
          <w:p w14:paraId="08EFE424" w14:textId="315586D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43.40 </w:t>
            </w:r>
          </w:p>
        </w:tc>
        <w:tc>
          <w:tcPr>
            <w:tcW w:w="850" w:type="dxa"/>
            <w:vAlign w:val="bottom"/>
          </w:tcPr>
          <w:p w14:paraId="760FDC97" w14:textId="40A7A14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5.03 </w:t>
            </w:r>
          </w:p>
        </w:tc>
        <w:tc>
          <w:tcPr>
            <w:tcW w:w="1134" w:type="dxa"/>
            <w:vAlign w:val="bottom"/>
          </w:tcPr>
          <w:p w14:paraId="45F173A3" w14:textId="4E0DED49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4.15 </w:t>
            </w:r>
          </w:p>
        </w:tc>
        <w:tc>
          <w:tcPr>
            <w:tcW w:w="999" w:type="dxa"/>
            <w:vAlign w:val="bottom"/>
          </w:tcPr>
          <w:p w14:paraId="04414579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36168A7B" w14:textId="5712D533" w:rsidTr="0037414A">
        <w:trPr>
          <w:jc w:val="center"/>
        </w:trPr>
        <w:tc>
          <w:tcPr>
            <w:tcW w:w="709" w:type="dxa"/>
            <w:vMerge/>
          </w:tcPr>
          <w:p w14:paraId="4D5603BB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77D9EF0D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A85BA2" w14:textId="317ABAE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276</w:t>
            </w:r>
          </w:p>
        </w:tc>
        <w:tc>
          <w:tcPr>
            <w:tcW w:w="1274" w:type="dxa"/>
            <w:vAlign w:val="bottom"/>
          </w:tcPr>
          <w:p w14:paraId="7EB4C8EB" w14:textId="037BEFB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ECC3</w:t>
            </w:r>
          </w:p>
        </w:tc>
        <w:tc>
          <w:tcPr>
            <w:tcW w:w="708" w:type="dxa"/>
            <w:vAlign w:val="bottom"/>
          </w:tcPr>
          <w:p w14:paraId="788CE1AB" w14:textId="361A11A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vAlign w:val="bottom"/>
          </w:tcPr>
          <w:p w14:paraId="4FBA5887" w14:textId="7BDD78E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0.33 </w:t>
            </w:r>
          </w:p>
        </w:tc>
        <w:tc>
          <w:tcPr>
            <w:tcW w:w="709" w:type="dxa"/>
            <w:vAlign w:val="bottom"/>
          </w:tcPr>
          <w:p w14:paraId="3AE3132D" w14:textId="6208811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0.78 </w:t>
            </w:r>
          </w:p>
        </w:tc>
        <w:tc>
          <w:tcPr>
            <w:tcW w:w="712" w:type="dxa"/>
            <w:vAlign w:val="bottom"/>
          </w:tcPr>
          <w:p w14:paraId="346380E9" w14:textId="035EDCA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0.017 </w:t>
            </w:r>
          </w:p>
        </w:tc>
        <w:tc>
          <w:tcPr>
            <w:tcW w:w="850" w:type="dxa"/>
            <w:vAlign w:val="bottom"/>
          </w:tcPr>
          <w:p w14:paraId="68554322" w14:textId="14F187C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PE</w:t>
            </w:r>
          </w:p>
        </w:tc>
        <w:tc>
          <w:tcPr>
            <w:tcW w:w="709" w:type="dxa"/>
            <w:vAlign w:val="bottom"/>
          </w:tcPr>
          <w:p w14:paraId="29FD5D0C" w14:textId="336A075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850" w:type="dxa"/>
            <w:vAlign w:val="bottom"/>
          </w:tcPr>
          <w:p w14:paraId="77E76C33" w14:textId="7043154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24</w:t>
            </w:r>
          </w:p>
        </w:tc>
        <w:tc>
          <w:tcPr>
            <w:tcW w:w="851" w:type="dxa"/>
            <w:vAlign w:val="bottom"/>
          </w:tcPr>
          <w:p w14:paraId="042ECE60" w14:textId="7B3A828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7</w:t>
            </w:r>
          </w:p>
        </w:tc>
        <w:tc>
          <w:tcPr>
            <w:tcW w:w="850" w:type="dxa"/>
            <w:vAlign w:val="bottom"/>
          </w:tcPr>
          <w:p w14:paraId="12AFF771" w14:textId="5BDD9B4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116</w:t>
            </w:r>
          </w:p>
        </w:tc>
        <w:tc>
          <w:tcPr>
            <w:tcW w:w="851" w:type="dxa"/>
            <w:vAlign w:val="bottom"/>
          </w:tcPr>
          <w:p w14:paraId="03B4773B" w14:textId="554DED3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2740</w:t>
            </w:r>
          </w:p>
        </w:tc>
        <w:tc>
          <w:tcPr>
            <w:tcW w:w="850" w:type="dxa"/>
            <w:vAlign w:val="bottom"/>
          </w:tcPr>
          <w:p w14:paraId="3D4EC95B" w14:textId="3CD5149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0.382</w:t>
            </w:r>
          </w:p>
        </w:tc>
        <w:tc>
          <w:tcPr>
            <w:tcW w:w="851" w:type="dxa"/>
            <w:vAlign w:val="bottom"/>
          </w:tcPr>
          <w:p w14:paraId="128F875F" w14:textId="392198E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44.63 </w:t>
            </w:r>
          </w:p>
        </w:tc>
        <w:tc>
          <w:tcPr>
            <w:tcW w:w="850" w:type="dxa"/>
            <w:vAlign w:val="bottom"/>
          </w:tcPr>
          <w:p w14:paraId="2748FCCA" w14:textId="79E3B7D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4.02 </w:t>
            </w:r>
          </w:p>
        </w:tc>
        <w:tc>
          <w:tcPr>
            <w:tcW w:w="1134" w:type="dxa"/>
            <w:vAlign w:val="bottom"/>
          </w:tcPr>
          <w:p w14:paraId="76DDC071" w14:textId="61E78C75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11.68 </w:t>
            </w:r>
          </w:p>
        </w:tc>
        <w:tc>
          <w:tcPr>
            <w:tcW w:w="999" w:type="dxa"/>
            <w:vAlign w:val="bottom"/>
          </w:tcPr>
          <w:p w14:paraId="0889DFBF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7362A8C1" w14:textId="2C594A2D" w:rsidTr="0037414A">
        <w:trPr>
          <w:jc w:val="center"/>
        </w:trPr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19CB53E6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14:paraId="285E4F6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D098234" w14:textId="4C61073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277</w:t>
            </w:r>
          </w:p>
        </w:tc>
        <w:tc>
          <w:tcPr>
            <w:tcW w:w="1274" w:type="dxa"/>
            <w:tcBorders>
              <w:bottom w:val="single" w:sz="4" w:space="0" w:color="auto"/>
            </w:tcBorders>
            <w:vAlign w:val="bottom"/>
          </w:tcPr>
          <w:p w14:paraId="4519331B" w14:textId="1EA50DA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ECC4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72CA62FB" w14:textId="21239A6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59441EA9" w14:textId="7A74E9D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0.33 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25590D64" w14:textId="7B4DF12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0.78 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vAlign w:val="bottom"/>
          </w:tcPr>
          <w:p w14:paraId="6463808E" w14:textId="69428DF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0.017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5847AF83" w14:textId="10F2E9A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PE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51250BF5" w14:textId="05A75B8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0.80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154887E7" w14:textId="58943A4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24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1A9270DA" w14:textId="0EAE809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7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7F001D0E" w14:textId="5F9A419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116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42679553" w14:textId="29929E1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2740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1AD87915" w14:textId="5584855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0.382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7DA9CBA1" w14:textId="58F2B5D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46.97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75F5D7BF" w14:textId="30101AF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4.26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2D4FB033" w14:textId="4108B76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13.98 </w:t>
            </w:r>
          </w:p>
        </w:tc>
        <w:tc>
          <w:tcPr>
            <w:tcW w:w="999" w:type="dxa"/>
            <w:tcBorders>
              <w:bottom w:val="single" w:sz="4" w:space="0" w:color="auto"/>
            </w:tcBorders>
            <w:vAlign w:val="bottom"/>
          </w:tcPr>
          <w:p w14:paraId="787F6521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7D8B9859" w14:textId="4A579973" w:rsidTr="0037414A">
        <w:trPr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2AF0E362" w14:textId="24E4DC37" w:rsidR="0037414A" w:rsidRPr="00F52CFF" w:rsidRDefault="0037414A" w:rsidP="0037414A">
            <w:pPr>
              <w:spacing w:line="240" w:lineRule="auto"/>
              <w:jc w:val="center"/>
            </w:pPr>
            <w:r w:rsidRPr="009E0DF9">
              <w:t>2018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14:paraId="764FF666" w14:textId="3B872DD8" w:rsidR="0037414A" w:rsidRPr="00F52CFF" w:rsidRDefault="0037414A" w:rsidP="0037414A">
            <w:pPr>
              <w:spacing w:line="240" w:lineRule="auto"/>
              <w:jc w:val="center"/>
            </w:pPr>
            <w:r w:rsidRPr="009E0DF9">
              <w:t>Kwok L. Chung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C84C25" w14:textId="415E6D8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278</w:t>
            </w:r>
          </w:p>
        </w:tc>
        <w:tc>
          <w:tcPr>
            <w:tcW w:w="1274" w:type="dxa"/>
            <w:tcBorders>
              <w:top w:val="single" w:sz="4" w:space="0" w:color="auto"/>
            </w:tcBorders>
            <w:vAlign w:val="bottom"/>
          </w:tcPr>
          <w:p w14:paraId="74AC920D" w14:textId="23BB5C1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NE1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1B6BE540" w14:textId="6DE7CC8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1.20 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15468AB7" w14:textId="723CFED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0.20 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4E444660" w14:textId="782A52A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tcBorders>
              <w:top w:val="single" w:sz="4" w:space="0" w:color="auto"/>
            </w:tcBorders>
            <w:vAlign w:val="bottom"/>
          </w:tcPr>
          <w:p w14:paraId="2C4CBE0C" w14:textId="394DEEA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0.006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17239ECA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4C8F6959" w14:textId="006F579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34C95D7D" w14:textId="498CAEC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2C145C4D" w14:textId="5786D02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2425D249" w14:textId="3BD2248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5A010BF7" w14:textId="78C6BD6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7534ED93" w14:textId="57FBCD7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0A8B215C" w14:textId="7238067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88.90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168B6AC4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2FB737E4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single" w:sz="4" w:space="0" w:color="auto"/>
            </w:tcBorders>
            <w:vAlign w:val="bottom"/>
          </w:tcPr>
          <w:p w14:paraId="1DA6B15D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14A77FF8" w14:textId="1EEEF56F" w:rsidTr="0037414A">
        <w:trPr>
          <w:jc w:val="center"/>
        </w:trPr>
        <w:tc>
          <w:tcPr>
            <w:tcW w:w="709" w:type="dxa"/>
            <w:vMerge/>
          </w:tcPr>
          <w:p w14:paraId="6F60828B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647D0435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91AB6C" w14:textId="5E9D5FE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279</w:t>
            </w:r>
          </w:p>
        </w:tc>
        <w:tc>
          <w:tcPr>
            <w:tcW w:w="1274" w:type="dxa"/>
            <w:vAlign w:val="bottom"/>
          </w:tcPr>
          <w:p w14:paraId="2B174CE2" w14:textId="385A203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NE2</w:t>
            </w:r>
          </w:p>
        </w:tc>
        <w:tc>
          <w:tcPr>
            <w:tcW w:w="708" w:type="dxa"/>
            <w:vAlign w:val="bottom"/>
          </w:tcPr>
          <w:p w14:paraId="37ED3598" w14:textId="709EC9E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1.20 </w:t>
            </w:r>
          </w:p>
        </w:tc>
        <w:tc>
          <w:tcPr>
            <w:tcW w:w="708" w:type="dxa"/>
            <w:vAlign w:val="bottom"/>
          </w:tcPr>
          <w:p w14:paraId="222DEA9A" w14:textId="2908FDB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0.26 </w:t>
            </w:r>
          </w:p>
        </w:tc>
        <w:tc>
          <w:tcPr>
            <w:tcW w:w="709" w:type="dxa"/>
            <w:vAlign w:val="bottom"/>
          </w:tcPr>
          <w:p w14:paraId="568DDC60" w14:textId="0AB245C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vAlign w:val="bottom"/>
          </w:tcPr>
          <w:p w14:paraId="1B4C4530" w14:textId="7DC9BBB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0.006 </w:t>
            </w:r>
          </w:p>
        </w:tc>
        <w:tc>
          <w:tcPr>
            <w:tcW w:w="850" w:type="dxa"/>
            <w:vAlign w:val="bottom"/>
          </w:tcPr>
          <w:p w14:paraId="58071502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22BDCE03" w14:textId="4A7FCD8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66950C39" w14:textId="351AD5B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7F02DD51" w14:textId="69ED539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2BF15ADF" w14:textId="07D11D0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6537ECF5" w14:textId="7B5D005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2D8A6BF1" w14:textId="72073CC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325BB679" w14:textId="6A5C4CD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64.10 </w:t>
            </w:r>
          </w:p>
        </w:tc>
        <w:tc>
          <w:tcPr>
            <w:tcW w:w="850" w:type="dxa"/>
            <w:vAlign w:val="bottom"/>
          </w:tcPr>
          <w:p w14:paraId="03740319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34CD2865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504A6316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5D8302C3" w14:textId="50C832EF" w:rsidTr="0037414A">
        <w:trPr>
          <w:jc w:val="center"/>
        </w:trPr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78E5152C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14:paraId="076A2F26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8CC638D" w14:textId="5675557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280</w:t>
            </w:r>
          </w:p>
        </w:tc>
        <w:tc>
          <w:tcPr>
            <w:tcW w:w="1274" w:type="dxa"/>
            <w:tcBorders>
              <w:bottom w:val="single" w:sz="4" w:space="0" w:color="auto"/>
            </w:tcBorders>
            <w:vAlign w:val="bottom"/>
          </w:tcPr>
          <w:p w14:paraId="0F9F8984" w14:textId="70F2AC6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NE3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766B5615" w14:textId="16B3D7C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1.20 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0ED24843" w14:textId="58FACC5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342AE3B8" w14:textId="742B030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vAlign w:val="bottom"/>
          </w:tcPr>
          <w:p w14:paraId="6C6ED837" w14:textId="3F33FC2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0.006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7369B608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39793B15" w14:textId="23FCFBE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7ADC56F0" w14:textId="6185FF9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72002BDF" w14:textId="50ABE03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0B9FFF6E" w14:textId="7C52526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1416C45A" w14:textId="39E3076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48777CAC" w14:textId="1AB38E9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2AF6B35E" w14:textId="71FC664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41.80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554BF1AB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5E72D109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tcBorders>
              <w:bottom w:val="single" w:sz="4" w:space="0" w:color="auto"/>
            </w:tcBorders>
            <w:vAlign w:val="bottom"/>
          </w:tcPr>
          <w:p w14:paraId="2B56E2E7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0373260A" w14:textId="3F4B76DC" w:rsidTr="0037414A">
        <w:trPr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060DE449" w14:textId="71BEFCF7" w:rsidR="0037414A" w:rsidRPr="00F52CFF" w:rsidRDefault="0037414A" w:rsidP="0037414A">
            <w:pPr>
              <w:spacing w:line="240" w:lineRule="auto"/>
              <w:jc w:val="center"/>
            </w:pPr>
            <w:r w:rsidRPr="009E0DF9">
              <w:t>2017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5DFB7825" w14:textId="7E22C893" w:rsidR="0037414A" w:rsidRPr="00F52CFF" w:rsidRDefault="0037414A" w:rsidP="0037414A">
            <w:pPr>
              <w:spacing w:line="240" w:lineRule="auto"/>
              <w:jc w:val="center"/>
            </w:pPr>
            <w:r w:rsidRPr="009E0DF9">
              <w:t>Hezhi Liu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C222E9E" w14:textId="6E5DB98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281</w:t>
            </w:r>
          </w:p>
        </w:tc>
        <w:tc>
          <w:tcPr>
            <w:tcW w:w="12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33D030E" w14:textId="6B3C875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ECC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6AADADF" w14:textId="0C694D0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2.20 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39B6BFD" w14:textId="287F1F6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C8A8D9E" w14:textId="311F544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A67D5E4" w14:textId="485E454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0.004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857075" w14:textId="51F9CDD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638102C" w14:textId="3B57B66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D12F63" w14:textId="6CAAEE1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713ED24" w14:textId="6CC6094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27D4170" w14:textId="7D31201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A444AD7" w14:textId="55A0201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8F7FC56" w14:textId="7572DB4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0.205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C984E1B" w14:textId="7AEDEA3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41.26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9F913A3" w14:textId="74E7D67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5.02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7BCF2A4" w14:textId="2EB00EF4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10.54 </w:t>
            </w:r>
          </w:p>
        </w:tc>
        <w:tc>
          <w:tcPr>
            <w:tcW w:w="9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1B9F93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7F68AB90" w14:textId="37C5B972" w:rsidTr="0037414A">
        <w:trPr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73870E98" w14:textId="2931629F" w:rsidR="0037414A" w:rsidRPr="00F52CFF" w:rsidRDefault="0037414A" w:rsidP="0037414A">
            <w:pPr>
              <w:spacing w:line="240" w:lineRule="auto"/>
              <w:jc w:val="center"/>
            </w:pPr>
            <w:r w:rsidRPr="009E0DF9">
              <w:t>2014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14:paraId="1F47C991" w14:textId="19044CE1" w:rsidR="0037414A" w:rsidRPr="00F52CFF" w:rsidRDefault="0037414A" w:rsidP="0037414A">
            <w:pPr>
              <w:spacing w:line="240" w:lineRule="auto"/>
              <w:jc w:val="center"/>
            </w:pPr>
            <w:r w:rsidRPr="009E0DF9">
              <w:t>Kamile Tosun-Felekog ̆lu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111A790" w14:textId="1CA392C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282</w:t>
            </w:r>
          </w:p>
        </w:tc>
        <w:tc>
          <w:tcPr>
            <w:tcW w:w="1274" w:type="dxa"/>
            <w:tcBorders>
              <w:top w:val="single" w:sz="4" w:space="0" w:color="auto"/>
            </w:tcBorders>
            <w:vAlign w:val="bottom"/>
          </w:tcPr>
          <w:p w14:paraId="200C8C54" w14:textId="39D7A64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ECC-I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1C704564" w14:textId="3EBBC7D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1.20 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1A22BCC3" w14:textId="2FE4391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0.26 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41B0377E" w14:textId="19F0AE5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tcBorders>
              <w:top w:val="single" w:sz="4" w:space="0" w:color="auto"/>
            </w:tcBorders>
            <w:vAlign w:val="bottom"/>
          </w:tcPr>
          <w:p w14:paraId="204DAE86" w14:textId="63959DF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0.008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5F2D04AC" w14:textId="775B3AE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5D192AF3" w14:textId="2EFCD10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29919EC5" w14:textId="747DB97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5284B405" w14:textId="045DE9F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47FB1675" w14:textId="60A94CB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06995CE6" w14:textId="7AFBB6C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1620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448DA797" w14:textId="5253F0A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0.206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09632300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3B4273FE" w14:textId="7D1A7CE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6.30 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09F246FD" w14:textId="62E1C893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7.48 </w:t>
            </w:r>
          </w:p>
        </w:tc>
        <w:tc>
          <w:tcPr>
            <w:tcW w:w="999" w:type="dxa"/>
            <w:tcBorders>
              <w:top w:val="single" w:sz="4" w:space="0" w:color="auto"/>
            </w:tcBorders>
            <w:vAlign w:val="bottom"/>
          </w:tcPr>
          <w:p w14:paraId="37682B99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1F7EF883" w14:textId="325D569D" w:rsidTr="0037414A">
        <w:trPr>
          <w:jc w:val="center"/>
        </w:trPr>
        <w:tc>
          <w:tcPr>
            <w:tcW w:w="709" w:type="dxa"/>
            <w:vMerge/>
          </w:tcPr>
          <w:p w14:paraId="6D8AC0C6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7F1269BB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CB679C" w14:textId="4A4316F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283</w:t>
            </w:r>
          </w:p>
        </w:tc>
        <w:tc>
          <w:tcPr>
            <w:tcW w:w="1274" w:type="dxa"/>
            <w:vAlign w:val="bottom"/>
          </w:tcPr>
          <w:p w14:paraId="006F2A3E" w14:textId="612A8F6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ECC-II</w:t>
            </w:r>
          </w:p>
        </w:tc>
        <w:tc>
          <w:tcPr>
            <w:tcW w:w="708" w:type="dxa"/>
            <w:vAlign w:val="bottom"/>
          </w:tcPr>
          <w:p w14:paraId="43B43103" w14:textId="44EDC6C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1.20 </w:t>
            </w:r>
          </w:p>
        </w:tc>
        <w:tc>
          <w:tcPr>
            <w:tcW w:w="708" w:type="dxa"/>
            <w:vAlign w:val="bottom"/>
          </w:tcPr>
          <w:p w14:paraId="72C92B89" w14:textId="616EE13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0.26 </w:t>
            </w:r>
          </w:p>
        </w:tc>
        <w:tc>
          <w:tcPr>
            <w:tcW w:w="709" w:type="dxa"/>
            <w:vAlign w:val="bottom"/>
          </w:tcPr>
          <w:p w14:paraId="2A981E35" w14:textId="415C055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vAlign w:val="bottom"/>
          </w:tcPr>
          <w:p w14:paraId="28CB9F69" w14:textId="7DD93A3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vAlign w:val="bottom"/>
          </w:tcPr>
          <w:p w14:paraId="26AF55EA" w14:textId="01EE87E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2F7FB286" w14:textId="33EBC3F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50F08137" w14:textId="16409F2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vAlign w:val="bottom"/>
          </w:tcPr>
          <w:p w14:paraId="359A0036" w14:textId="21E4889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vAlign w:val="bottom"/>
          </w:tcPr>
          <w:p w14:paraId="7006DA4D" w14:textId="59F0655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vAlign w:val="bottom"/>
          </w:tcPr>
          <w:p w14:paraId="51F1AF23" w14:textId="259F880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1620</w:t>
            </w:r>
          </w:p>
        </w:tc>
        <w:tc>
          <w:tcPr>
            <w:tcW w:w="850" w:type="dxa"/>
            <w:vAlign w:val="bottom"/>
          </w:tcPr>
          <w:p w14:paraId="3FD8B299" w14:textId="79438B2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0.206</w:t>
            </w:r>
          </w:p>
        </w:tc>
        <w:tc>
          <w:tcPr>
            <w:tcW w:w="851" w:type="dxa"/>
            <w:vAlign w:val="bottom"/>
          </w:tcPr>
          <w:p w14:paraId="77486C19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3067F717" w14:textId="7C375BD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6.80 </w:t>
            </w:r>
          </w:p>
        </w:tc>
        <w:tc>
          <w:tcPr>
            <w:tcW w:w="1134" w:type="dxa"/>
            <w:vAlign w:val="bottom"/>
          </w:tcPr>
          <w:p w14:paraId="688551AF" w14:textId="325D66F1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9.83 </w:t>
            </w:r>
          </w:p>
        </w:tc>
        <w:tc>
          <w:tcPr>
            <w:tcW w:w="999" w:type="dxa"/>
            <w:vAlign w:val="bottom"/>
          </w:tcPr>
          <w:p w14:paraId="41D08A32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421A9A51" w14:textId="78526CBD" w:rsidTr="0037414A">
        <w:trPr>
          <w:jc w:val="center"/>
        </w:trPr>
        <w:tc>
          <w:tcPr>
            <w:tcW w:w="709" w:type="dxa"/>
            <w:vMerge/>
          </w:tcPr>
          <w:p w14:paraId="6510742F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43460A90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7F5D52" w14:textId="0AD3E0F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284</w:t>
            </w:r>
          </w:p>
        </w:tc>
        <w:tc>
          <w:tcPr>
            <w:tcW w:w="1274" w:type="dxa"/>
            <w:vAlign w:val="bottom"/>
          </w:tcPr>
          <w:p w14:paraId="711007D5" w14:textId="33A2D98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ECC-I-M</w:t>
            </w:r>
          </w:p>
        </w:tc>
        <w:tc>
          <w:tcPr>
            <w:tcW w:w="708" w:type="dxa"/>
            <w:vAlign w:val="bottom"/>
          </w:tcPr>
          <w:p w14:paraId="0F096833" w14:textId="70F004C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1.20 </w:t>
            </w:r>
          </w:p>
        </w:tc>
        <w:tc>
          <w:tcPr>
            <w:tcW w:w="708" w:type="dxa"/>
            <w:vAlign w:val="bottom"/>
          </w:tcPr>
          <w:p w14:paraId="76EF1CB4" w14:textId="75C2440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0.26 </w:t>
            </w:r>
          </w:p>
        </w:tc>
        <w:tc>
          <w:tcPr>
            <w:tcW w:w="709" w:type="dxa"/>
            <w:vAlign w:val="bottom"/>
          </w:tcPr>
          <w:p w14:paraId="4E2D1DBA" w14:textId="024578A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vAlign w:val="bottom"/>
          </w:tcPr>
          <w:p w14:paraId="33DA379F" w14:textId="119BEA2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0.008 </w:t>
            </w:r>
          </w:p>
        </w:tc>
        <w:tc>
          <w:tcPr>
            <w:tcW w:w="850" w:type="dxa"/>
            <w:vAlign w:val="bottom"/>
          </w:tcPr>
          <w:p w14:paraId="55949A70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vAlign w:val="bottom"/>
          </w:tcPr>
          <w:p w14:paraId="40F5A60F" w14:textId="76C902E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vAlign w:val="bottom"/>
          </w:tcPr>
          <w:p w14:paraId="2AF07274" w14:textId="4825CF4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6563A048" w14:textId="57599C2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3A08E9AF" w14:textId="766C8D2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vAlign w:val="bottom"/>
          </w:tcPr>
          <w:p w14:paraId="02F9BE43" w14:textId="7432FE2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vAlign w:val="bottom"/>
          </w:tcPr>
          <w:p w14:paraId="4204C218" w14:textId="2F3D831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vAlign w:val="bottom"/>
          </w:tcPr>
          <w:p w14:paraId="4B96DD93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75BF2C7C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34F88D62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0D2280EE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30372990" w14:textId="7FB8DE15" w:rsidTr="0037414A">
        <w:trPr>
          <w:jc w:val="center"/>
        </w:trPr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119EE647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14:paraId="17F4E4E6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374CDD8" w14:textId="7D69124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285</w:t>
            </w:r>
          </w:p>
        </w:tc>
        <w:tc>
          <w:tcPr>
            <w:tcW w:w="1274" w:type="dxa"/>
            <w:tcBorders>
              <w:bottom w:val="single" w:sz="4" w:space="0" w:color="auto"/>
            </w:tcBorders>
            <w:vAlign w:val="bottom"/>
          </w:tcPr>
          <w:p w14:paraId="28FDFA63" w14:textId="266FA0B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ECC-II-M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327B6F99" w14:textId="42F343F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1.20 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44750CEF" w14:textId="38B9C7D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0.26 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597E0A2F" w14:textId="3E32724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vAlign w:val="bottom"/>
          </w:tcPr>
          <w:p w14:paraId="5359935A" w14:textId="2573032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0.005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2E76BB37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1BF8E674" w14:textId="1881A95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36ADAFD5" w14:textId="6D8D3D7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403F40FE" w14:textId="23C7F84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55AD161B" w14:textId="3D70D7A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6C35EEBC" w14:textId="634D67E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6C1495D5" w14:textId="65DB37B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6CC5102D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5F0A7BAB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53558A80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tcBorders>
              <w:bottom w:val="single" w:sz="4" w:space="0" w:color="auto"/>
            </w:tcBorders>
            <w:vAlign w:val="bottom"/>
          </w:tcPr>
          <w:p w14:paraId="722CD199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2D4B7D7A" w14:textId="3C71D218" w:rsidTr="0037414A">
        <w:trPr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4F423601" w14:textId="189A8A20" w:rsidR="0037414A" w:rsidRPr="00F52CFF" w:rsidRDefault="0037414A" w:rsidP="0037414A">
            <w:pPr>
              <w:spacing w:line="240" w:lineRule="auto"/>
              <w:jc w:val="center"/>
            </w:pPr>
            <w:r w:rsidRPr="009E0DF9">
              <w:t>2012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3A1EA326" w14:textId="073A505B" w:rsidR="0037414A" w:rsidRPr="00F52CFF" w:rsidRDefault="0037414A" w:rsidP="0037414A">
            <w:pPr>
              <w:spacing w:line="240" w:lineRule="auto"/>
              <w:jc w:val="center"/>
            </w:pPr>
            <w:r w:rsidRPr="009E0DF9">
              <w:t>Yu Zhu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207D1BD" w14:textId="42F0203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286</w:t>
            </w:r>
          </w:p>
        </w:tc>
        <w:tc>
          <w:tcPr>
            <w:tcW w:w="12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465BA07" w14:textId="355CBE9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ECC70-0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D9E747D" w14:textId="0984461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2.33 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E7A000" w14:textId="4A338B2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AF1E981" w14:textId="30574FA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D97DAF9" w14:textId="484BF9D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0.012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5B84585" w14:textId="36E1864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94FC898" w14:textId="414A62D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4CF61C8" w14:textId="5E7BEF4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2E72B73" w14:textId="498BB40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97A7C91" w14:textId="2D0D251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09C3CE" w14:textId="2B96D55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0A9B3CA" w14:textId="25F534F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0.181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633343" w14:textId="143F5A8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42.83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DB253F4" w14:textId="72CB863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4.66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2821712" w14:textId="5B3DF2F9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7.46 </w:t>
            </w:r>
          </w:p>
        </w:tc>
        <w:tc>
          <w:tcPr>
            <w:tcW w:w="9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595B1C4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6C391CE3" w14:textId="0AD19E3F" w:rsidTr="0037414A">
        <w:trPr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44196FE3" w14:textId="636908FE" w:rsidR="0037414A" w:rsidRPr="00F52CFF" w:rsidRDefault="0037414A" w:rsidP="0037414A">
            <w:pPr>
              <w:spacing w:line="240" w:lineRule="auto"/>
              <w:jc w:val="center"/>
            </w:pPr>
            <w:r w:rsidRPr="009E0DF9">
              <w:t>2012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14:paraId="1EE624A5" w14:textId="68852866" w:rsidR="0037414A" w:rsidRPr="00F52CFF" w:rsidRDefault="0037414A" w:rsidP="0037414A">
            <w:pPr>
              <w:spacing w:line="240" w:lineRule="auto"/>
              <w:jc w:val="center"/>
            </w:pPr>
            <w:r w:rsidRPr="009E0DF9">
              <w:t>C</w:t>
            </w:r>
            <w:r>
              <w:rPr>
                <w:rFonts w:hint="eastAsia"/>
              </w:rPr>
              <w:t xml:space="preserve">hen </w:t>
            </w:r>
            <w:r w:rsidRPr="009E0DF9">
              <w:t>Zhitao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F40976A" w14:textId="11119F3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287</w:t>
            </w:r>
          </w:p>
        </w:tc>
        <w:tc>
          <w:tcPr>
            <w:tcW w:w="1274" w:type="dxa"/>
            <w:tcBorders>
              <w:top w:val="single" w:sz="4" w:space="0" w:color="auto"/>
            </w:tcBorders>
            <w:vAlign w:val="bottom"/>
          </w:tcPr>
          <w:p w14:paraId="7E1884DC" w14:textId="1A89459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0DADF199" w14:textId="32807EA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651A2FDB" w14:textId="366DEBB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38AAC405" w14:textId="2096E70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tcBorders>
              <w:top w:val="single" w:sz="4" w:space="0" w:color="auto"/>
            </w:tcBorders>
            <w:vAlign w:val="bottom"/>
          </w:tcPr>
          <w:p w14:paraId="0A2EB708" w14:textId="25BC28F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0.014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3D305EC3" w14:textId="04EA5E2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03B022CE" w14:textId="5DBDE19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1733E2A6" w14:textId="5398143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3C8ABB6B" w14:textId="0F861EE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3144CBCB" w14:textId="6C53AE0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374AEF02" w14:textId="54824F3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50BFE569" w14:textId="4AFD6DC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0.181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6CD0C422" w14:textId="5D81EF4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57.63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20014823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29B11109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single" w:sz="4" w:space="0" w:color="auto"/>
            </w:tcBorders>
            <w:vAlign w:val="bottom"/>
          </w:tcPr>
          <w:p w14:paraId="26B09C0C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4598D8B2" w14:textId="605F44EF" w:rsidTr="0037414A">
        <w:trPr>
          <w:jc w:val="center"/>
        </w:trPr>
        <w:tc>
          <w:tcPr>
            <w:tcW w:w="709" w:type="dxa"/>
            <w:vMerge/>
          </w:tcPr>
          <w:p w14:paraId="661616D1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78762E8F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87E271" w14:textId="6C15359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288</w:t>
            </w:r>
          </w:p>
        </w:tc>
        <w:tc>
          <w:tcPr>
            <w:tcW w:w="1274" w:type="dxa"/>
            <w:vAlign w:val="bottom"/>
          </w:tcPr>
          <w:p w14:paraId="68E50D99" w14:textId="1B5F6A9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</w:t>
            </w:r>
          </w:p>
        </w:tc>
        <w:tc>
          <w:tcPr>
            <w:tcW w:w="708" w:type="dxa"/>
            <w:vAlign w:val="bottom"/>
          </w:tcPr>
          <w:p w14:paraId="364784EB" w14:textId="0688626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1.51 </w:t>
            </w:r>
          </w:p>
        </w:tc>
        <w:tc>
          <w:tcPr>
            <w:tcW w:w="708" w:type="dxa"/>
            <w:vAlign w:val="bottom"/>
          </w:tcPr>
          <w:p w14:paraId="70C2F925" w14:textId="31F8030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9" w:type="dxa"/>
            <w:vAlign w:val="bottom"/>
          </w:tcPr>
          <w:p w14:paraId="02DCEF1D" w14:textId="58299D9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vAlign w:val="bottom"/>
          </w:tcPr>
          <w:p w14:paraId="70CDE9F3" w14:textId="3E7D25C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0.013 </w:t>
            </w:r>
          </w:p>
        </w:tc>
        <w:tc>
          <w:tcPr>
            <w:tcW w:w="850" w:type="dxa"/>
            <w:vAlign w:val="bottom"/>
          </w:tcPr>
          <w:p w14:paraId="2694F4E2" w14:textId="2E2B5D7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3B835858" w14:textId="588331E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38E1046E" w14:textId="0C4B96F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vAlign w:val="bottom"/>
          </w:tcPr>
          <w:p w14:paraId="2B73CF59" w14:textId="275D2E4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vAlign w:val="bottom"/>
          </w:tcPr>
          <w:p w14:paraId="14E64594" w14:textId="61482CD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</w:t>
            </w:r>
          </w:p>
        </w:tc>
        <w:tc>
          <w:tcPr>
            <w:tcW w:w="851" w:type="dxa"/>
            <w:vAlign w:val="bottom"/>
          </w:tcPr>
          <w:p w14:paraId="6107F3BD" w14:textId="2625625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vAlign w:val="bottom"/>
          </w:tcPr>
          <w:p w14:paraId="091E839D" w14:textId="776A204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0.181</w:t>
            </w:r>
          </w:p>
        </w:tc>
        <w:tc>
          <w:tcPr>
            <w:tcW w:w="851" w:type="dxa"/>
            <w:vAlign w:val="bottom"/>
          </w:tcPr>
          <w:p w14:paraId="72ABCB5D" w14:textId="5CC61E2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51.51 </w:t>
            </w:r>
          </w:p>
        </w:tc>
        <w:tc>
          <w:tcPr>
            <w:tcW w:w="850" w:type="dxa"/>
            <w:vAlign w:val="bottom"/>
          </w:tcPr>
          <w:p w14:paraId="43A5AADE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2AEC970F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41E47717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437BE17E" w14:textId="74B98744" w:rsidTr="0037414A">
        <w:trPr>
          <w:jc w:val="center"/>
        </w:trPr>
        <w:tc>
          <w:tcPr>
            <w:tcW w:w="709" w:type="dxa"/>
            <w:vMerge/>
          </w:tcPr>
          <w:p w14:paraId="13BDFA8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7A411363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551B03" w14:textId="04B6392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289</w:t>
            </w:r>
          </w:p>
        </w:tc>
        <w:tc>
          <w:tcPr>
            <w:tcW w:w="1274" w:type="dxa"/>
            <w:vAlign w:val="bottom"/>
          </w:tcPr>
          <w:p w14:paraId="2D91B0F5" w14:textId="030B0F4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</w:t>
            </w:r>
          </w:p>
        </w:tc>
        <w:tc>
          <w:tcPr>
            <w:tcW w:w="708" w:type="dxa"/>
            <w:vAlign w:val="bottom"/>
          </w:tcPr>
          <w:p w14:paraId="493E615F" w14:textId="3934D68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2.33 </w:t>
            </w:r>
          </w:p>
        </w:tc>
        <w:tc>
          <w:tcPr>
            <w:tcW w:w="708" w:type="dxa"/>
            <w:vAlign w:val="bottom"/>
          </w:tcPr>
          <w:p w14:paraId="792A6674" w14:textId="1298E49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9" w:type="dxa"/>
            <w:vAlign w:val="bottom"/>
          </w:tcPr>
          <w:p w14:paraId="6AA97463" w14:textId="4F9027A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vAlign w:val="bottom"/>
          </w:tcPr>
          <w:p w14:paraId="01E2EABC" w14:textId="621E77F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0.012 </w:t>
            </w:r>
          </w:p>
        </w:tc>
        <w:tc>
          <w:tcPr>
            <w:tcW w:w="850" w:type="dxa"/>
            <w:vAlign w:val="bottom"/>
          </w:tcPr>
          <w:p w14:paraId="7953EFEE" w14:textId="50AD101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vAlign w:val="bottom"/>
          </w:tcPr>
          <w:p w14:paraId="2428822A" w14:textId="3C1DFD3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411643AC" w14:textId="4AEC0CB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vAlign w:val="bottom"/>
          </w:tcPr>
          <w:p w14:paraId="0E2F0317" w14:textId="3CC5653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vAlign w:val="bottom"/>
          </w:tcPr>
          <w:p w14:paraId="3C964885" w14:textId="28EE10E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</w:t>
            </w:r>
          </w:p>
        </w:tc>
        <w:tc>
          <w:tcPr>
            <w:tcW w:w="851" w:type="dxa"/>
            <w:vAlign w:val="bottom"/>
          </w:tcPr>
          <w:p w14:paraId="6C68F4E0" w14:textId="033BA03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vAlign w:val="bottom"/>
          </w:tcPr>
          <w:p w14:paraId="1187180F" w14:textId="3D65E0B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0.181</w:t>
            </w:r>
          </w:p>
        </w:tc>
        <w:tc>
          <w:tcPr>
            <w:tcW w:w="851" w:type="dxa"/>
            <w:vAlign w:val="bottom"/>
          </w:tcPr>
          <w:p w14:paraId="06B2B378" w14:textId="377FE5C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41.12 </w:t>
            </w:r>
          </w:p>
        </w:tc>
        <w:tc>
          <w:tcPr>
            <w:tcW w:w="850" w:type="dxa"/>
            <w:vAlign w:val="bottom"/>
          </w:tcPr>
          <w:p w14:paraId="109BC908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bottom"/>
          </w:tcPr>
          <w:p w14:paraId="32CFEBDA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0C873AB6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7018C7D5" w14:textId="3AE40719" w:rsidTr="0037414A">
        <w:trPr>
          <w:jc w:val="center"/>
        </w:trPr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0286715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14:paraId="7AB71D40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6C16C61" w14:textId="5DBA54E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290</w:t>
            </w:r>
          </w:p>
        </w:tc>
        <w:tc>
          <w:tcPr>
            <w:tcW w:w="1274" w:type="dxa"/>
            <w:tcBorders>
              <w:bottom w:val="single" w:sz="4" w:space="0" w:color="auto"/>
            </w:tcBorders>
            <w:vAlign w:val="bottom"/>
          </w:tcPr>
          <w:p w14:paraId="5DEA09C0" w14:textId="73F0C4F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7684F213" w14:textId="3B17A8B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3.99 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6547AF3F" w14:textId="0E85F51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0A1AF6E8" w14:textId="684D7A5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0.36 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vAlign w:val="bottom"/>
          </w:tcPr>
          <w:p w14:paraId="477ECECA" w14:textId="45EE100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0.010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66CFF12C" w14:textId="1A4E4FB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5264245D" w14:textId="658773A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66D3D588" w14:textId="5CB00FF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67B3A2C3" w14:textId="7BC989E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7178034E" w14:textId="500B0FA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2423B9D4" w14:textId="217F3A2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099CC27A" w14:textId="086BD0D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0.181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5DDD683C" w14:textId="409F102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24.94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11F49C31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76FCFFF9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tcBorders>
              <w:bottom w:val="single" w:sz="4" w:space="0" w:color="auto"/>
            </w:tcBorders>
            <w:vAlign w:val="bottom"/>
          </w:tcPr>
          <w:p w14:paraId="58F11FA6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5AEE8DDF" w14:textId="35580DC7" w:rsidTr="0037414A">
        <w:trPr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01B733E3" w14:textId="65260644" w:rsidR="0037414A" w:rsidRPr="00F52CFF" w:rsidRDefault="0037414A" w:rsidP="0037414A">
            <w:pPr>
              <w:spacing w:line="240" w:lineRule="auto"/>
              <w:jc w:val="center"/>
            </w:pPr>
            <w:r w:rsidRPr="009E0DF9">
              <w:t>2012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14:paraId="6C4E4887" w14:textId="68909357" w:rsidR="0037414A" w:rsidRPr="00F52CFF" w:rsidRDefault="0037414A" w:rsidP="0037414A">
            <w:pPr>
              <w:spacing w:line="240" w:lineRule="auto"/>
              <w:jc w:val="center"/>
            </w:pPr>
            <w:r w:rsidRPr="009E0DF9">
              <w:t>Li-li Kan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056A215" w14:textId="5058A27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291</w:t>
            </w:r>
          </w:p>
        </w:tc>
        <w:tc>
          <w:tcPr>
            <w:tcW w:w="1274" w:type="dxa"/>
            <w:tcBorders>
              <w:top w:val="single" w:sz="4" w:space="0" w:color="auto"/>
            </w:tcBorders>
            <w:vAlign w:val="bottom"/>
          </w:tcPr>
          <w:p w14:paraId="124164AD" w14:textId="5C97A30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M45-ECC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71BFEE2D" w14:textId="15B0C8A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1.22 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6B21306D" w14:textId="4417EF0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0.27 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734BBE01" w14:textId="7F5C666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0.37 </w:t>
            </w:r>
          </w:p>
        </w:tc>
        <w:tc>
          <w:tcPr>
            <w:tcW w:w="712" w:type="dxa"/>
            <w:tcBorders>
              <w:top w:val="single" w:sz="4" w:space="0" w:color="auto"/>
            </w:tcBorders>
            <w:vAlign w:val="bottom"/>
          </w:tcPr>
          <w:p w14:paraId="3BC528AB" w14:textId="58EADF8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0.007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15B60F27" w14:textId="4954FCC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046FF548" w14:textId="186CBD9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562181C7" w14:textId="6962120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5E7C9917" w14:textId="7DBC84A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6D09F379" w14:textId="5363B00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31CE6D48" w14:textId="28E7870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5743349A" w14:textId="2B37663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0.206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4845E2CB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3C1A6056" w14:textId="04EA06D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3.84 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6959F5F8" w14:textId="5BD79969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5.24 </w:t>
            </w:r>
          </w:p>
        </w:tc>
        <w:tc>
          <w:tcPr>
            <w:tcW w:w="999" w:type="dxa"/>
            <w:tcBorders>
              <w:top w:val="single" w:sz="4" w:space="0" w:color="auto"/>
            </w:tcBorders>
            <w:vAlign w:val="bottom"/>
          </w:tcPr>
          <w:p w14:paraId="0E156968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4A2E7CB6" w14:textId="667973A6" w:rsidTr="0037414A">
        <w:trPr>
          <w:jc w:val="center"/>
        </w:trPr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0CC57A8F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14:paraId="0EFB6B90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466A433" w14:textId="735DD36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292</w:t>
            </w:r>
          </w:p>
        </w:tc>
        <w:tc>
          <w:tcPr>
            <w:tcW w:w="1274" w:type="dxa"/>
            <w:tcBorders>
              <w:bottom w:val="single" w:sz="4" w:space="0" w:color="auto"/>
            </w:tcBorders>
            <w:vAlign w:val="bottom"/>
          </w:tcPr>
          <w:p w14:paraId="5E5A1BD9" w14:textId="7F85359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HFA-ECC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41EB37F0" w14:textId="3A0F7E4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2.75 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77CDBF6F" w14:textId="65390B6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0.27 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2B360FF1" w14:textId="16D159B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0.37 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vAlign w:val="bottom"/>
          </w:tcPr>
          <w:p w14:paraId="540E6BE3" w14:textId="458EDE5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0.003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484DCD6A" w14:textId="5C71CA8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PVA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6BCE2F33" w14:textId="1EB2F1C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5FF5B39B" w14:textId="725AB4C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6FF839B7" w14:textId="443B341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20CB1DB7" w14:textId="32644E1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42.8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2B3FAF40" w14:textId="5534B8C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453305D0" w14:textId="075999A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0.206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5172D50D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3D64416B" w14:textId="2114310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3.40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573BA061" w14:textId="227E90C1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6.07 </w:t>
            </w:r>
          </w:p>
        </w:tc>
        <w:tc>
          <w:tcPr>
            <w:tcW w:w="999" w:type="dxa"/>
            <w:tcBorders>
              <w:bottom w:val="single" w:sz="4" w:space="0" w:color="auto"/>
            </w:tcBorders>
            <w:vAlign w:val="bottom"/>
          </w:tcPr>
          <w:p w14:paraId="5C56A256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16A58505" w14:textId="029EA0D3" w:rsidTr="0037414A">
        <w:trPr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74733FF6" w14:textId="54FE34B0" w:rsidR="0037414A" w:rsidRPr="00F52CFF" w:rsidRDefault="0037414A" w:rsidP="0037414A">
            <w:pPr>
              <w:spacing w:line="240" w:lineRule="auto"/>
              <w:jc w:val="center"/>
            </w:pPr>
            <w:r w:rsidRPr="009E0DF9">
              <w:t>2021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0469A526" w14:textId="1633C566" w:rsidR="0037414A" w:rsidRPr="00F52CFF" w:rsidRDefault="0037414A" w:rsidP="0037414A">
            <w:pPr>
              <w:spacing w:line="240" w:lineRule="auto"/>
              <w:jc w:val="center"/>
            </w:pPr>
            <w:r w:rsidRPr="009E0DF9">
              <w:t>Long Liang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3524B6B" w14:textId="7183C8E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293</w:t>
            </w:r>
          </w:p>
        </w:tc>
        <w:tc>
          <w:tcPr>
            <w:tcW w:w="12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3F1621E" w14:textId="390FEF0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ECC-ref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E4E0565" w14:textId="7F6C0CB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0.80 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231CE21" w14:textId="5877229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0.22 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BDAB0B" w14:textId="786C2C6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1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657A3C9" w14:textId="14F5943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0.004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B3300E1" w14:textId="1472DF3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PE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EB58DAF" w14:textId="51F111B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09332B" w14:textId="1CD69B3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9FC9BC4" w14:textId="2E49722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18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AF068F2" w14:textId="4D148A8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116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F6F556" w14:textId="62A1162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2900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42ED3E3" w14:textId="1368B30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0.485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8377AB" w14:textId="313BBAF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60.00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592AA8B" w14:textId="1EA8CC3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9.71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349EF0" w14:textId="20179CAA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53.30 </w:t>
            </w:r>
          </w:p>
        </w:tc>
        <w:tc>
          <w:tcPr>
            <w:tcW w:w="9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A8C817E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1A5AAC09" w14:textId="1B507327" w:rsidTr="0037414A">
        <w:trPr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66ECC14B" w14:textId="730BCEBF" w:rsidR="0037414A" w:rsidRPr="00F52CFF" w:rsidRDefault="0037414A" w:rsidP="0037414A">
            <w:pPr>
              <w:spacing w:line="240" w:lineRule="auto"/>
              <w:jc w:val="center"/>
            </w:pPr>
            <w:r w:rsidRPr="009E0DF9">
              <w:t>2021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23C04818" w14:textId="7A46529A" w:rsidR="0037414A" w:rsidRPr="00F52CFF" w:rsidRDefault="0037414A" w:rsidP="0037414A">
            <w:pPr>
              <w:spacing w:line="240" w:lineRule="auto"/>
              <w:jc w:val="center"/>
            </w:pPr>
            <w:r w:rsidRPr="009E0DF9">
              <w:t>Yu Jiangtao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B707F9E" w14:textId="67BFC9B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294</w:t>
            </w:r>
          </w:p>
        </w:tc>
        <w:tc>
          <w:tcPr>
            <w:tcW w:w="12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29A7F23" w14:textId="2F5F05D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SS-0.4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C0C20F5" w14:textId="6F306E5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1.09 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859162C" w14:textId="6D75FEB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0.19 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B44E2F" w14:textId="68EF701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0.40 </w:t>
            </w:r>
          </w:p>
        </w:tc>
        <w:tc>
          <w:tcPr>
            <w:tcW w:w="71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C281D65" w14:textId="2C42DFB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0.021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9FC67A2" w14:textId="15EA938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PE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2097AD" w14:textId="28407CF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467C248" w14:textId="700CCA1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951680" w14:textId="52AE07C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18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18D1E3F" w14:textId="2812D2B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116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DCE0006" w14:textId="58DB1BD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2400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2E3B54F" w14:textId="32A8C3B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0.485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4AF4F7B" w14:textId="5B7FF61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86.60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4891797" w14:textId="4CAFB73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11.73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726BB6B" w14:textId="279CA15E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57.44 </w:t>
            </w:r>
          </w:p>
        </w:tc>
        <w:tc>
          <w:tcPr>
            <w:tcW w:w="9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85E685F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4B491A06" w14:textId="58D6F01C" w:rsidTr="0037414A">
        <w:trPr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2386A73E" w14:textId="5048BC57" w:rsidR="0037414A" w:rsidRPr="00F52CFF" w:rsidRDefault="0037414A" w:rsidP="0037414A">
            <w:pPr>
              <w:spacing w:line="240" w:lineRule="auto"/>
              <w:jc w:val="center"/>
            </w:pPr>
            <w:r w:rsidRPr="009E0DF9">
              <w:t>2024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14:paraId="7FCAC46B" w14:textId="43E07552" w:rsidR="0037414A" w:rsidRPr="00F52CFF" w:rsidRDefault="0037414A" w:rsidP="0037414A">
            <w:pPr>
              <w:spacing w:line="240" w:lineRule="auto"/>
              <w:jc w:val="center"/>
            </w:pPr>
            <w:r w:rsidRPr="009E0DF9">
              <w:t>Minjin Cai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4417EBA" w14:textId="43A981E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295</w:t>
            </w:r>
          </w:p>
        </w:tc>
        <w:tc>
          <w:tcPr>
            <w:tcW w:w="1274" w:type="dxa"/>
            <w:tcBorders>
              <w:top w:val="single" w:sz="4" w:space="0" w:color="auto"/>
            </w:tcBorders>
            <w:vAlign w:val="bottom"/>
          </w:tcPr>
          <w:p w14:paraId="20DE4757" w14:textId="2E75B22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MA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0A63A1DC" w14:textId="30050F4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1.50 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2B4532D0" w14:textId="62B8F3B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0.20 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18BB30C1" w14:textId="44ABD6B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12" w:type="dxa"/>
            <w:tcBorders>
              <w:top w:val="single" w:sz="4" w:space="0" w:color="auto"/>
            </w:tcBorders>
            <w:vAlign w:val="bottom"/>
          </w:tcPr>
          <w:p w14:paraId="604A11C3" w14:textId="1C8C2C2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0.008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149841C8" w14:textId="632A8B9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PE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30204443" w14:textId="4D068BA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60E7976E" w14:textId="35B0E68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25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2FA92FAD" w14:textId="796E536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18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0896DC17" w14:textId="752A1AA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120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1E860279" w14:textId="68C92E1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3000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1619A491" w14:textId="0F69622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0.472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70CB0286" w14:textId="5711775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80.61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372CC332" w14:textId="0C15AE2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10.90 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1811ABA5" w14:textId="4BE8DEA3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46.33 </w:t>
            </w:r>
          </w:p>
        </w:tc>
        <w:tc>
          <w:tcPr>
            <w:tcW w:w="999" w:type="dxa"/>
            <w:tcBorders>
              <w:top w:val="single" w:sz="4" w:space="0" w:color="auto"/>
            </w:tcBorders>
            <w:vAlign w:val="bottom"/>
          </w:tcPr>
          <w:p w14:paraId="48C635B7" w14:textId="70ABFA9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18.90 </w:t>
            </w:r>
          </w:p>
        </w:tc>
      </w:tr>
      <w:tr w:rsidR="0037414A" w:rsidRPr="00F52CFF" w14:paraId="27726AF9" w14:textId="77079B9F" w:rsidTr="0037414A">
        <w:trPr>
          <w:jc w:val="center"/>
        </w:trPr>
        <w:tc>
          <w:tcPr>
            <w:tcW w:w="709" w:type="dxa"/>
            <w:vMerge/>
          </w:tcPr>
          <w:p w14:paraId="4E782F3F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73B96045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713DD0" w14:textId="58E9B61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296</w:t>
            </w:r>
          </w:p>
        </w:tc>
        <w:tc>
          <w:tcPr>
            <w:tcW w:w="1274" w:type="dxa"/>
            <w:vAlign w:val="bottom"/>
          </w:tcPr>
          <w:p w14:paraId="29AF35D9" w14:textId="4D9BEA1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MB</w:t>
            </w:r>
          </w:p>
        </w:tc>
        <w:tc>
          <w:tcPr>
            <w:tcW w:w="708" w:type="dxa"/>
            <w:vAlign w:val="bottom"/>
          </w:tcPr>
          <w:p w14:paraId="41B18632" w14:textId="4D28591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1.50 </w:t>
            </w:r>
          </w:p>
        </w:tc>
        <w:tc>
          <w:tcPr>
            <w:tcW w:w="708" w:type="dxa"/>
            <w:vAlign w:val="bottom"/>
          </w:tcPr>
          <w:p w14:paraId="52760720" w14:textId="6C699F0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0.20 </w:t>
            </w:r>
          </w:p>
        </w:tc>
        <w:tc>
          <w:tcPr>
            <w:tcW w:w="709" w:type="dxa"/>
            <w:vAlign w:val="bottom"/>
          </w:tcPr>
          <w:p w14:paraId="14FC4419" w14:textId="0F599C8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12" w:type="dxa"/>
            <w:vAlign w:val="bottom"/>
          </w:tcPr>
          <w:p w14:paraId="2CCD3505" w14:textId="48864CA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0.008 </w:t>
            </w:r>
          </w:p>
        </w:tc>
        <w:tc>
          <w:tcPr>
            <w:tcW w:w="850" w:type="dxa"/>
            <w:vAlign w:val="bottom"/>
          </w:tcPr>
          <w:p w14:paraId="5777D4A9" w14:textId="723B039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PE</w:t>
            </w:r>
          </w:p>
        </w:tc>
        <w:tc>
          <w:tcPr>
            <w:tcW w:w="709" w:type="dxa"/>
            <w:vAlign w:val="bottom"/>
          </w:tcPr>
          <w:p w14:paraId="2B263B0D" w14:textId="0F2999C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74B42B86" w14:textId="5E87FEA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25</w:t>
            </w:r>
          </w:p>
        </w:tc>
        <w:tc>
          <w:tcPr>
            <w:tcW w:w="851" w:type="dxa"/>
            <w:vAlign w:val="bottom"/>
          </w:tcPr>
          <w:p w14:paraId="3EF6B0A9" w14:textId="1882BA5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18</w:t>
            </w:r>
          </w:p>
        </w:tc>
        <w:tc>
          <w:tcPr>
            <w:tcW w:w="850" w:type="dxa"/>
            <w:vAlign w:val="bottom"/>
          </w:tcPr>
          <w:p w14:paraId="18E41C56" w14:textId="6B4E768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120</w:t>
            </w:r>
          </w:p>
        </w:tc>
        <w:tc>
          <w:tcPr>
            <w:tcW w:w="851" w:type="dxa"/>
            <w:vAlign w:val="bottom"/>
          </w:tcPr>
          <w:p w14:paraId="021FDA06" w14:textId="08F9769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3000</w:t>
            </w:r>
          </w:p>
        </w:tc>
        <w:tc>
          <w:tcPr>
            <w:tcW w:w="850" w:type="dxa"/>
            <w:vAlign w:val="bottom"/>
          </w:tcPr>
          <w:p w14:paraId="1AFBD64C" w14:textId="58E84D9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0.472</w:t>
            </w:r>
          </w:p>
        </w:tc>
        <w:tc>
          <w:tcPr>
            <w:tcW w:w="851" w:type="dxa"/>
            <w:vAlign w:val="bottom"/>
          </w:tcPr>
          <w:p w14:paraId="4A58EB57" w14:textId="541C6FB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83.43 </w:t>
            </w:r>
          </w:p>
        </w:tc>
        <w:tc>
          <w:tcPr>
            <w:tcW w:w="850" w:type="dxa"/>
            <w:vAlign w:val="bottom"/>
          </w:tcPr>
          <w:p w14:paraId="50494F42" w14:textId="36C5CAF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13.61 </w:t>
            </w:r>
          </w:p>
        </w:tc>
        <w:tc>
          <w:tcPr>
            <w:tcW w:w="1134" w:type="dxa"/>
            <w:vAlign w:val="bottom"/>
          </w:tcPr>
          <w:p w14:paraId="0FECE969" w14:textId="2A58674F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95.29 </w:t>
            </w:r>
          </w:p>
        </w:tc>
        <w:tc>
          <w:tcPr>
            <w:tcW w:w="999" w:type="dxa"/>
            <w:vAlign w:val="bottom"/>
          </w:tcPr>
          <w:p w14:paraId="79EA2369" w14:textId="10B95F6E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19.00 </w:t>
            </w:r>
          </w:p>
        </w:tc>
      </w:tr>
      <w:tr w:rsidR="0037414A" w:rsidRPr="00F52CFF" w14:paraId="7E5AEC0D" w14:textId="265D6EB4" w:rsidTr="0037414A">
        <w:trPr>
          <w:jc w:val="center"/>
        </w:trPr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6B7E9DAF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14:paraId="73742A7F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8FCB191" w14:textId="18FB602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297</w:t>
            </w:r>
          </w:p>
        </w:tc>
        <w:tc>
          <w:tcPr>
            <w:tcW w:w="1274" w:type="dxa"/>
            <w:tcBorders>
              <w:bottom w:val="single" w:sz="4" w:space="0" w:color="auto"/>
            </w:tcBorders>
            <w:vAlign w:val="bottom"/>
          </w:tcPr>
          <w:p w14:paraId="4A8F47F1" w14:textId="48FDBB0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MC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75C7C17D" w14:textId="1FEE543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1.50 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0B56C98E" w14:textId="2B076FB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0.20 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1B7F0ADB" w14:textId="7BD5A8C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vAlign w:val="bottom"/>
          </w:tcPr>
          <w:p w14:paraId="73D024DC" w14:textId="63385C6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0.008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1322F9B2" w14:textId="5D06885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PE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3FD1D930" w14:textId="49FC718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7085D0C4" w14:textId="2240A54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25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58A6D03C" w14:textId="6A3445B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18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128F7055" w14:textId="3C24FEE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120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23D51AE3" w14:textId="6547DAC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3000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41753E2C" w14:textId="62F63DC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0.472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49DEF14E" w14:textId="61F7A0C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85.72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08DC1694" w14:textId="5D08D25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14.49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6FDAC853" w14:textId="75F8B97B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107.24 </w:t>
            </w:r>
          </w:p>
        </w:tc>
        <w:tc>
          <w:tcPr>
            <w:tcW w:w="999" w:type="dxa"/>
            <w:tcBorders>
              <w:bottom w:val="single" w:sz="4" w:space="0" w:color="auto"/>
            </w:tcBorders>
            <w:vAlign w:val="bottom"/>
          </w:tcPr>
          <w:p w14:paraId="696CB718" w14:textId="328EBA15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19.20 </w:t>
            </w:r>
          </w:p>
        </w:tc>
      </w:tr>
      <w:tr w:rsidR="0037414A" w:rsidRPr="00F52CFF" w14:paraId="03558005" w14:textId="0AB90D68" w:rsidTr="0037414A">
        <w:trPr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011EA916" w14:textId="05009613" w:rsidR="0037414A" w:rsidRPr="00F52CFF" w:rsidRDefault="0037414A" w:rsidP="0037414A">
            <w:pPr>
              <w:spacing w:line="240" w:lineRule="auto"/>
              <w:jc w:val="center"/>
            </w:pPr>
            <w:r w:rsidRPr="009E0DF9">
              <w:t>2024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14:paraId="104955EF" w14:textId="6B278F21" w:rsidR="0037414A" w:rsidRPr="00F52CFF" w:rsidRDefault="0037414A" w:rsidP="0037414A">
            <w:pPr>
              <w:spacing w:line="240" w:lineRule="auto"/>
              <w:jc w:val="center"/>
            </w:pPr>
            <w:r w:rsidRPr="009E0DF9">
              <w:t>Liang Li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D86CF54" w14:textId="7EA4A32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298</w:t>
            </w:r>
          </w:p>
        </w:tc>
        <w:tc>
          <w:tcPr>
            <w:tcW w:w="1274" w:type="dxa"/>
            <w:tcBorders>
              <w:top w:val="single" w:sz="4" w:space="0" w:color="auto"/>
            </w:tcBorders>
            <w:vAlign w:val="bottom"/>
          </w:tcPr>
          <w:p w14:paraId="68727A5B" w14:textId="191A359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E2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0ACCD3CF" w14:textId="1522B1A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6EE666CA" w14:textId="5755B01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1802553C" w14:textId="4EB9933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tcBorders>
              <w:top w:val="single" w:sz="4" w:space="0" w:color="auto"/>
            </w:tcBorders>
            <w:vAlign w:val="bottom"/>
          </w:tcPr>
          <w:p w14:paraId="2C8CB065" w14:textId="043D567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0.012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2C57E51D" w14:textId="5EAA01A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PE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42FD5BE2" w14:textId="749B4D6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0CBAB87C" w14:textId="251099F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39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7244162E" w14:textId="7264808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3913D833" w14:textId="72543EE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210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4959EF2C" w14:textId="10A095D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2180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1A39523D" w14:textId="1BACC88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0.337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2414AD2D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484467F8" w14:textId="367AB85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3.28 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47760EB0" w14:textId="64903275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9.66 </w:t>
            </w:r>
          </w:p>
        </w:tc>
        <w:tc>
          <w:tcPr>
            <w:tcW w:w="999" w:type="dxa"/>
            <w:tcBorders>
              <w:top w:val="single" w:sz="4" w:space="0" w:color="auto"/>
            </w:tcBorders>
            <w:vAlign w:val="bottom"/>
          </w:tcPr>
          <w:p w14:paraId="784401A8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1CBB835C" w14:textId="640070AE" w:rsidTr="0037414A">
        <w:trPr>
          <w:jc w:val="center"/>
        </w:trPr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021CFB04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14:paraId="2CD6689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8B493B2" w14:textId="0D146AC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299</w:t>
            </w:r>
          </w:p>
        </w:tc>
        <w:tc>
          <w:tcPr>
            <w:tcW w:w="1274" w:type="dxa"/>
            <w:tcBorders>
              <w:bottom w:val="single" w:sz="4" w:space="0" w:color="auto"/>
            </w:tcBorders>
            <w:vAlign w:val="bottom"/>
          </w:tcPr>
          <w:p w14:paraId="38778C81" w14:textId="18420B3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S2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5D55EFF4" w14:textId="6F06396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44E33B3B" w14:textId="0D51892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0.25 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5C642D3C" w14:textId="4050AD0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vAlign w:val="bottom"/>
          </w:tcPr>
          <w:p w14:paraId="0A2838BB" w14:textId="402B3A3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0.012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441520EB" w14:textId="3B0EEB9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ST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799CC00B" w14:textId="04F49B8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0D805CB0" w14:textId="08F03D8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262.5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107074A0" w14:textId="14A4D56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4536E9CD" w14:textId="24FF2E3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210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66B448D8" w14:textId="7BA0ACD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3000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2D5B6B79" w14:textId="4E9660C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0.059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2736D51A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7D9A1F9B" w14:textId="1CFF905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2.49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02B62226" w14:textId="306EF68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0.51 </w:t>
            </w:r>
          </w:p>
        </w:tc>
        <w:tc>
          <w:tcPr>
            <w:tcW w:w="999" w:type="dxa"/>
            <w:tcBorders>
              <w:bottom w:val="single" w:sz="4" w:space="0" w:color="auto"/>
            </w:tcBorders>
            <w:vAlign w:val="bottom"/>
          </w:tcPr>
          <w:p w14:paraId="7FEFBDB7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0D64B22C" w14:textId="2B4E1503" w:rsidTr="0037414A">
        <w:trPr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60AB123F" w14:textId="5FC3E909" w:rsidR="0037414A" w:rsidRPr="00F52CFF" w:rsidRDefault="0037414A" w:rsidP="0037414A">
            <w:pPr>
              <w:spacing w:line="240" w:lineRule="auto"/>
              <w:jc w:val="center"/>
            </w:pPr>
            <w:r w:rsidRPr="009E0DF9">
              <w:t>2022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1DE7F313" w14:textId="57811BDC" w:rsidR="0037414A" w:rsidRPr="00F52CFF" w:rsidRDefault="0037414A" w:rsidP="0037414A">
            <w:pPr>
              <w:spacing w:line="240" w:lineRule="auto"/>
              <w:jc w:val="center"/>
            </w:pPr>
            <w:r w:rsidRPr="009E0DF9">
              <w:t>Nuoyan Xu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C1A4567" w14:textId="6351637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12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664E0DD" w14:textId="06F47AD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0%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7136AA2" w14:textId="5CD5B15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0.50 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EE955A" w14:textId="0C07370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0.35 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E488FE" w14:textId="720A7A1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0.20 </w:t>
            </w:r>
          </w:p>
        </w:tc>
        <w:tc>
          <w:tcPr>
            <w:tcW w:w="71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768564F" w14:textId="5566580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8C3ECF6" w14:textId="466FE97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PE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669885" w14:textId="36FFEF8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DF60985" w14:textId="03761E5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2D8200A" w14:textId="129C8A9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851E89C" w14:textId="6C9BDFD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110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955A5B9" w14:textId="5E12E71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3000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5C3B08D" w14:textId="7A0A80E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0.431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F59054A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52CA939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01BB323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D88CD8F" w14:textId="2885772B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19.80 </w:t>
            </w:r>
          </w:p>
        </w:tc>
      </w:tr>
      <w:tr w:rsidR="0037414A" w:rsidRPr="00F52CFF" w14:paraId="63D1A50D" w14:textId="3442CD01" w:rsidTr="0037414A">
        <w:trPr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6B13F9E1" w14:textId="3371751E" w:rsidR="0037414A" w:rsidRPr="00F52CFF" w:rsidRDefault="0037414A" w:rsidP="0037414A">
            <w:pPr>
              <w:spacing w:line="240" w:lineRule="auto"/>
              <w:jc w:val="center"/>
            </w:pPr>
            <w:r w:rsidRPr="009E0DF9">
              <w:t>2024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786619E8" w14:textId="1BE2F235" w:rsidR="0037414A" w:rsidRPr="00F52CFF" w:rsidRDefault="0037414A" w:rsidP="0037414A">
            <w:pPr>
              <w:spacing w:line="240" w:lineRule="auto"/>
              <w:jc w:val="center"/>
            </w:pPr>
            <w:r w:rsidRPr="009E0DF9">
              <w:t>Hongxiang Gou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64F1C78" w14:textId="446243F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301</w:t>
            </w:r>
          </w:p>
        </w:tc>
        <w:tc>
          <w:tcPr>
            <w:tcW w:w="12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FCCC25" w14:textId="4534D15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E1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03092D1" w14:textId="0D0106A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27D1AA5" w14:textId="0BD687D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0.18 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73E0B2" w14:textId="16F9FBE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1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C7FBB59" w14:textId="524B056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0.010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B431609" w14:textId="4E5CB1F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PE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7B0FC70" w14:textId="1395B5B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1.20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BD10BC2" w14:textId="6577D55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DBCFEB9" w14:textId="1A7DB47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684D29A" w14:textId="32E75DB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38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0903E27" w14:textId="1637CE9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1600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8AD40B2" w14:textId="0001533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0.194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997E778" w14:textId="73DF69C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98.00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397DBA2" w14:textId="135046A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10.26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068078" w14:textId="5C5DF478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17.36 </w:t>
            </w:r>
          </w:p>
        </w:tc>
        <w:tc>
          <w:tcPr>
            <w:tcW w:w="9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1BF6221" w14:textId="233987A9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17.20 </w:t>
            </w:r>
          </w:p>
        </w:tc>
      </w:tr>
      <w:tr w:rsidR="0037414A" w:rsidRPr="00F52CFF" w14:paraId="79E9436B" w14:textId="26243966" w:rsidTr="0037414A">
        <w:trPr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7CB5BD55" w14:textId="1B1935C3" w:rsidR="0037414A" w:rsidRPr="00F52CFF" w:rsidRDefault="0037414A" w:rsidP="0037414A">
            <w:pPr>
              <w:spacing w:line="240" w:lineRule="auto"/>
              <w:jc w:val="center"/>
            </w:pPr>
            <w:r w:rsidRPr="009E0DF9">
              <w:t>2022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632D6F5F" w14:textId="5699126E" w:rsidR="0037414A" w:rsidRPr="00F52CFF" w:rsidRDefault="0037414A" w:rsidP="0037414A">
            <w:pPr>
              <w:spacing w:line="240" w:lineRule="auto"/>
              <w:jc w:val="center"/>
            </w:pPr>
            <w:r w:rsidRPr="009E0DF9">
              <w:t>Wen Zhou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A797550" w14:textId="08D561B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302</w:t>
            </w:r>
          </w:p>
        </w:tc>
        <w:tc>
          <w:tcPr>
            <w:tcW w:w="12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1167556" w14:textId="5482D6D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Mix-2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5A05EAD" w14:textId="7B685F3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0.94 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45CE50B" w14:textId="402638D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0.22 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ACBBACD" w14:textId="0F418E0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0.29 </w:t>
            </w:r>
          </w:p>
        </w:tc>
        <w:tc>
          <w:tcPr>
            <w:tcW w:w="71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4CA2236" w14:textId="231A9DC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0.001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98F665A" w14:textId="5523C62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PE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D568AC0" w14:textId="7168D78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C15AB7C" w14:textId="413F3DB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66095AE" w14:textId="6380615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25B01AF" w14:textId="71027C2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116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85C8FBB" w14:textId="75FD7F5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3000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202EE1E" w14:textId="4DE1A77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0.438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575F865" w14:textId="7777777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9C73280" w14:textId="09B406C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7.83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5EB109A" w14:textId="7B32E253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32.12 </w:t>
            </w:r>
          </w:p>
        </w:tc>
        <w:tc>
          <w:tcPr>
            <w:tcW w:w="9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6BAB461" w14:textId="71162C78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1F1C">
              <w:rPr>
                <w:rFonts w:eastAsia="等线" w:hint="eastAsia"/>
                <w:color w:val="000000"/>
                <w:sz w:val="22"/>
                <w:szCs w:val="22"/>
              </w:rPr>
              <w:t xml:space="preserve">13.60 </w:t>
            </w:r>
          </w:p>
        </w:tc>
      </w:tr>
      <w:tr w:rsidR="0037414A" w:rsidRPr="00F52CFF" w14:paraId="5B06FE84" w14:textId="53A6D22A" w:rsidTr="0037414A">
        <w:trPr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04CC67CC" w14:textId="2CDA5018" w:rsidR="0037414A" w:rsidRPr="00F52CFF" w:rsidRDefault="0037414A" w:rsidP="0037414A">
            <w:pPr>
              <w:spacing w:line="240" w:lineRule="auto"/>
              <w:jc w:val="center"/>
            </w:pPr>
            <w:r w:rsidRPr="009E0DF9">
              <w:t>2023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30B69D68" w14:textId="7E85E7CC" w:rsidR="0037414A" w:rsidRPr="00F52CFF" w:rsidRDefault="0037414A" w:rsidP="0037414A">
            <w:pPr>
              <w:spacing w:line="240" w:lineRule="auto"/>
              <w:jc w:val="center"/>
            </w:pPr>
            <w:r w:rsidRPr="009E0DF9">
              <w:t>WeiHsiu Hu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48128A5" w14:textId="7D12C2A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303</w:t>
            </w:r>
          </w:p>
        </w:tc>
        <w:tc>
          <w:tcPr>
            <w:tcW w:w="12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8C15D45" w14:textId="085BCAD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OPC-2S00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D240CA3" w14:textId="6E1AF16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1.33 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B05AA9F" w14:textId="155E917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0.28 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36F74B2" w14:textId="60F29CD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0.30 </w:t>
            </w:r>
          </w:p>
        </w:tc>
        <w:tc>
          <w:tcPr>
            <w:tcW w:w="71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5DCAFD2" w14:textId="4F249E7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0.000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E51FF5B" w14:textId="5876220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PE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ABE0765" w14:textId="5E20B8F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72E9684" w14:textId="3230A08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42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151244B" w14:textId="4F231DF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0E9F8A9" w14:textId="07620C7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100.3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AF533B3" w14:textId="190C5DC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1550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BCD4A3C" w14:textId="64E2553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0.251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A5A6AE" w14:textId="5CE8CFD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44.30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6F8349B" w14:textId="5A7404E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4.48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8F445A9" w14:textId="2304FF66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20.27 </w:t>
            </w:r>
          </w:p>
        </w:tc>
        <w:tc>
          <w:tcPr>
            <w:tcW w:w="9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1D988CC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08972733" w14:textId="5161D765" w:rsidTr="0037414A">
        <w:trPr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365EF07C" w14:textId="3E6E4408" w:rsidR="0037414A" w:rsidRPr="00F52CFF" w:rsidRDefault="0037414A" w:rsidP="0037414A">
            <w:pPr>
              <w:spacing w:line="240" w:lineRule="auto"/>
              <w:jc w:val="center"/>
            </w:pPr>
            <w:r w:rsidRPr="009E0DF9">
              <w:t>2024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14:paraId="733C996A" w14:textId="12ECB5BD" w:rsidR="0037414A" w:rsidRPr="00F52CFF" w:rsidRDefault="0037414A" w:rsidP="0037414A">
            <w:pPr>
              <w:spacing w:line="240" w:lineRule="auto"/>
              <w:jc w:val="center"/>
            </w:pPr>
            <w:r w:rsidRPr="009E0DF9">
              <w:t>Lingfei Liu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6E22380" w14:textId="53C1A52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304</w:t>
            </w:r>
          </w:p>
        </w:tc>
        <w:tc>
          <w:tcPr>
            <w:tcW w:w="1274" w:type="dxa"/>
            <w:tcBorders>
              <w:top w:val="single" w:sz="4" w:space="0" w:color="auto"/>
            </w:tcBorders>
            <w:vAlign w:val="bottom"/>
          </w:tcPr>
          <w:p w14:paraId="76D66593" w14:textId="6462A1B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E1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1A03B22A" w14:textId="1AAB6CC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bottom"/>
          </w:tcPr>
          <w:p w14:paraId="1AD6AF2E" w14:textId="67FFD03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0.34 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390B3AD9" w14:textId="5677354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0.33 </w:t>
            </w:r>
          </w:p>
        </w:tc>
        <w:tc>
          <w:tcPr>
            <w:tcW w:w="712" w:type="dxa"/>
            <w:tcBorders>
              <w:top w:val="single" w:sz="4" w:space="0" w:color="auto"/>
            </w:tcBorders>
            <w:vAlign w:val="bottom"/>
          </w:tcPr>
          <w:p w14:paraId="7EDD6714" w14:textId="4ADFD84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0.006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0EC858B7" w14:textId="47037E0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PE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37000E11" w14:textId="2864F004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1.75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182874C0" w14:textId="0E8A3FB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19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6313A3AB" w14:textId="1141AB5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18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037AC0A0" w14:textId="5784BD2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104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173C6403" w14:textId="0A76049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2974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02D58F2D" w14:textId="59EB6C7A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0.581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bottom"/>
          </w:tcPr>
          <w:p w14:paraId="55E25AC8" w14:textId="6A79D33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31.10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bottom"/>
          </w:tcPr>
          <w:p w14:paraId="67C195A7" w14:textId="2FEC4C1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5.00 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5F4E7395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tcBorders>
              <w:top w:val="single" w:sz="4" w:space="0" w:color="auto"/>
            </w:tcBorders>
            <w:vAlign w:val="bottom"/>
          </w:tcPr>
          <w:p w14:paraId="31911D00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7E3584F2" w14:textId="271264A4" w:rsidTr="0037414A">
        <w:trPr>
          <w:jc w:val="center"/>
        </w:trPr>
        <w:tc>
          <w:tcPr>
            <w:tcW w:w="709" w:type="dxa"/>
            <w:vMerge/>
          </w:tcPr>
          <w:p w14:paraId="29C788D9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66D9C4F2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294C94" w14:textId="46EAB7F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305</w:t>
            </w:r>
          </w:p>
        </w:tc>
        <w:tc>
          <w:tcPr>
            <w:tcW w:w="1274" w:type="dxa"/>
            <w:vAlign w:val="bottom"/>
          </w:tcPr>
          <w:p w14:paraId="4B656921" w14:textId="6AF0DBB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E2</w:t>
            </w:r>
          </w:p>
        </w:tc>
        <w:tc>
          <w:tcPr>
            <w:tcW w:w="708" w:type="dxa"/>
            <w:vAlign w:val="bottom"/>
          </w:tcPr>
          <w:p w14:paraId="0C7F0270" w14:textId="3D7829D1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708" w:type="dxa"/>
            <w:vAlign w:val="bottom"/>
          </w:tcPr>
          <w:p w14:paraId="7F8D484B" w14:textId="3E10438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0.34 </w:t>
            </w:r>
          </w:p>
        </w:tc>
        <w:tc>
          <w:tcPr>
            <w:tcW w:w="709" w:type="dxa"/>
            <w:vAlign w:val="bottom"/>
          </w:tcPr>
          <w:p w14:paraId="6A1B5BA1" w14:textId="3643AA7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0.33 </w:t>
            </w:r>
          </w:p>
        </w:tc>
        <w:tc>
          <w:tcPr>
            <w:tcW w:w="712" w:type="dxa"/>
            <w:vAlign w:val="bottom"/>
          </w:tcPr>
          <w:p w14:paraId="36972F64" w14:textId="0879EE1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0.006 </w:t>
            </w:r>
          </w:p>
        </w:tc>
        <w:tc>
          <w:tcPr>
            <w:tcW w:w="850" w:type="dxa"/>
            <w:vAlign w:val="bottom"/>
          </w:tcPr>
          <w:p w14:paraId="6101EB7D" w14:textId="6C0650B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PE</w:t>
            </w:r>
          </w:p>
        </w:tc>
        <w:tc>
          <w:tcPr>
            <w:tcW w:w="709" w:type="dxa"/>
            <w:vAlign w:val="bottom"/>
          </w:tcPr>
          <w:p w14:paraId="21B40449" w14:textId="43588ED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2.00 </w:t>
            </w:r>
          </w:p>
        </w:tc>
        <w:tc>
          <w:tcPr>
            <w:tcW w:w="850" w:type="dxa"/>
            <w:vAlign w:val="bottom"/>
          </w:tcPr>
          <w:p w14:paraId="12153140" w14:textId="68BB3AE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19</w:t>
            </w:r>
          </w:p>
        </w:tc>
        <w:tc>
          <w:tcPr>
            <w:tcW w:w="851" w:type="dxa"/>
            <w:vAlign w:val="bottom"/>
          </w:tcPr>
          <w:p w14:paraId="520F17BA" w14:textId="1F5789FE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18</w:t>
            </w:r>
          </w:p>
        </w:tc>
        <w:tc>
          <w:tcPr>
            <w:tcW w:w="850" w:type="dxa"/>
            <w:vAlign w:val="bottom"/>
          </w:tcPr>
          <w:p w14:paraId="280E0C3E" w14:textId="1A5909B6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104</w:t>
            </w:r>
          </w:p>
        </w:tc>
        <w:tc>
          <w:tcPr>
            <w:tcW w:w="851" w:type="dxa"/>
            <w:vAlign w:val="bottom"/>
          </w:tcPr>
          <w:p w14:paraId="3DF87FEA" w14:textId="6C9AED45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2974</w:t>
            </w:r>
          </w:p>
        </w:tc>
        <w:tc>
          <w:tcPr>
            <w:tcW w:w="850" w:type="dxa"/>
            <w:vAlign w:val="bottom"/>
          </w:tcPr>
          <w:p w14:paraId="0150023D" w14:textId="37AD743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0.581</w:t>
            </w:r>
          </w:p>
        </w:tc>
        <w:tc>
          <w:tcPr>
            <w:tcW w:w="851" w:type="dxa"/>
            <w:vAlign w:val="bottom"/>
          </w:tcPr>
          <w:p w14:paraId="7572838C" w14:textId="5EA84DE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33.50 </w:t>
            </w:r>
          </w:p>
        </w:tc>
        <w:tc>
          <w:tcPr>
            <w:tcW w:w="850" w:type="dxa"/>
            <w:vAlign w:val="bottom"/>
          </w:tcPr>
          <w:p w14:paraId="452D8433" w14:textId="172FB6BF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5.50 </w:t>
            </w:r>
          </w:p>
        </w:tc>
        <w:tc>
          <w:tcPr>
            <w:tcW w:w="1134" w:type="dxa"/>
            <w:vAlign w:val="bottom"/>
          </w:tcPr>
          <w:p w14:paraId="410067E6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07ABA0AD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09790269" w14:textId="5E3FD00F" w:rsidTr="0037414A">
        <w:trPr>
          <w:jc w:val="center"/>
        </w:trPr>
        <w:tc>
          <w:tcPr>
            <w:tcW w:w="709" w:type="dxa"/>
            <w:vMerge/>
          </w:tcPr>
          <w:p w14:paraId="663A31BF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</w:tcPr>
          <w:p w14:paraId="619353B6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88BCA2" w14:textId="359F776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306</w:t>
            </w:r>
          </w:p>
        </w:tc>
        <w:tc>
          <w:tcPr>
            <w:tcW w:w="1274" w:type="dxa"/>
            <w:vAlign w:val="bottom"/>
          </w:tcPr>
          <w:p w14:paraId="6BFF5976" w14:textId="12C187F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E3</w:t>
            </w:r>
          </w:p>
        </w:tc>
        <w:tc>
          <w:tcPr>
            <w:tcW w:w="708" w:type="dxa"/>
            <w:vAlign w:val="bottom"/>
          </w:tcPr>
          <w:p w14:paraId="3E17F6BC" w14:textId="45E8FA8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708" w:type="dxa"/>
            <w:vAlign w:val="bottom"/>
          </w:tcPr>
          <w:p w14:paraId="38614F4E" w14:textId="22F1B55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0.34 </w:t>
            </w:r>
          </w:p>
        </w:tc>
        <w:tc>
          <w:tcPr>
            <w:tcW w:w="709" w:type="dxa"/>
            <w:vAlign w:val="bottom"/>
          </w:tcPr>
          <w:p w14:paraId="082C4858" w14:textId="5CEFE15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0.33 </w:t>
            </w:r>
          </w:p>
        </w:tc>
        <w:tc>
          <w:tcPr>
            <w:tcW w:w="712" w:type="dxa"/>
            <w:vAlign w:val="bottom"/>
          </w:tcPr>
          <w:p w14:paraId="25E005C0" w14:textId="48AFECAE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0.006 </w:t>
            </w:r>
          </w:p>
        </w:tc>
        <w:tc>
          <w:tcPr>
            <w:tcW w:w="850" w:type="dxa"/>
            <w:vAlign w:val="bottom"/>
          </w:tcPr>
          <w:p w14:paraId="1E496FEB" w14:textId="49547B70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PE</w:t>
            </w:r>
          </w:p>
        </w:tc>
        <w:tc>
          <w:tcPr>
            <w:tcW w:w="709" w:type="dxa"/>
            <w:vAlign w:val="bottom"/>
          </w:tcPr>
          <w:p w14:paraId="025743B2" w14:textId="376C893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2.25 </w:t>
            </w:r>
          </w:p>
        </w:tc>
        <w:tc>
          <w:tcPr>
            <w:tcW w:w="850" w:type="dxa"/>
            <w:vAlign w:val="bottom"/>
          </w:tcPr>
          <w:p w14:paraId="68CCB56A" w14:textId="71D08211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19</w:t>
            </w:r>
          </w:p>
        </w:tc>
        <w:tc>
          <w:tcPr>
            <w:tcW w:w="851" w:type="dxa"/>
            <w:vAlign w:val="bottom"/>
          </w:tcPr>
          <w:p w14:paraId="105894BB" w14:textId="7C559722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18</w:t>
            </w:r>
          </w:p>
        </w:tc>
        <w:tc>
          <w:tcPr>
            <w:tcW w:w="850" w:type="dxa"/>
            <w:vAlign w:val="bottom"/>
          </w:tcPr>
          <w:p w14:paraId="314E7FA9" w14:textId="64D659B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104</w:t>
            </w:r>
          </w:p>
        </w:tc>
        <w:tc>
          <w:tcPr>
            <w:tcW w:w="851" w:type="dxa"/>
            <w:vAlign w:val="bottom"/>
          </w:tcPr>
          <w:p w14:paraId="2B8432F0" w14:textId="0E8D56C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2974</w:t>
            </w:r>
          </w:p>
        </w:tc>
        <w:tc>
          <w:tcPr>
            <w:tcW w:w="850" w:type="dxa"/>
            <w:vAlign w:val="bottom"/>
          </w:tcPr>
          <w:p w14:paraId="09A2F20A" w14:textId="144F368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0.581</w:t>
            </w:r>
          </w:p>
        </w:tc>
        <w:tc>
          <w:tcPr>
            <w:tcW w:w="851" w:type="dxa"/>
            <w:vAlign w:val="bottom"/>
          </w:tcPr>
          <w:p w14:paraId="4B2C1CBC" w14:textId="79C172D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34.60 </w:t>
            </w:r>
          </w:p>
        </w:tc>
        <w:tc>
          <w:tcPr>
            <w:tcW w:w="850" w:type="dxa"/>
            <w:vAlign w:val="bottom"/>
          </w:tcPr>
          <w:p w14:paraId="76572D7D" w14:textId="1C826D32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6.60 </w:t>
            </w:r>
          </w:p>
        </w:tc>
        <w:tc>
          <w:tcPr>
            <w:tcW w:w="1134" w:type="dxa"/>
            <w:vAlign w:val="bottom"/>
          </w:tcPr>
          <w:p w14:paraId="2D471C0A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vAlign w:val="bottom"/>
          </w:tcPr>
          <w:p w14:paraId="511DA6AA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6A4454E3" w14:textId="798FB214" w:rsidTr="0037414A">
        <w:trPr>
          <w:jc w:val="center"/>
        </w:trPr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025E1C23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14:paraId="6F6A21B6" w14:textId="77777777" w:rsidR="0037414A" w:rsidRPr="00F52CFF" w:rsidRDefault="0037414A" w:rsidP="0037414A">
            <w:pPr>
              <w:spacing w:line="240" w:lineRule="auto"/>
              <w:jc w:val="center"/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8B641CE" w14:textId="41B4CF56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307</w:t>
            </w:r>
          </w:p>
        </w:tc>
        <w:tc>
          <w:tcPr>
            <w:tcW w:w="1274" w:type="dxa"/>
            <w:tcBorders>
              <w:bottom w:val="single" w:sz="4" w:space="0" w:color="auto"/>
            </w:tcBorders>
            <w:vAlign w:val="bottom"/>
          </w:tcPr>
          <w:p w14:paraId="559C2965" w14:textId="459CBAC7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E4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62ECF635" w14:textId="15DF474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1.00 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bottom"/>
          </w:tcPr>
          <w:p w14:paraId="37AE4C63" w14:textId="338F156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0.34 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34B5327B" w14:textId="79A38F7A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0.33 </w:t>
            </w:r>
          </w:p>
        </w:tc>
        <w:tc>
          <w:tcPr>
            <w:tcW w:w="712" w:type="dxa"/>
            <w:tcBorders>
              <w:bottom w:val="single" w:sz="4" w:space="0" w:color="auto"/>
            </w:tcBorders>
            <w:vAlign w:val="bottom"/>
          </w:tcPr>
          <w:p w14:paraId="265E5B39" w14:textId="2017A08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0.006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0CDE5893" w14:textId="49105F9D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PE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48F8C217" w14:textId="59D9359C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2.50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0A3AB929" w14:textId="671ABC8F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19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09DE1458" w14:textId="7A93E697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18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27BF1B28" w14:textId="0E3CB01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104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6981A74B" w14:textId="5F4784C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2974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2DFBD950" w14:textId="3DEC5BEC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0.581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31CCAF93" w14:textId="0D601088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31.80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14786841" w14:textId="52A3C64B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4.60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14:paraId="00E9C62F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</w:p>
        </w:tc>
        <w:tc>
          <w:tcPr>
            <w:tcW w:w="999" w:type="dxa"/>
            <w:tcBorders>
              <w:bottom w:val="single" w:sz="4" w:space="0" w:color="auto"/>
            </w:tcBorders>
            <w:vAlign w:val="bottom"/>
          </w:tcPr>
          <w:p w14:paraId="18AF9FCE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  <w:tr w:rsidR="0037414A" w:rsidRPr="00F52CFF" w14:paraId="782F37A9" w14:textId="2492631A" w:rsidTr="0037414A">
        <w:trPr>
          <w:jc w:val="center"/>
        </w:trPr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</w:tcPr>
          <w:p w14:paraId="5A79690C" w14:textId="69B3BC28" w:rsidR="0037414A" w:rsidRPr="00F52CFF" w:rsidRDefault="0037414A" w:rsidP="0037414A">
            <w:pPr>
              <w:spacing w:line="240" w:lineRule="auto"/>
              <w:jc w:val="center"/>
            </w:pPr>
            <w:r w:rsidRPr="009E0DF9">
              <w:t>2024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12" w:space="0" w:color="auto"/>
            </w:tcBorders>
          </w:tcPr>
          <w:p w14:paraId="7EBFD05D" w14:textId="7E08E8D5" w:rsidR="0037414A" w:rsidRPr="00F52CFF" w:rsidRDefault="0037414A" w:rsidP="0037414A">
            <w:pPr>
              <w:spacing w:line="240" w:lineRule="auto"/>
              <w:jc w:val="center"/>
            </w:pPr>
            <w:r w:rsidRPr="009E0DF9">
              <w:t>Yanlin Huo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7A2BAF59" w14:textId="5082E81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37414A">
              <w:rPr>
                <w:rFonts w:eastAsia="等线" w:hint="eastAsia"/>
                <w:color w:val="000000"/>
                <w:sz w:val="22"/>
                <w:szCs w:val="22"/>
              </w:rPr>
              <w:t>308</w:t>
            </w:r>
          </w:p>
        </w:tc>
        <w:tc>
          <w:tcPr>
            <w:tcW w:w="1274" w:type="dxa"/>
            <w:tcBorders>
              <w:top w:val="single" w:sz="4" w:space="0" w:color="auto"/>
              <w:bottom w:val="single" w:sz="12" w:space="0" w:color="auto"/>
            </w:tcBorders>
            <w:vAlign w:val="bottom"/>
          </w:tcPr>
          <w:p w14:paraId="1FA98C47" w14:textId="71E85C5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E0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12" w:space="0" w:color="auto"/>
            </w:tcBorders>
            <w:vAlign w:val="bottom"/>
          </w:tcPr>
          <w:p w14:paraId="46774973" w14:textId="31BE913D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0.00 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12" w:space="0" w:color="auto"/>
            </w:tcBorders>
            <w:vAlign w:val="bottom"/>
          </w:tcPr>
          <w:p w14:paraId="69498975" w14:textId="7E0C366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0.20 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bottom"/>
          </w:tcPr>
          <w:p w14:paraId="452B2EB0" w14:textId="12C43E3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0.40 </w:t>
            </w:r>
          </w:p>
        </w:tc>
        <w:tc>
          <w:tcPr>
            <w:tcW w:w="712" w:type="dxa"/>
            <w:tcBorders>
              <w:top w:val="single" w:sz="4" w:space="0" w:color="auto"/>
              <w:bottom w:val="single" w:sz="12" w:space="0" w:color="auto"/>
            </w:tcBorders>
            <w:vAlign w:val="bottom"/>
          </w:tcPr>
          <w:p w14:paraId="24AADFF8" w14:textId="45757823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0.010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12" w:space="0" w:color="auto"/>
            </w:tcBorders>
            <w:vAlign w:val="bottom"/>
          </w:tcPr>
          <w:p w14:paraId="4A5EF241" w14:textId="1430E16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PE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12" w:space="0" w:color="auto"/>
            </w:tcBorders>
            <w:vAlign w:val="bottom"/>
          </w:tcPr>
          <w:p w14:paraId="37807431" w14:textId="7CEA7CB5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1.50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12" w:space="0" w:color="auto"/>
            </w:tcBorders>
            <w:vAlign w:val="bottom"/>
          </w:tcPr>
          <w:p w14:paraId="55F647B4" w14:textId="07C0B9DB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12" w:space="0" w:color="auto"/>
            </w:tcBorders>
            <w:vAlign w:val="bottom"/>
          </w:tcPr>
          <w:p w14:paraId="64299E4D" w14:textId="170216C9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18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12" w:space="0" w:color="auto"/>
            </w:tcBorders>
            <w:vAlign w:val="bottom"/>
          </w:tcPr>
          <w:p w14:paraId="2BAAEEFA" w14:textId="493BA6A3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sz w:val="22"/>
                <w:szCs w:val="22"/>
              </w:rPr>
              <w:t>113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12" w:space="0" w:color="auto"/>
            </w:tcBorders>
            <w:vAlign w:val="bottom"/>
          </w:tcPr>
          <w:p w14:paraId="579EC216" w14:textId="55BDE118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3800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12" w:space="0" w:color="auto"/>
            </w:tcBorders>
            <w:vAlign w:val="bottom"/>
          </w:tcPr>
          <w:p w14:paraId="0088BAF6" w14:textId="2F8F3604" w:rsidR="0037414A" w:rsidRPr="00F52CFF" w:rsidRDefault="0037414A" w:rsidP="0037414A">
            <w:pPr>
              <w:spacing w:line="240" w:lineRule="auto"/>
              <w:jc w:val="center"/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>0.569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12" w:space="0" w:color="auto"/>
            </w:tcBorders>
            <w:vAlign w:val="bottom"/>
          </w:tcPr>
          <w:p w14:paraId="1879113D" w14:textId="3966E449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108.60 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12" w:space="0" w:color="auto"/>
            </w:tcBorders>
            <w:vAlign w:val="bottom"/>
          </w:tcPr>
          <w:p w14:paraId="77970888" w14:textId="6FFB0EC0" w:rsidR="0037414A" w:rsidRPr="00F52CFF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  <w:r w:rsidRPr="00F52CFF">
              <w:rPr>
                <w:rFonts w:eastAsia="等线"/>
                <w:color w:val="000000"/>
                <w:sz w:val="22"/>
                <w:szCs w:val="22"/>
              </w:rPr>
              <w:t xml:space="preserve">9.15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12" w:space="0" w:color="auto"/>
            </w:tcBorders>
            <w:vAlign w:val="bottom"/>
          </w:tcPr>
          <w:p w14:paraId="69D49C87" w14:textId="0CF409CC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sz w:val="22"/>
                <w:szCs w:val="22"/>
              </w:rPr>
            </w:pPr>
            <w:r w:rsidRPr="00F51F1C">
              <w:rPr>
                <w:rFonts w:eastAsia="等线" w:hint="eastAsia"/>
                <w:sz w:val="22"/>
                <w:szCs w:val="22"/>
              </w:rPr>
              <w:t xml:space="preserve">47.98 </w:t>
            </w:r>
          </w:p>
        </w:tc>
        <w:tc>
          <w:tcPr>
            <w:tcW w:w="999" w:type="dxa"/>
            <w:tcBorders>
              <w:top w:val="single" w:sz="4" w:space="0" w:color="auto"/>
              <w:bottom w:val="single" w:sz="12" w:space="0" w:color="auto"/>
            </w:tcBorders>
            <w:vAlign w:val="bottom"/>
          </w:tcPr>
          <w:p w14:paraId="1EF097F1" w14:textId="77777777" w:rsidR="0037414A" w:rsidRPr="00F51F1C" w:rsidRDefault="0037414A" w:rsidP="0037414A">
            <w:pPr>
              <w:spacing w:line="240" w:lineRule="auto"/>
              <w:jc w:val="center"/>
              <w:rPr>
                <w:rFonts w:eastAsia="等线"/>
                <w:color w:val="000000"/>
                <w:sz w:val="22"/>
                <w:szCs w:val="22"/>
              </w:rPr>
            </w:pPr>
          </w:p>
        </w:tc>
      </w:tr>
    </w:tbl>
    <w:p w14:paraId="5D5EE828" w14:textId="77777777" w:rsidR="001D1FFE" w:rsidRPr="001D1FFE" w:rsidRDefault="001D1FFE" w:rsidP="001D1FFE">
      <w:pPr>
        <w:rPr>
          <w:rFonts w:hint="eastAsia"/>
        </w:rPr>
      </w:pPr>
    </w:p>
    <w:sectPr w:rsidR="001D1FFE" w:rsidRPr="001D1FFE" w:rsidSect="001D1FFE">
      <w:footerReference w:type="default" r:id="rId9"/>
      <w:pgSz w:w="16838" w:h="11906" w:orient="landscape"/>
      <w:pgMar w:top="1440" w:right="1440" w:bottom="1440" w:left="1440" w:header="851" w:footer="992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FB2BF" w14:textId="77777777" w:rsidR="001D1FFE" w:rsidRDefault="001D1FFE">
      <w:r>
        <w:separator/>
      </w:r>
    </w:p>
  </w:endnote>
  <w:endnote w:type="continuationSeparator" w:id="0">
    <w:p w14:paraId="453602DA" w14:textId="77777777" w:rsidR="001D1FFE" w:rsidRDefault="001D1FFE">
      <w:r>
        <w:continuationSeparator/>
      </w:r>
    </w:p>
  </w:endnote>
  <w:endnote w:type="continuationNotice" w:id="1">
    <w:p w14:paraId="7111AF9F" w14:textId="77777777" w:rsidR="001D1FFE" w:rsidRDefault="001D1FF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6444994"/>
    </w:sdtPr>
    <w:sdtEndPr>
      <w:rPr>
        <w:rFonts w:ascii="Times New Roman" w:hAnsi="Times New Roman"/>
        <w:sz w:val="20"/>
      </w:rPr>
    </w:sdtEndPr>
    <w:sdtContent>
      <w:p w14:paraId="51706C24" w14:textId="77777777" w:rsidR="00B613A8" w:rsidRDefault="00B613A8">
        <w:pPr>
          <w:pStyle w:val="a6"/>
          <w:jc w:val="center"/>
          <w:rPr>
            <w:rFonts w:ascii="Times New Roman" w:hAnsi="Times New Roman"/>
            <w:sz w:val="20"/>
          </w:rPr>
        </w:pPr>
        <w:r>
          <w:rPr>
            <w:rFonts w:ascii="Times New Roman" w:hAnsi="Times New Roman"/>
            <w:sz w:val="20"/>
          </w:rPr>
          <w:fldChar w:fldCharType="begin"/>
        </w:r>
        <w:r>
          <w:rPr>
            <w:rFonts w:ascii="Times New Roman" w:hAnsi="Times New Roman"/>
            <w:sz w:val="20"/>
          </w:rPr>
          <w:instrText xml:space="preserve"> PAGE   \* MERGEFORMAT </w:instrText>
        </w:r>
        <w:r>
          <w:rPr>
            <w:rFonts w:ascii="Times New Roman" w:hAnsi="Times New Roman"/>
            <w:sz w:val="20"/>
          </w:rPr>
          <w:fldChar w:fldCharType="separate"/>
        </w:r>
        <w:r w:rsidR="001F69CF">
          <w:rPr>
            <w:rFonts w:ascii="Times New Roman" w:hAnsi="Times New Roman"/>
            <w:noProof/>
            <w:sz w:val="20"/>
          </w:rPr>
          <w:t>29</w:t>
        </w:r>
        <w:r>
          <w:rPr>
            <w:rFonts w:ascii="Times New Roman" w:hAnsi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FD7E3" w14:textId="77777777" w:rsidR="001D1FFE" w:rsidRDefault="001D1FFE">
      <w:r>
        <w:separator/>
      </w:r>
    </w:p>
  </w:footnote>
  <w:footnote w:type="continuationSeparator" w:id="0">
    <w:p w14:paraId="2DD329D1" w14:textId="77777777" w:rsidR="001D1FFE" w:rsidRDefault="001D1FFE">
      <w:r>
        <w:continuationSeparator/>
      </w:r>
    </w:p>
  </w:footnote>
  <w:footnote w:type="continuationNotice" w:id="1">
    <w:p w14:paraId="7FD5FECD" w14:textId="77777777" w:rsidR="001D1FFE" w:rsidRDefault="001D1FF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A1B58"/>
    <w:multiLevelType w:val="hybridMultilevel"/>
    <w:tmpl w:val="D982C896"/>
    <w:lvl w:ilvl="0" w:tplc="CBE82D3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783C0E"/>
    <w:multiLevelType w:val="multilevel"/>
    <w:tmpl w:val="A8569250"/>
    <w:lvl w:ilvl="0">
      <w:start w:val="1"/>
      <w:numFmt w:val="decimal"/>
      <w:lvlText w:val="%1.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eastAsia="Times New Roman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eastAsia="Times New Roman"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eastAsia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eastAsia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eastAsia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eastAsia="Times New Roman" w:hint="default"/>
      </w:rPr>
    </w:lvl>
  </w:abstractNum>
  <w:abstractNum w:abstractNumId="2" w15:restartNumberingAfterBreak="0">
    <w:nsid w:val="1A002653"/>
    <w:multiLevelType w:val="multilevel"/>
    <w:tmpl w:val="DAB8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356F8"/>
    <w:multiLevelType w:val="multilevel"/>
    <w:tmpl w:val="6174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F51F0"/>
    <w:multiLevelType w:val="multilevel"/>
    <w:tmpl w:val="A8569250"/>
    <w:lvl w:ilvl="0">
      <w:start w:val="1"/>
      <w:numFmt w:val="decimal"/>
      <w:lvlText w:val="%1.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eastAsia="Times New Roman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eastAsia="Times New Roman"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eastAsia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eastAsia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eastAsia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eastAsia="Times New Roman" w:hint="default"/>
      </w:rPr>
    </w:lvl>
  </w:abstractNum>
  <w:abstractNum w:abstractNumId="5" w15:restartNumberingAfterBreak="0">
    <w:nsid w:val="355959CE"/>
    <w:multiLevelType w:val="multilevel"/>
    <w:tmpl w:val="02D4BC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6023004"/>
    <w:multiLevelType w:val="hybridMultilevel"/>
    <w:tmpl w:val="33663E4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615FE3"/>
    <w:multiLevelType w:val="multilevel"/>
    <w:tmpl w:val="AD86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55305"/>
    <w:multiLevelType w:val="multilevel"/>
    <w:tmpl w:val="A8569250"/>
    <w:lvl w:ilvl="0">
      <w:start w:val="1"/>
      <w:numFmt w:val="decimal"/>
      <w:lvlText w:val="%1.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eastAsia="Times New Roman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eastAsia="Times New Roman"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eastAsia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eastAsia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eastAsia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eastAsia="Times New Roman" w:hint="default"/>
      </w:rPr>
    </w:lvl>
  </w:abstractNum>
  <w:abstractNum w:abstractNumId="9" w15:restartNumberingAfterBreak="0">
    <w:nsid w:val="46A56B08"/>
    <w:multiLevelType w:val="multilevel"/>
    <w:tmpl w:val="46A56B0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CFB7702"/>
    <w:multiLevelType w:val="hybridMultilevel"/>
    <w:tmpl w:val="C0C61C0A"/>
    <w:lvl w:ilvl="0" w:tplc="5836A83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03E1A36"/>
    <w:multiLevelType w:val="hybridMultilevel"/>
    <w:tmpl w:val="82B4A5B2"/>
    <w:lvl w:ilvl="0" w:tplc="C6FC47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29F336E"/>
    <w:multiLevelType w:val="multilevel"/>
    <w:tmpl w:val="629F336E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6D5B0F4C"/>
    <w:multiLevelType w:val="hybridMultilevel"/>
    <w:tmpl w:val="C7BC1CD6"/>
    <w:lvl w:ilvl="0" w:tplc="C2D29A9E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6F7B20"/>
    <w:multiLevelType w:val="hybridMultilevel"/>
    <w:tmpl w:val="B4EE7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819433">
    <w:abstractNumId w:val="9"/>
  </w:num>
  <w:num w:numId="2" w16cid:durableId="203680898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20108940">
    <w:abstractNumId w:val="0"/>
  </w:num>
  <w:num w:numId="4" w16cid:durableId="2145349161">
    <w:abstractNumId w:val="10"/>
  </w:num>
  <w:num w:numId="5" w16cid:durableId="286666407">
    <w:abstractNumId w:val="11"/>
  </w:num>
  <w:num w:numId="6" w16cid:durableId="1346635397">
    <w:abstractNumId w:val="1"/>
  </w:num>
  <w:num w:numId="7" w16cid:durableId="1767920097">
    <w:abstractNumId w:val="5"/>
  </w:num>
  <w:num w:numId="8" w16cid:durableId="957225797">
    <w:abstractNumId w:val="3"/>
  </w:num>
  <w:num w:numId="9" w16cid:durableId="1387148830">
    <w:abstractNumId w:val="7"/>
  </w:num>
  <w:num w:numId="10" w16cid:durableId="995691334">
    <w:abstractNumId w:val="13"/>
  </w:num>
  <w:num w:numId="11" w16cid:durableId="1680963833">
    <w:abstractNumId w:val="4"/>
  </w:num>
  <w:num w:numId="12" w16cid:durableId="1607073889">
    <w:abstractNumId w:val="8"/>
  </w:num>
  <w:num w:numId="13" w16cid:durableId="1396660710">
    <w:abstractNumId w:val="6"/>
  </w:num>
  <w:num w:numId="14" w16cid:durableId="1091699152">
    <w:abstractNumId w:val="14"/>
  </w:num>
  <w:num w:numId="15" w16cid:durableId="17491831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UAAkNLYwNjczNTYyUdpeDU4uLM/DyQAiNjo1oASh8obS4AAAA="/>
    <w:docVar w:name="commondata" w:val="eyJoZGlkIjoiZjVkODYyMjUwMmQ3M2ExNjc2ZjI4ODRhZjM0MzI2N2EifQ=="/>
  </w:docVars>
  <w:rsids>
    <w:rsidRoot w:val="001D1FFE"/>
    <w:rsid w:val="0000000A"/>
    <w:rsid w:val="00000903"/>
    <w:rsid w:val="000009D3"/>
    <w:rsid w:val="00000E9C"/>
    <w:rsid w:val="0000110E"/>
    <w:rsid w:val="0000117E"/>
    <w:rsid w:val="000015E3"/>
    <w:rsid w:val="00001C33"/>
    <w:rsid w:val="00001EC7"/>
    <w:rsid w:val="00002937"/>
    <w:rsid w:val="000033D7"/>
    <w:rsid w:val="00003953"/>
    <w:rsid w:val="00003B01"/>
    <w:rsid w:val="0000437D"/>
    <w:rsid w:val="00004A26"/>
    <w:rsid w:val="0000552E"/>
    <w:rsid w:val="00005887"/>
    <w:rsid w:val="00005CB1"/>
    <w:rsid w:val="0000620B"/>
    <w:rsid w:val="0000653F"/>
    <w:rsid w:val="000066B0"/>
    <w:rsid w:val="000068F1"/>
    <w:rsid w:val="00006F7B"/>
    <w:rsid w:val="00006FB3"/>
    <w:rsid w:val="0000704B"/>
    <w:rsid w:val="000078E9"/>
    <w:rsid w:val="00010197"/>
    <w:rsid w:val="00010FE2"/>
    <w:rsid w:val="000112B9"/>
    <w:rsid w:val="000116E7"/>
    <w:rsid w:val="0001195F"/>
    <w:rsid w:val="00011B65"/>
    <w:rsid w:val="00012060"/>
    <w:rsid w:val="00012118"/>
    <w:rsid w:val="00012386"/>
    <w:rsid w:val="0001295F"/>
    <w:rsid w:val="000132ED"/>
    <w:rsid w:val="0001378B"/>
    <w:rsid w:val="00013851"/>
    <w:rsid w:val="00013B0C"/>
    <w:rsid w:val="000142B1"/>
    <w:rsid w:val="0001457E"/>
    <w:rsid w:val="00014702"/>
    <w:rsid w:val="00014AB2"/>
    <w:rsid w:val="00014D0F"/>
    <w:rsid w:val="00015D25"/>
    <w:rsid w:val="00016586"/>
    <w:rsid w:val="00016CCD"/>
    <w:rsid w:val="00016E35"/>
    <w:rsid w:val="00016EC4"/>
    <w:rsid w:val="00017226"/>
    <w:rsid w:val="0001724F"/>
    <w:rsid w:val="0001746E"/>
    <w:rsid w:val="00017554"/>
    <w:rsid w:val="000178E4"/>
    <w:rsid w:val="00017F70"/>
    <w:rsid w:val="00020289"/>
    <w:rsid w:val="000203CB"/>
    <w:rsid w:val="00020B8B"/>
    <w:rsid w:val="00020C96"/>
    <w:rsid w:val="0002112D"/>
    <w:rsid w:val="00021E9F"/>
    <w:rsid w:val="000223CF"/>
    <w:rsid w:val="00022480"/>
    <w:rsid w:val="00022D28"/>
    <w:rsid w:val="00022E25"/>
    <w:rsid w:val="00022E7F"/>
    <w:rsid w:val="00023932"/>
    <w:rsid w:val="00023D62"/>
    <w:rsid w:val="00023F2C"/>
    <w:rsid w:val="00024DA8"/>
    <w:rsid w:val="000251DC"/>
    <w:rsid w:val="00025490"/>
    <w:rsid w:val="00025948"/>
    <w:rsid w:val="00025978"/>
    <w:rsid w:val="00026239"/>
    <w:rsid w:val="00026739"/>
    <w:rsid w:val="00026984"/>
    <w:rsid w:val="00026985"/>
    <w:rsid w:val="00026BFC"/>
    <w:rsid w:val="00027181"/>
    <w:rsid w:val="000278D3"/>
    <w:rsid w:val="00027AEE"/>
    <w:rsid w:val="00027D97"/>
    <w:rsid w:val="00027F43"/>
    <w:rsid w:val="00027FAF"/>
    <w:rsid w:val="0003048E"/>
    <w:rsid w:val="000305C3"/>
    <w:rsid w:val="00030A0C"/>
    <w:rsid w:val="00031418"/>
    <w:rsid w:val="00031659"/>
    <w:rsid w:val="00031750"/>
    <w:rsid w:val="000317FE"/>
    <w:rsid w:val="00031A69"/>
    <w:rsid w:val="00032F05"/>
    <w:rsid w:val="00032FD3"/>
    <w:rsid w:val="00033A30"/>
    <w:rsid w:val="00033AF2"/>
    <w:rsid w:val="00033F96"/>
    <w:rsid w:val="0003435C"/>
    <w:rsid w:val="00034762"/>
    <w:rsid w:val="00034A2C"/>
    <w:rsid w:val="00034D7D"/>
    <w:rsid w:val="000351F3"/>
    <w:rsid w:val="0003542D"/>
    <w:rsid w:val="00035430"/>
    <w:rsid w:val="000354CB"/>
    <w:rsid w:val="000356A2"/>
    <w:rsid w:val="000359D9"/>
    <w:rsid w:val="00035BC1"/>
    <w:rsid w:val="00035C27"/>
    <w:rsid w:val="00035C87"/>
    <w:rsid w:val="00035ED1"/>
    <w:rsid w:val="00036145"/>
    <w:rsid w:val="00036F48"/>
    <w:rsid w:val="00037005"/>
    <w:rsid w:val="00037220"/>
    <w:rsid w:val="0003728C"/>
    <w:rsid w:val="00037358"/>
    <w:rsid w:val="00040234"/>
    <w:rsid w:val="00040335"/>
    <w:rsid w:val="00040B2F"/>
    <w:rsid w:val="00041137"/>
    <w:rsid w:val="00041237"/>
    <w:rsid w:val="0004140A"/>
    <w:rsid w:val="000417C8"/>
    <w:rsid w:val="00042381"/>
    <w:rsid w:val="00042A01"/>
    <w:rsid w:val="00042A33"/>
    <w:rsid w:val="00042AA6"/>
    <w:rsid w:val="00042AE0"/>
    <w:rsid w:val="00042BB4"/>
    <w:rsid w:val="00042BF7"/>
    <w:rsid w:val="00042E9C"/>
    <w:rsid w:val="00043149"/>
    <w:rsid w:val="00043238"/>
    <w:rsid w:val="00043652"/>
    <w:rsid w:val="00043975"/>
    <w:rsid w:val="00043D1B"/>
    <w:rsid w:val="00043F2C"/>
    <w:rsid w:val="000442D5"/>
    <w:rsid w:val="0004450D"/>
    <w:rsid w:val="000446B4"/>
    <w:rsid w:val="00044B8B"/>
    <w:rsid w:val="00044F26"/>
    <w:rsid w:val="00044FF2"/>
    <w:rsid w:val="0004537D"/>
    <w:rsid w:val="00045821"/>
    <w:rsid w:val="00045A0C"/>
    <w:rsid w:val="00045B3F"/>
    <w:rsid w:val="00045EA1"/>
    <w:rsid w:val="00045F17"/>
    <w:rsid w:val="0004612E"/>
    <w:rsid w:val="000463AE"/>
    <w:rsid w:val="00046630"/>
    <w:rsid w:val="000467E7"/>
    <w:rsid w:val="00046C7B"/>
    <w:rsid w:val="00046DE5"/>
    <w:rsid w:val="0004707D"/>
    <w:rsid w:val="0004730C"/>
    <w:rsid w:val="00047686"/>
    <w:rsid w:val="000479B0"/>
    <w:rsid w:val="00047D65"/>
    <w:rsid w:val="00047FC9"/>
    <w:rsid w:val="000501DB"/>
    <w:rsid w:val="00050649"/>
    <w:rsid w:val="00050B2D"/>
    <w:rsid w:val="00050BB8"/>
    <w:rsid w:val="00050D0C"/>
    <w:rsid w:val="0005158B"/>
    <w:rsid w:val="00051C60"/>
    <w:rsid w:val="000525F0"/>
    <w:rsid w:val="000525F1"/>
    <w:rsid w:val="00052728"/>
    <w:rsid w:val="00053694"/>
    <w:rsid w:val="0005372E"/>
    <w:rsid w:val="00053760"/>
    <w:rsid w:val="000538E1"/>
    <w:rsid w:val="00054909"/>
    <w:rsid w:val="00054E26"/>
    <w:rsid w:val="00055148"/>
    <w:rsid w:val="00055247"/>
    <w:rsid w:val="000555BC"/>
    <w:rsid w:val="00055A0F"/>
    <w:rsid w:val="00055E80"/>
    <w:rsid w:val="00056703"/>
    <w:rsid w:val="00056A4B"/>
    <w:rsid w:val="00056BE0"/>
    <w:rsid w:val="0005718E"/>
    <w:rsid w:val="00057E9A"/>
    <w:rsid w:val="0006086C"/>
    <w:rsid w:val="00060AC3"/>
    <w:rsid w:val="00060E9C"/>
    <w:rsid w:val="00060F6B"/>
    <w:rsid w:val="00061082"/>
    <w:rsid w:val="00061AC3"/>
    <w:rsid w:val="00061B05"/>
    <w:rsid w:val="00061F5E"/>
    <w:rsid w:val="00062171"/>
    <w:rsid w:val="0006288B"/>
    <w:rsid w:val="00062C27"/>
    <w:rsid w:val="00062DEC"/>
    <w:rsid w:val="00062ED5"/>
    <w:rsid w:val="0006302B"/>
    <w:rsid w:val="00063290"/>
    <w:rsid w:val="000637CD"/>
    <w:rsid w:val="000639A4"/>
    <w:rsid w:val="00063CFC"/>
    <w:rsid w:val="000640F8"/>
    <w:rsid w:val="0006433F"/>
    <w:rsid w:val="00064361"/>
    <w:rsid w:val="00064443"/>
    <w:rsid w:val="000646A2"/>
    <w:rsid w:val="0006472B"/>
    <w:rsid w:val="00064E37"/>
    <w:rsid w:val="000656B1"/>
    <w:rsid w:val="00065A02"/>
    <w:rsid w:val="00066114"/>
    <w:rsid w:val="00066398"/>
    <w:rsid w:val="000663F1"/>
    <w:rsid w:val="000664AC"/>
    <w:rsid w:val="0006657F"/>
    <w:rsid w:val="00066886"/>
    <w:rsid w:val="00066BCF"/>
    <w:rsid w:val="00066C77"/>
    <w:rsid w:val="0006721B"/>
    <w:rsid w:val="0006748A"/>
    <w:rsid w:val="000679FF"/>
    <w:rsid w:val="00067B37"/>
    <w:rsid w:val="00067BF1"/>
    <w:rsid w:val="00070163"/>
    <w:rsid w:val="0007020D"/>
    <w:rsid w:val="00070D42"/>
    <w:rsid w:val="00070E0D"/>
    <w:rsid w:val="00070F49"/>
    <w:rsid w:val="00071147"/>
    <w:rsid w:val="000714E6"/>
    <w:rsid w:val="000717E4"/>
    <w:rsid w:val="00071812"/>
    <w:rsid w:val="00071A67"/>
    <w:rsid w:val="00071ACB"/>
    <w:rsid w:val="0007218E"/>
    <w:rsid w:val="000729FC"/>
    <w:rsid w:val="00072A15"/>
    <w:rsid w:val="00072C52"/>
    <w:rsid w:val="00072F75"/>
    <w:rsid w:val="00073012"/>
    <w:rsid w:val="0007320A"/>
    <w:rsid w:val="00073223"/>
    <w:rsid w:val="0007391E"/>
    <w:rsid w:val="00073FB4"/>
    <w:rsid w:val="00074085"/>
    <w:rsid w:val="000744A5"/>
    <w:rsid w:val="00074759"/>
    <w:rsid w:val="00074AE8"/>
    <w:rsid w:val="00075227"/>
    <w:rsid w:val="00075885"/>
    <w:rsid w:val="00075BC1"/>
    <w:rsid w:val="000760C0"/>
    <w:rsid w:val="0007619D"/>
    <w:rsid w:val="00076820"/>
    <w:rsid w:val="00076A07"/>
    <w:rsid w:val="00076A94"/>
    <w:rsid w:val="00076FA4"/>
    <w:rsid w:val="00077414"/>
    <w:rsid w:val="000775A1"/>
    <w:rsid w:val="00077A54"/>
    <w:rsid w:val="000800DA"/>
    <w:rsid w:val="0008064E"/>
    <w:rsid w:val="0008071C"/>
    <w:rsid w:val="00080B13"/>
    <w:rsid w:val="00080E2B"/>
    <w:rsid w:val="000813C3"/>
    <w:rsid w:val="000814DB"/>
    <w:rsid w:val="000817C7"/>
    <w:rsid w:val="00081A14"/>
    <w:rsid w:val="00081AA0"/>
    <w:rsid w:val="00081B8B"/>
    <w:rsid w:val="00081F65"/>
    <w:rsid w:val="00082425"/>
    <w:rsid w:val="00082D03"/>
    <w:rsid w:val="00082D5D"/>
    <w:rsid w:val="00082F29"/>
    <w:rsid w:val="0008334C"/>
    <w:rsid w:val="00083703"/>
    <w:rsid w:val="00083774"/>
    <w:rsid w:val="00083EF1"/>
    <w:rsid w:val="00083FF4"/>
    <w:rsid w:val="00084183"/>
    <w:rsid w:val="000841C6"/>
    <w:rsid w:val="00084A4E"/>
    <w:rsid w:val="000851C4"/>
    <w:rsid w:val="0008548E"/>
    <w:rsid w:val="00085D68"/>
    <w:rsid w:val="00085DFA"/>
    <w:rsid w:val="00085E7A"/>
    <w:rsid w:val="000862E0"/>
    <w:rsid w:val="00086401"/>
    <w:rsid w:val="000864D5"/>
    <w:rsid w:val="00086CD5"/>
    <w:rsid w:val="00086D65"/>
    <w:rsid w:val="00087473"/>
    <w:rsid w:val="0008749A"/>
    <w:rsid w:val="0008795E"/>
    <w:rsid w:val="000903EF"/>
    <w:rsid w:val="00090741"/>
    <w:rsid w:val="000908D6"/>
    <w:rsid w:val="0009092E"/>
    <w:rsid w:val="00090B89"/>
    <w:rsid w:val="00091372"/>
    <w:rsid w:val="00091680"/>
    <w:rsid w:val="00091997"/>
    <w:rsid w:val="00092054"/>
    <w:rsid w:val="00092480"/>
    <w:rsid w:val="00092705"/>
    <w:rsid w:val="00092C30"/>
    <w:rsid w:val="00092CF0"/>
    <w:rsid w:val="000938F5"/>
    <w:rsid w:val="00093B16"/>
    <w:rsid w:val="00093DCC"/>
    <w:rsid w:val="00093F70"/>
    <w:rsid w:val="000947C8"/>
    <w:rsid w:val="00094FAF"/>
    <w:rsid w:val="0009583A"/>
    <w:rsid w:val="000959A4"/>
    <w:rsid w:val="00095C57"/>
    <w:rsid w:val="00096268"/>
    <w:rsid w:val="00096B20"/>
    <w:rsid w:val="00096D5D"/>
    <w:rsid w:val="00096E40"/>
    <w:rsid w:val="00097067"/>
    <w:rsid w:val="0009749E"/>
    <w:rsid w:val="00097832"/>
    <w:rsid w:val="0009788F"/>
    <w:rsid w:val="00097A2F"/>
    <w:rsid w:val="00097A49"/>
    <w:rsid w:val="00097F4F"/>
    <w:rsid w:val="00097FA0"/>
    <w:rsid w:val="000A08DD"/>
    <w:rsid w:val="000A0900"/>
    <w:rsid w:val="000A0A1A"/>
    <w:rsid w:val="000A0AE8"/>
    <w:rsid w:val="000A0C42"/>
    <w:rsid w:val="000A1069"/>
    <w:rsid w:val="000A1AC7"/>
    <w:rsid w:val="000A1BFF"/>
    <w:rsid w:val="000A1C08"/>
    <w:rsid w:val="000A2167"/>
    <w:rsid w:val="000A2500"/>
    <w:rsid w:val="000A2597"/>
    <w:rsid w:val="000A25E0"/>
    <w:rsid w:val="000A27BB"/>
    <w:rsid w:val="000A2AA4"/>
    <w:rsid w:val="000A2B38"/>
    <w:rsid w:val="000A2D2B"/>
    <w:rsid w:val="000A2E87"/>
    <w:rsid w:val="000A2F68"/>
    <w:rsid w:val="000A2FCD"/>
    <w:rsid w:val="000A300D"/>
    <w:rsid w:val="000A3B71"/>
    <w:rsid w:val="000A3E87"/>
    <w:rsid w:val="000A3F39"/>
    <w:rsid w:val="000A4301"/>
    <w:rsid w:val="000A45FC"/>
    <w:rsid w:val="000A4D25"/>
    <w:rsid w:val="000A4ECB"/>
    <w:rsid w:val="000A4EDA"/>
    <w:rsid w:val="000A4F43"/>
    <w:rsid w:val="000A5072"/>
    <w:rsid w:val="000A52CA"/>
    <w:rsid w:val="000A5365"/>
    <w:rsid w:val="000A5701"/>
    <w:rsid w:val="000A73A1"/>
    <w:rsid w:val="000A7412"/>
    <w:rsid w:val="000A747F"/>
    <w:rsid w:val="000A748B"/>
    <w:rsid w:val="000A74CF"/>
    <w:rsid w:val="000A7E32"/>
    <w:rsid w:val="000B0066"/>
    <w:rsid w:val="000B00DE"/>
    <w:rsid w:val="000B0198"/>
    <w:rsid w:val="000B125F"/>
    <w:rsid w:val="000B1619"/>
    <w:rsid w:val="000B276E"/>
    <w:rsid w:val="000B28AC"/>
    <w:rsid w:val="000B292A"/>
    <w:rsid w:val="000B2DDA"/>
    <w:rsid w:val="000B2E2E"/>
    <w:rsid w:val="000B2E4B"/>
    <w:rsid w:val="000B2F23"/>
    <w:rsid w:val="000B336E"/>
    <w:rsid w:val="000B3A6F"/>
    <w:rsid w:val="000B3A87"/>
    <w:rsid w:val="000B3C0F"/>
    <w:rsid w:val="000B3FDE"/>
    <w:rsid w:val="000B42AF"/>
    <w:rsid w:val="000B4B0A"/>
    <w:rsid w:val="000B5378"/>
    <w:rsid w:val="000B56FC"/>
    <w:rsid w:val="000B6341"/>
    <w:rsid w:val="000B6368"/>
    <w:rsid w:val="000B65B7"/>
    <w:rsid w:val="000B66CB"/>
    <w:rsid w:val="000B6ACD"/>
    <w:rsid w:val="000B6CCD"/>
    <w:rsid w:val="000B717C"/>
    <w:rsid w:val="000B73F1"/>
    <w:rsid w:val="000B74F9"/>
    <w:rsid w:val="000B794B"/>
    <w:rsid w:val="000B7A0B"/>
    <w:rsid w:val="000C0085"/>
    <w:rsid w:val="000C041F"/>
    <w:rsid w:val="000C053F"/>
    <w:rsid w:val="000C05FF"/>
    <w:rsid w:val="000C0852"/>
    <w:rsid w:val="000C0C4F"/>
    <w:rsid w:val="000C0D46"/>
    <w:rsid w:val="000C19C1"/>
    <w:rsid w:val="000C1E74"/>
    <w:rsid w:val="000C243E"/>
    <w:rsid w:val="000C2B49"/>
    <w:rsid w:val="000C33C1"/>
    <w:rsid w:val="000C3967"/>
    <w:rsid w:val="000C3C09"/>
    <w:rsid w:val="000C4762"/>
    <w:rsid w:val="000C4A92"/>
    <w:rsid w:val="000C4CA1"/>
    <w:rsid w:val="000C4D07"/>
    <w:rsid w:val="000C4ED6"/>
    <w:rsid w:val="000C576B"/>
    <w:rsid w:val="000C59A9"/>
    <w:rsid w:val="000C5D36"/>
    <w:rsid w:val="000C6775"/>
    <w:rsid w:val="000C69A4"/>
    <w:rsid w:val="000C6A79"/>
    <w:rsid w:val="000C6D8B"/>
    <w:rsid w:val="000C705F"/>
    <w:rsid w:val="000C7331"/>
    <w:rsid w:val="000C77DE"/>
    <w:rsid w:val="000C7AB2"/>
    <w:rsid w:val="000D0184"/>
    <w:rsid w:val="000D0513"/>
    <w:rsid w:val="000D09B1"/>
    <w:rsid w:val="000D0EF4"/>
    <w:rsid w:val="000D0F2F"/>
    <w:rsid w:val="000D1203"/>
    <w:rsid w:val="000D1392"/>
    <w:rsid w:val="000D1A19"/>
    <w:rsid w:val="000D1F9C"/>
    <w:rsid w:val="000D2030"/>
    <w:rsid w:val="000D2457"/>
    <w:rsid w:val="000D263A"/>
    <w:rsid w:val="000D2BE3"/>
    <w:rsid w:val="000D2E18"/>
    <w:rsid w:val="000D2EEA"/>
    <w:rsid w:val="000D3472"/>
    <w:rsid w:val="000D35AD"/>
    <w:rsid w:val="000D3742"/>
    <w:rsid w:val="000D387B"/>
    <w:rsid w:val="000D452D"/>
    <w:rsid w:val="000D4815"/>
    <w:rsid w:val="000D5086"/>
    <w:rsid w:val="000D5200"/>
    <w:rsid w:val="000D5427"/>
    <w:rsid w:val="000D5586"/>
    <w:rsid w:val="000D55AB"/>
    <w:rsid w:val="000D59C2"/>
    <w:rsid w:val="000D59EB"/>
    <w:rsid w:val="000D5AE3"/>
    <w:rsid w:val="000D5B9C"/>
    <w:rsid w:val="000D636A"/>
    <w:rsid w:val="000D6B4B"/>
    <w:rsid w:val="000D6CD6"/>
    <w:rsid w:val="000D6E7D"/>
    <w:rsid w:val="000D6ED8"/>
    <w:rsid w:val="000D6EF7"/>
    <w:rsid w:val="000D701C"/>
    <w:rsid w:val="000D7584"/>
    <w:rsid w:val="000D758F"/>
    <w:rsid w:val="000D7A14"/>
    <w:rsid w:val="000D7A82"/>
    <w:rsid w:val="000E010D"/>
    <w:rsid w:val="000E09CF"/>
    <w:rsid w:val="000E0F7E"/>
    <w:rsid w:val="000E11D4"/>
    <w:rsid w:val="000E1BA0"/>
    <w:rsid w:val="000E1F9C"/>
    <w:rsid w:val="000E21CB"/>
    <w:rsid w:val="000E2279"/>
    <w:rsid w:val="000E2A41"/>
    <w:rsid w:val="000E2B52"/>
    <w:rsid w:val="000E2FAA"/>
    <w:rsid w:val="000E3505"/>
    <w:rsid w:val="000E3756"/>
    <w:rsid w:val="000E4621"/>
    <w:rsid w:val="000E558C"/>
    <w:rsid w:val="000E5979"/>
    <w:rsid w:val="000E5C04"/>
    <w:rsid w:val="000E60E3"/>
    <w:rsid w:val="000E624D"/>
    <w:rsid w:val="000E6B46"/>
    <w:rsid w:val="000E72AA"/>
    <w:rsid w:val="000E7701"/>
    <w:rsid w:val="000E7915"/>
    <w:rsid w:val="000E7DAE"/>
    <w:rsid w:val="000F00C7"/>
    <w:rsid w:val="000F06E8"/>
    <w:rsid w:val="000F06F2"/>
    <w:rsid w:val="000F0CFE"/>
    <w:rsid w:val="000F112D"/>
    <w:rsid w:val="000F1205"/>
    <w:rsid w:val="000F1287"/>
    <w:rsid w:val="000F1568"/>
    <w:rsid w:val="000F1799"/>
    <w:rsid w:val="000F1A25"/>
    <w:rsid w:val="000F1D23"/>
    <w:rsid w:val="000F200F"/>
    <w:rsid w:val="000F216C"/>
    <w:rsid w:val="000F2292"/>
    <w:rsid w:val="000F2954"/>
    <w:rsid w:val="000F31BB"/>
    <w:rsid w:val="000F4254"/>
    <w:rsid w:val="000F4ADE"/>
    <w:rsid w:val="000F60A9"/>
    <w:rsid w:val="000F628C"/>
    <w:rsid w:val="000F688B"/>
    <w:rsid w:val="000F6E39"/>
    <w:rsid w:val="000F7C16"/>
    <w:rsid w:val="000F7EE2"/>
    <w:rsid w:val="00100396"/>
    <w:rsid w:val="001003E7"/>
    <w:rsid w:val="00100513"/>
    <w:rsid w:val="001005DB"/>
    <w:rsid w:val="00100A6D"/>
    <w:rsid w:val="00100B3D"/>
    <w:rsid w:val="00100BB2"/>
    <w:rsid w:val="0010137C"/>
    <w:rsid w:val="001015CD"/>
    <w:rsid w:val="00101720"/>
    <w:rsid w:val="001017E9"/>
    <w:rsid w:val="00101B98"/>
    <w:rsid w:val="00101D89"/>
    <w:rsid w:val="00101EBE"/>
    <w:rsid w:val="00101FBC"/>
    <w:rsid w:val="00102619"/>
    <w:rsid w:val="001028DA"/>
    <w:rsid w:val="00102FC3"/>
    <w:rsid w:val="001032D0"/>
    <w:rsid w:val="0010341B"/>
    <w:rsid w:val="00103492"/>
    <w:rsid w:val="001038D0"/>
    <w:rsid w:val="00103ADA"/>
    <w:rsid w:val="00103AE9"/>
    <w:rsid w:val="00103DA5"/>
    <w:rsid w:val="00103DB2"/>
    <w:rsid w:val="001045FE"/>
    <w:rsid w:val="0010488E"/>
    <w:rsid w:val="001049EB"/>
    <w:rsid w:val="001057DA"/>
    <w:rsid w:val="0010599C"/>
    <w:rsid w:val="00105A31"/>
    <w:rsid w:val="00105DCF"/>
    <w:rsid w:val="00105E4A"/>
    <w:rsid w:val="0010610D"/>
    <w:rsid w:val="00106D83"/>
    <w:rsid w:val="001070F5"/>
    <w:rsid w:val="00107228"/>
    <w:rsid w:val="00107960"/>
    <w:rsid w:val="00107974"/>
    <w:rsid w:val="00107B8F"/>
    <w:rsid w:val="00110E48"/>
    <w:rsid w:val="00110E96"/>
    <w:rsid w:val="0011139D"/>
    <w:rsid w:val="001113D4"/>
    <w:rsid w:val="00111606"/>
    <w:rsid w:val="00111995"/>
    <w:rsid w:val="00111F04"/>
    <w:rsid w:val="00111F88"/>
    <w:rsid w:val="0011217A"/>
    <w:rsid w:val="00112694"/>
    <w:rsid w:val="00112787"/>
    <w:rsid w:val="001129F1"/>
    <w:rsid w:val="00112ED2"/>
    <w:rsid w:val="0011311E"/>
    <w:rsid w:val="0011334B"/>
    <w:rsid w:val="00113630"/>
    <w:rsid w:val="00113665"/>
    <w:rsid w:val="00113AB9"/>
    <w:rsid w:val="00113B58"/>
    <w:rsid w:val="00113C4E"/>
    <w:rsid w:val="00113FD0"/>
    <w:rsid w:val="00114D6E"/>
    <w:rsid w:val="00115A93"/>
    <w:rsid w:val="00115F97"/>
    <w:rsid w:val="00116020"/>
    <w:rsid w:val="001160DF"/>
    <w:rsid w:val="0011652C"/>
    <w:rsid w:val="001166A7"/>
    <w:rsid w:val="00116AC8"/>
    <w:rsid w:val="00116AFD"/>
    <w:rsid w:val="00116ECE"/>
    <w:rsid w:val="001178B5"/>
    <w:rsid w:val="001179AE"/>
    <w:rsid w:val="00120267"/>
    <w:rsid w:val="001207B9"/>
    <w:rsid w:val="00120B16"/>
    <w:rsid w:val="00120FC9"/>
    <w:rsid w:val="00121338"/>
    <w:rsid w:val="001218FF"/>
    <w:rsid w:val="0012196F"/>
    <w:rsid w:val="00121A89"/>
    <w:rsid w:val="00122C4A"/>
    <w:rsid w:val="00122CCC"/>
    <w:rsid w:val="00122DC7"/>
    <w:rsid w:val="00123400"/>
    <w:rsid w:val="00123842"/>
    <w:rsid w:val="00123F79"/>
    <w:rsid w:val="00124164"/>
    <w:rsid w:val="00124510"/>
    <w:rsid w:val="00124648"/>
    <w:rsid w:val="0012483A"/>
    <w:rsid w:val="00124860"/>
    <w:rsid w:val="001250A3"/>
    <w:rsid w:val="00125464"/>
    <w:rsid w:val="001255A3"/>
    <w:rsid w:val="00125918"/>
    <w:rsid w:val="00125989"/>
    <w:rsid w:val="00126271"/>
    <w:rsid w:val="001263E8"/>
    <w:rsid w:val="00126496"/>
    <w:rsid w:val="001264A7"/>
    <w:rsid w:val="00126F5C"/>
    <w:rsid w:val="00127219"/>
    <w:rsid w:val="001277DC"/>
    <w:rsid w:val="001277E5"/>
    <w:rsid w:val="0012795A"/>
    <w:rsid w:val="00127DC4"/>
    <w:rsid w:val="0013011C"/>
    <w:rsid w:val="001305AA"/>
    <w:rsid w:val="00130B3D"/>
    <w:rsid w:val="00130B3E"/>
    <w:rsid w:val="00130B88"/>
    <w:rsid w:val="00130D20"/>
    <w:rsid w:val="00130FAE"/>
    <w:rsid w:val="0013164E"/>
    <w:rsid w:val="0013210A"/>
    <w:rsid w:val="001321D7"/>
    <w:rsid w:val="00132409"/>
    <w:rsid w:val="00132617"/>
    <w:rsid w:val="00132758"/>
    <w:rsid w:val="00132A94"/>
    <w:rsid w:val="00133763"/>
    <w:rsid w:val="001338A5"/>
    <w:rsid w:val="0013391F"/>
    <w:rsid w:val="00133DB2"/>
    <w:rsid w:val="00133F77"/>
    <w:rsid w:val="00134026"/>
    <w:rsid w:val="0013445A"/>
    <w:rsid w:val="0013457D"/>
    <w:rsid w:val="001345D5"/>
    <w:rsid w:val="00134842"/>
    <w:rsid w:val="00134A10"/>
    <w:rsid w:val="00134B6D"/>
    <w:rsid w:val="00135B2D"/>
    <w:rsid w:val="00135BAB"/>
    <w:rsid w:val="00135FA5"/>
    <w:rsid w:val="00135FD5"/>
    <w:rsid w:val="00136173"/>
    <w:rsid w:val="00136325"/>
    <w:rsid w:val="00136850"/>
    <w:rsid w:val="00136A3F"/>
    <w:rsid w:val="00136BF2"/>
    <w:rsid w:val="00136D4F"/>
    <w:rsid w:val="0013706E"/>
    <w:rsid w:val="001373DD"/>
    <w:rsid w:val="0013761F"/>
    <w:rsid w:val="00137C0F"/>
    <w:rsid w:val="00137D0A"/>
    <w:rsid w:val="00137E7D"/>
    <w:rsid w:val="0014002A"/>
    <w:rsid w:val="0014024D"/>
    <w:rsid w:val="0014077C"/>
    <w:rsid w:val="00140957"/>
    <w:rsid w:val="00141191"/>
    <w:rsid w:val="00141370"/>
    <w:rsid w:val="001418A4"/>
    <w:rsid w:val="00142CA1"/>
    <w:rsid w:val="00142EB9"/>
    <w:rsid w:val="001430B5"/>
    <w:rsid w:val="00143595"/>
    <w:rsid w:val="00144209"/>
    <w:rsid w:val="0014458A"/>
    <w:rsid w:val="00144931"/>
    <w:rsid w:val="00144C35"/>
    <w:rsid w:val="00144D0D"/>
    <w:rsid w:val="00145A14"/>
    <w:rsid w:val="00145E81"/>
    <w:rsid w:val="0014681E"/>
    <w:rsid w:val="00146C56"/>
    <w:rsid w:val="00147243"/>
    <w:rsid w:val="00147484"/>
    <w:rsid w:val="001475D9"/>
    <w:rsid w:val="00147B6B"/>
    <w:rsid w:val="00147BC2"/>
    <w:rsid w:val="001501A0"/>
    <w:rsid w:val="0015116D"/>
    <w:rsid w:val="00151173"/>
    <w:rsid w:val="001518E5"/>
    <w:rsid w:val="00151D76"/>
    <w:rsid w:val="001525A7"/>
    <w:rsid w:val="00152C2F"/>
    <w:rsid w:val="00152CA7"/>
    <w:rsid w:val="00153154"/>
    <w:rsid w:val="001532EE"/>
    <w:rsid w:val="001537DF"/>
    <w:rsid w:val="00153BDC"/>
    <w:rsid w:val="00153BED"/>
    <w:rsid w:val="001540B0"/>
    <w:rsid w:val="001540CE"/>
    <w:rsid w:val="00154CE6"/>
    <w:rsid w:val="00154FB5"/>
    <w:rsid w:val="001550A2"/>
    <w:rsid w:val="001553F1"/>
    <w:rsid w:val="0015576F"/>
    <w:rsid w:val="0015586F"/>
    <w:rsid w:val="00155897"/>
    <w:rsid w:val="001568B6"/>
    <w:rsid w:val="00156CDF"/>
    <w:rsid w:val="00157087"/>
    <w:rsid w:val="0015764F"/>
    <w:rsid w:val="00157AC3"/>
    <w:rsid w:val="00157B0F"/>
    <w:rsid w:val="001600E0"/>
    <w:rsid w:val="00160208"/>
    <w:rsid w:val="001602EF"/>
    <w:rsid w:val="0016050D"/>
    <w:rsid w:val="001607A5"/>
    <w:rsid w:val="001609A6"/>
    <w:rsid w:val="00160DF7"/>
    <w:rsid w:val="001613A6"/>
    <w:rsid w:val="0016194A"/>
    <w:rsid w:val="001625D7"/>
    <w:rsid w:val="00162B18"/>
    <w:rsid w:val="00162CB3"/>
    <w:rsid w:val="00162F2D"/>
    <w:rsid w:val="00162F78"/>
    <w:rsid w:val="00163039"/>
    <w:rsid w:val="00163163"/>
    <w:rsid w:val="0016321E"/>
    <w:rsid w:val="00163372"/>
    <w:rsid w:val="001634F1"/>
    <w:rsid w:val="001635A0"/>
    <w:rsid w:val="00163C23"/>
    <w:rsid w:val="00163CE5"/>
    <w:rsid w:val="0016417E"/>
    <w:rsid w:val="00164563"/>
    <w:rsid w:val="001647CD"/>
    <w:rsid w:val="0016480F"/>
    <w:rsid w:val="00164A00"/>
    <w:rsid w:val="001654E2"/>
    <w:rsid w:val="001657AA"/>
    <w:rsid w:val="00165883"/>
    <w:rsid w:val="00165B6A"/>
    <w:rsid w:val="0016617D"/>
    <w:rsid w:val="0016677B"/>
    <w:rsid w:val="001675D1"/>
    <w:rsid w:val="00167805"/>
    <w:rsid w:val="00167996"/>
    <w:rsid w:val="00167A8D"/>
    <w:rsid w:val="00167F7E"/>
    <w:rsid w:val="001704E0"/>
    <w:rsid w:val="00170FE3"/>
    <w:rsid w:val="00170FF1"/>
    <w:rsid w:val="001710AB"/>
    <w:rsid w:val="0017145F"/>
    <w:rsid w:val="00171CD4"/>
    <w:rsid w:val="00171F9E"/>
    <w:rsid w:val="00171FDA"/>
    <w:rsid w:val="00172297"/>
    <w:rsid w:val="00172485"/>
    <w:rsid w:val="001724DE"/>
    <w:rsid w:val="001728B6"/>
    <w:rsid w:val="00172C52"/>
    <w:rsid w:val="00172DA8"/>
    <w:rsid w:val="00172FE9"/>
    <w:rsid w:val="001730FB"/>
    <w:rsid w:val="00173847"/>
    <w:rsid w:val="00173B75"/>
    <w:rsid w:val="00173C5E"/>
    <w:rsid w:val="00173CD7"/>
    <w:rsid w:val="001741F3"/>
    <w:rsid w:val="0017461E"/>
    <w:rsid w:val="00174717"/>
    <w:rsid w:val="00174EC1"/>
    <w:rsid w:val="001751E2"/>
    <w:rsid w:val="00175AE5"/>
    <w:rsid w:val="00175FE5"/>
    <w:rsid w:val="0017640C"/>
    <w:rsid w:val="001764D0"/>
    <w:rsid w:val="001765E7"/>
    <w:rsid w:val="00176717"/>
    <w:rsid w:val="0017679C"/>
    <w:rsid w:val="001771A3"/>
    <w:rsid w:val="001773FA"/>
    <w:rsid w:val="00177504"/>
    <w:rsid w:val="00177667"/>
    <w:rsid w:val="00177DCF"/>
    <w:rsid w:val="001800A0"/>
    <w:rsid w:val="00180145"/>
    <w:rsid w:val="0018016E"/>
    <w:rsid w:val="0018043E"/>
    <w:rsid w:val="00180460"/>
    <w:rsid w:val="00180641"/>
    <w:rsid w:val="001808AB"/>
    <w:rsid w:val="00180A34"/>
    <w:rsid w:val="00180CC7"/>
    <w:rsid w:val="001812B7"/>
    <w:rsid w:val="0018168E"/>
    <w:rsid w:val="00181881"/>
    <w:rsid w:val="00181A4E"/>
    <w:rsid w:val="00181AED"/>
    <w:rsid w:val="00181BBF"/>
    <w:rsid w:val="00181D4E"/>
    <w:rsid w:val="00182175"/>
    <w:rsid w:val="00182BD2"/>
    <w:rsid w:val="00183018"/>
    <w:rsid w:val="00183093"/>
    <w:rsid w:val="00183848"/>
    <w:rsid w:val="00184479"/>
    <w:rsid w:val="00184658"/>
    <w:rsid w:val="001848DB"/>
    <w:rsid w:val="00184B5E"/>
    <w:rsid w:val="00184DF4"/>
    <w:rsid w:val="00184FE5"/>
    <w:rsid w:val="001853CF"/>
    <w:rsid w:val="00185459"/>
    <w:rsid w:val="001858A9"/>
    <w:rsid w:val="001859D4"/>
    <w:rsid w:val="00185C88"/>
    <w:rsid w:val="00186344"/>
    <w:rsid w:val="00186370"/>
    <w:rsid w:val="001865DD"/>
    <w:rsid w:val="001866D9"/>
    <w:rsid w:val="00186CAE"/>
    <w:rsid w:val="00186E08"/>
    <w:rsid w:val="00186FEE"/>
    <w:rsid w:val="00187406"/>
    <w:rsid w:val="001874D9"/>
    <w:rsid w:val="0018775D"/>
    <w:rsid w:val="0018780F"/>
    <w:rsid w:val="00187B81"/>
    <w:rsid w:val="001900C2"/>
    <w:rsid w:val="00190651"/>
    <w:rsid w:val="0019132D"/>
    <w:rsid w:val="0019133B"/>
    <w:rsid w:val="00192084"/>
    <w:rsid w:val="00192DB2"/>
    <w:rsid w:val="00192E0D"/>
    <w:rsid w:val="00192EB4"/>
    <w:rsid w:val="00192FD3"/>
    <w:rsid w:val="00192FD4"/>
    <w:rsid w:val="0019326D"/>
    <w:rsid w:val="00193623"/>
    <w:rsid w:val="0019365F"/>
    <w:rsid w:val="001936C4"/>
    <w:rsid w:val="00193785"/>
    <w:rsid w:val="00193F03"/>
    <w:rsid w:val="0019405E"/>
    <w:rsid w:val="0019418A"/>
    <w:rsid w:val="001942C5"/>
    <w:rsid w:val="001942CE"/>
    <w:rsid w:val="001947B7"/>
    <w:rsid w:val="0019493D"/>
    <w:rsid w:val="00194FA6"/>
    <w:rsid w:val="00194FD4"/>
    <w:rsid w:val="001952FE"/>
    <w:rsid w:val="0019548C"/>
    <w:rsid w:val="0019581A"/>
    <w:rsid w:val="00195CB0"/>
    <w:rsid w:val="00196A40"/>
    <w:rsid w:val="00196C90"/>
    <w:rsid w:val="0019702F"/>
    <w:rsid w:val="0019705E"/>
    <w:rsid w:val="001970C5"/>
    <w:rsid w:val="00197132"/>
    <w:rsid w:val="00197B0F"/>
    <w:rsid w:val="001A00AD"/>
    <w:rsid w:val="001A056F"/>
    <w:rsid w:val="001A07A7"/>
    <w:rsid w:val="001A0CDF"/>
    <w:rsid w:val="001A149B"/>
    <w:rsid w:val="001A1670"/>
    <w:rsid w:val="001A1B76"/>
    <w:rsid w:val="001A2A07"/>
    <w:rsid w:val="001A314B"/>
    <w:rsid w:val="001A3205"/>
    <w:rsid w:val="001A3B71"/>
    <w:rsid w:val="001A3D00"/>
    <w:rsid w:val="001A3E19"/>
    <w:rsid w:val="001A3F2E"/>
    <w:rsid w:val="001A42B3"/>
    <w:rsid w:val="001A42F1"/>
    <w:rsid w:val="001A4A5D"/>
    <w:rsid w:val="001A5395"/>
    <w:rsid w:val="001A5643"/>
    <w:rsid w:val="001A56EA"/>
    <w:rsid w:val="001A5BC2"/>
    <w:rsid w:val="001A5C21"/>
    <w:rsid w:val="001A5F80"/>
    <w:rsid w:val="001A61D7"/>
    <w:rsid w:val="001A6D71"/>
    <w:rsid w:val="001A6DA3"/>
    <w:rsid w:val="001A724D"/>
    <w:rsid w:val="001A735C"/>
    <w:rsid w:val="001A7847"/>
    <w:rsid w:val="001A78BE"/>
    <w:rsid w:val="001A7951"/>
    <w:rsid w:val="001A79FB"/>
    <w:rsid w:val="001A7E6D"/>
    <w:rsid w:val="001A7F09"/>
    <w:rsid w:val="001A7F16"/>
    <w:rsid w:val="001B03FC"/>
    <w:rsid w:val="001B04E5"/>
    <w:rsid w:val="001B051D"/>
    <w:rsid w:val="001B05AE"/>
    <w:rsid w:val="001B1089"/>
    <w:rsid w:val="001B11A3"/>
    <w:rsid w:val="001B1E83"/>
    <w:rsid w:val="001B263E"/>
    <w:rsid w:val="001B2CFD"/>
    <w:rsid w:val="001B2D0D"/>
    <w:rsid w:val="001B3282"/>
    <w:rsid w:val="001B3710"/>
    <w:rsid w:val="001B496B"/>
    <w:rsid w:val="001B4BF4"/>
    <w:rsid w:val="001B527C"/>
    <w:rsid w:val="001B53A4"/>
    <w:rsid w:val="001B5630"/>
    <w:rsid w:val="001B57E8"/>
    <w:rsid w:val="001B60DD"/>
    <w:rsid w:val="001B63F1"/>
    <w:rsid w:val="001B6461"/>
    <w:rsid w:val="001B6728"/>
    <w:rsid w:val="001B681B"/>
    <w:rsid w:val="001B6B61"/>
    <w:rsid w:val="001B7634"/>
    <w:rsid w:val="001B7BFD"/>
    <w:rsid w:val="001C1B59"/>
    <w:rsid w:val="001C1D42"/>
    <w:rsid w:val="001C1EAF"/>
    <w:rsid w:val="001C228C"/>
    <w:rsid w:val="001C23E0"/>
    <w:rsid w:val="001C289B"/>
    <w:rsid w:val="001C28E0"/>
    <w:rsid w:val="001C29F2"/>
    <w:rsid w:val="001C2AE8"/>
    <w:rsid w:val="001C2D90"/>
    <w:rsid w:val="001C308C"/>
    <w:rsid w:val="001C3195"/>
    <w:rsid w:val="001C355D"/>
    <w:rsid w:val="001C3705"/>
    <w:rsid w:val="001C382B"/>
    <w:rsid w:val="001C39F8"/>
    <w:rsid w:val="001C3DDE"/>
    <w:rsid w:val="001C3ED8"/>
    <w:rsid w:val="001C3F9C"/>
    <w:rsid w:val="001C43E2"/>
    <w:rsid w:val="001C4495"/>
    <w:rsid w:val="001C4728"/>
    <w:rsid w:val="001C4A36"/>
    <w:rsid w:val="001C4E31"/>
    <w:rsid w:val="001C5EE4"/>
    <w:rsid w:val="001C628B"/>
    <w:rsid w:val="001C65F0"/>
    <w:rsid w:val="001C6614"/>
    <w:rsid w:val="001C6814"/>
    <w:rsid w:val="001C6B92"/>
    <w:rsid w:val="001C6CC3"/>
    <w:rsid w:val="001C6D03"/>
    <w:rsid w:val="001C7A1D"/>
    <w:rsid w:val="001C7C5D"/>
    <w:rsid w:val="001D0027"/>
    <w:rsid w:val="001D0148"/>
    <w:rsid w:val="001D0B25"/>
    <w:rsid w:val="001D12EE"/>
    <w:rsid w:val="001D13A3"/>
    <w:rsid w:val="001D1427"/>
    <w:rsid w:val="001D187C"/>
    <w:rsid w:val="001D191A"/>
    <w:rsid w:val="001D1966"/>
    <w:rsid w:val="001D1FFE"/>
    <w:rsid w:val="001D2163"/>
    <w:rsid w:val="001D23E1"/>
    <w:rsid w:val="001D2404"/>
    <w:rsid w:val="001D2438"/>
    <w:rsid w:val="001D2B2C"/>
    <w:rsid w:val="001D3284"/>
    <w:rsid w:val="001D32BB"/>
    <w:rsid w:val="001D3AAD"/>
    <w:rsid w:val="001D3CD3"/>
    <w:rsid w:val="001D40AD"/>
    <w:rsid w:val="001D475F"/>
    <w:rsid w:val="001D4B8C"/>
    <w:rsid w:val="001D4D77"/>
    <w:rsid w:val="001D5006"/>
    <w:rsid w:val="001D5045"/>
    <w:rsid w:val="001D522E"/>
    <w:rsid w:val="001D5696"/>
    <w:rsid w:val="001D5746"/>
    <w:rsid w:val="001D5F57"/>
    <w:rsid w:val="001D64E1"/>
    <w:rsid w:val="001D6613"/>
    <w:rsid w:val="001D730A"/>
    <w:rsid w:val="001D77EF"/>
    <w:rsid w:val="001D7897"/>
    <w:rsid w:val="001D7C49"/>
    <w:rsid w:val="001E015B"/>
    <w:rsid w:val="001E06B0"/>
    <w:rsid w:val="001E09EB"/>
    <w:rsid w:val="001E0BBE"/>
    <w:rsid w:val="001E0FD3"/>
    <w:rsid w:val="001E1617"/>
    <w:rsid w:val="001E1D01"/>
    <w:rsid w:val="001E2390"/>
    <w:rsid w:val="001E2B22"/>
    <w:rsid w:val="001E34B6"/>
    <w:rsid w:val="001E3D89"/>
    <w:rsid w:val="001E3DEF"/>
    <w:rsid w:val="001E3DF5"/>
    <w:rsid w:val="001E4151"/>
    <w:rsid w:val="001E4A4E"/>
    <w:rsid w:val="001E54DF"/>
    <w:rsid w:val="001E577F"/>
    <w:rsid w:val="001E57CC"/>
    <w:rsid w:val="001E592C"/>
    <w:rsid w:val="001E5B02"/>
    <w:rsid w:val="001E5C71"/>
    <w:rsid w:val="001E5EB6"/>
    <w:rsid w:val="001E62CF"/>
    <w:rsid w:val="001E6996"/>
    <w:rsid w:val="001E6A61"/>
    <w:rsid w:val="001E6B2C"/>
    <w:rsid w:val="001E6BF7"/>
    <w:rsid w:val="001E6DFE"/>
    <w:rsid w:val="001E753C"/>
    <w:rsid w:val="001E7DE7"/>
    <w:rsid w:val="001F03CF"/>
    <w:rsid w:val="001F04D8"/>
    <w:rsid w:val="001F0630"/>
    <w:rsid w:val="001F07D8"/>
    <w:rsid w:val="001F1345"/>
    <w:rsid w:val="001F16F1"/>
    <w:rsid w:val="001F180D"/>
    <w:rsid w:val="001F1D99"/>
    <w:rsid w:val="001F2738"/>
    <w:rsid w:val="001F27A3"/>
    <w:rsid w:val="001F2B66"/>
    <w:rsid w:val="001F348F"/>
    <w:rsid w:val="001F37AE"/>
    <w:rsid w:val="001F3B52"/>
    <w:rsid w:val="001F3FD4"/>
    <w:rsid w:val="001F46A5"/>
    <w:rsid w:val="001F4A52"/>
    <w:rsid w:val="001F4BC7"/>
    <w:rsid w:val="001F54E1"/>
    <w:rsid w:val="001F5525"/>
    <w:rsid w:val="001F5721"/>
    <w:rsid w:val="001F595B"/>
    <w:rsid w:val="001F5E01"/>
    <w:rsid w:val="001F5F92"/>
    <w:rsid w:val="001F5F9F"/>
    <w:rsid w:val="001F5FCB"/>
    <w:rsid w:val="001F656C"/>
    <w:rsid w:val="001F6798"/>
    <w:rsid w:val="001F69CF"/>
    <w:rsid w:val="001F6EC8"/>
    <w:rsid w:val="001F6FF7"/>
    <w:rsid w:val="001F7803"/>
    <w:rsid w:val="001F7872"/>
    <w:rsid w:val="001F7B53"/>
    <w:rsid w:val="001F7CA0"/>
    <w:rsid w:val="001F7EE1"/>
    <w:rsid w:val="00200299"/>
    <w:rsid w:val="00200733"/>
    <w:rsid w:val="00200884"/>
    <w:rsid w:val="00200C79"/>
    <w:rsid w:val="00200F6B"/>
    <w:rsid w:val="0020142F"/>
    <w:rsid w:val="0020164A"/>
    <w:rsid w:val="00202457"/>
    <w:rsid w:val="00202D79"/>
    <w:rsid w:val="0020313D"/>
    <w:rsid w:val="0020326B"/>
    <w:rsid w:val="00203368"/>
    <w:rsid w:val="002038CC"/>
    <w:rsid w:val="00203905"/>
    <w:rsid w:val="00203C0F"/>
    <w:rsid w:val="002041BE"/>
    <w:rsid w:val="00204404"/>
    <w:rsid w:val="002044EA"/>
    <w:rsid w:val="002049A5"/>
    <w:rsid w:val="00204FDA"/>
    <w:rsid w:val="00205007"/>
    <w:rsid w:val="0020501B"/>
    <w:rsid w:val="00205466"/>
    <w:rsid w:val="002056D3"/>
    <w:rsid w:val="0020574D"/>
    <w:rsid w:val="00205C51"/>
    <w:rsid w:val="0020647E"/>
    <w:rsid w:val="002067E4"/>
    <w:rsid w:val="0020692D"/>
    <w:rsid w:val="00206C82"/>
    <w:rsid w:val="002078A9"/>
    <w:rsid w:val="002107B6"/>
    <w:rsid w:val="00210D26"/>
    <w:rsid w:val="002112B7"/>
    <w:rsid w:val="002116FF"/>
    <w:rsid w:val="00211A48"/>
    <w:rsid w:val="00211BE0"/>
    <w:rsid w:val="00211E23"/>
    <w:rsid w:val="00211E9D"/>
    <w:rsid w:val="00212488"/>
    <w:rsid w:val="00212665"/>
    <w:rsid w:val="00212783"/>
    <w:rsid w:val="002127E9"/>
    <w:rsid w:val="0021291B"/>
    <w:rsid w:val="00212A36"/>
    <w:rsid w:val="00212D89"/>
    <w:rsid w:val="00212F76"/>
    <w:rsid w:val="0021316E"/>
    <w:rsid w:val="00213653"/>
    <w:rsid w:val="0021365F"/>
    <w:rsid w:val="00213806"/>
    <w:rsid w:val="0021387B"/>
    <w:rsid w:val="0021496D"/>
    <w:rsid w:val="00214EBA"/>
    <w:rsid w:val="00215A8C"/>
    <w:rsid w:val="00215E05"/>
    <w:rsid w:val="00216A52"/>
    <w:rsid w:val="00216D4A"/>
    <w:rsid w:val="0021783E"/>
    <w:rsid w:val="00217894"/>
    <w:rsid w:val="00217977"/>
    <w:rsid w:val="00217DAC"/>
    <w:rsid w:val="00217E97"/>
    <w:rsid w:val="00220421"/>
    <w:rsid w:val="00220985"/>
    <w:rsid w:val="00220CF6"/>
    <w:rsid w:val="002212EF"/>
    <w:rsid w:val="0022143A"/>
    <w:rsid w:val="002214D1"/>
    <w:rsid w:val="00221BC4"/>
    <w:rsid w:val="00221DE8"/>
    <w:rsid w:val="00222040"/>
    <w:rsid w:val="00222354"/>
    <w:rsid w:val="0022277F"/>
    <w:rsid w:val="00222BB5"/>
    <w:rsid w:val="00222CD2"/>
    <w:rsid w:val="002230D1"/>
    <w:rsid w:val="002232C2"/>
    <w:rsid w:val="002233EF"/>
    <w:rsid w:val="0022351F"/>
    <w:rsid w:val="0022383F"/>
    <w:rsid w:val="00223CF0"/>
    <w:rsid w:val="00223EAE"/>
    <w:rsid w:val="00223F54"/>
    <w:rsid w:val="00223F78"/>
    <w:rsid w:val="00224724"/>
    <w:rsid w:val="00225DD3"/>
    <w:rsid w:val="00225ED3"/>
    <w:rsid w:val="002263E1"/>
    <w:rsid w:val="00226410"/>
    <w:rsid w:val="002264FF"/>
    <w:rsid w:val="00226805"/>
    <w:rsid w:val="00227B3A"/>
    <w:rsid w:val="0023036F"/>
    <w:rsid w:val="00230724"/>
    <w:rsid w:val="00231110"/>
    <w:rsid w:val="00231183"/>
    <w:rsid w:val="002322E9"/>
    <w:rsid w:val="00232351"/>
    <w:rsid w:val="00232357"/>
    <w:rsid w:val="002324DC"/>
    <w:rsid w:val="0023281A"/>
    <w:rsid w:val="002328B1"/>
    <w:rsid w:val="00232A6E"/>
    <w:rsid w:val="00232A8F"/>
    <w:rsid w:val="0023371D"/>
    <w:rsid w:val="00233E4B"/>
    <w:rsid w:val="00234775"/>
    <w:rsid w:val="00234938"/>
    <w:rsid w:val="00234B4D"/>
    <w:rsid w:val="002351CB"/>
    <w:rsid w:val="0023538B"/>
    <w:rsid w:val="002353CF"/>
    <w:rsid w:val="002355CF"/>
    <w:rsid w:val="00235D1D"/>
    <w:rsid w:val="00235D29"/>
    <w:rsid w:val="00235D7F"/>
    <w:rsid w:val="00235E2C"/>
    <w:rsid w:val="0023601C"/>
    <w:rsid w:val="002363F3"/>
    <w:rsid w:val="00236495"/>
    <w:rsid w:val="002364E7"/>
    <w:rsid w:val="002365E5"/>
    <w:rsid w:val="00236BF8"/>
    <w:rsid w:val="00236C3D"/>
    <w:rsid w:val="00236D60"/>
    <w:rsid w:val="0023751C"/>
    <w:rsid w:val="002376BB"/>
    <w:rsid w:val="00237964"/>
    <w:rsid w:val="00237F9E"/>
    <w:rsid w:val="0024004D"/>
    <w:rsid w:val="002402DC"/>
    <w:rsid w:val="00240903"/>
    <w:rsid w:val="00240AE6"/>
    <w:rsid w:val="00240D47"/>
    <w:rsid w:val="00240FE9"/>
    <w:rsid w:val="00241A07"/>
    <w:rsid w:val="00241C57"/>
    <w:rsid w:val="00242972"/>
    <w:rsid w:val="00242D20"/>
    <w:rsid w:val="002431C2"/>
    <w:rsid w:val="0024330E"/>
    <w:rsid w:val="00243943"/>
    <w:rsid w:val="00243FA5"/>
    <w:rsid w:val="00244239"/>
    <w:rsid w:val="002443E9"/>
    <w:rsid w:val="00244567"/>
    <w:rsid w:val="00244AE0"/>
    <w:rsid w:val="00244CF5"/>
    <w:rsid w:val="00244F1B"/>
    <w:rsid w:val="00245618"/>
    <w:rsid w:val="00245D40"/>
    <w:rsid w:val="00245F14"/>
    <w:rsid w:val="0024621B"/>
    <w:rsid w:val="00246269"/>
    <w:rsid w:val="00246B49"/>
    <w:rsid w:val="00246E22"/>
    <w:rsid w:val="00246E78"/>
    <w:rsid w:val="0024704C"/>
    <w:rsid w:val="002470CC"/>
    <w:rsid w:val="00247181"/>
    <w:rsid w:val="00247372"/>
    <w:rsid w:val="00247761"/>
    <w:rsid w:val="00247B3A"/>
    <w:rsid w:val="00247B97"/>
    <w:rsid w:val="00247CE8"/>
    <w:rsid w:val="00247D22"/>
    <w:rsid w:val="00247E1A"/>
    <w:rsid w:val="0025007D"/>
    <w:rsid w:val="002500B5"/>
    <w:rsid w:val="00250304"/>
    <w:rsid w:val="00250357"/>
    <w:rsid w:val="00250683"/>
    <w:rsid w:val="00250733"/>
    <w:rsid w:val="0025091B"/>
    <w:rsid w:val="00250965"/>
    <w:rsid w:val="00250EA5"/>
    <w:rsid w:val="00251372"/>
    <w:rsid w:val="00251A5E"/>
    <w:rsid w:val="00251F93"/>
    <w:rsid w:val="002526EB"/>
    <w:rsid w:val="00252916"/>
    <w:rsid w:val="00253335"/>
    <w:rsid w:val="002534D2"/>
    <w:rsid w:val="00253534"/>
    <w:rsid w:val="00253566"/>
    <w:rsid w:val="00253C0D"/>
    <w:rsid w:val="00253CB6"/>
    <w:rsid w:val="002544BA"/>
    <w:rsid w:val="00254AEF"/>
    <w:rsid w:val="00254B91"/>
    <w:rsid w:val="00254C13"/>
    <w:rsid w:val="00254F03"/>
    <w:rsid w:val="002562C3"/>
    <w:rsid w:val="002563B1"/>
    <w:rsid w:val="002565DD"/>
    <w:rsid w:val="0025714F"/>
    <w:rsid w:val="00257A5B"/>
    <w:rsid w:val="00257B30"/>
    <w:rsid w:val="00257D5E"/>
    <w:rsid w:val="00260526"/>
    <w:rsid w:val="00260670"/>
    <w:rsid w:val="00261109"/>
    <w:rsid w:val="002612EB"/>
    <w:rsid w:val="00261414"/>
    <w:rsid w:val="00261616"/>
    <w:rsid w:val="00261D70"/>
    <w:rsid w:val="00262110"/>
    <w:rsid w:val="0026246E"/>
    <w:rsid w:val="002624CC"/>
    <w:rsid w:val="002625BF"/>
    <w:rsid w:val="00262894"/>
    <w:rsid w:val="00262A99"/>
    <w:rsid w:val="00262F74"/>
    <w:rsid w:val="00262F86"/>
    <w:rsid w:val="0026313D"/>
    <w:rsid w:val="00263A27"/>
    <w:rsid w:val="002640FF"/>
    <w:rsid w:val="002641F1"/>
    <w:rsid w:val="0026426D"/>
    <w:rsid w:val="002659CC"/>
    <w:rsid w:val="00266133"/>
    <w:rsid w:val="002661F1"/>
    <w:rsid w:val="00266459"/>
    <w:rsid w:val="0026666F"/>
    <w:rsid w:val="00266933"/>
    <w:rsid w:val="00266C65"/>
    <w:rsid w:val="00267038"/>
    <w:rsid w:val="00267084"/>
    <w:rsid w:val="002674FA"/>
    <w:rsid w:val="00267714"/>
    <w:rsid w:val="002677DB"/>
    <w:rsid w:val="002678C3"/>
    <w:rsid w:val="00267A8E"/>
    <w:rsid w:val="00267FD3"/>
    <w:rsid w:val="002701A1"/>
    <w:rsid w:val="002703FF"/>
    <w:rsid w:val="0027061B"/>
    <w:rsid w:val="002709CE"/>
    <w:rsid w:val="00270B24"/>
    <w:rsid w:val="00270CD7"/>
    <w:rsid w:val="00270CF1"/>
    <w:rsid w:val="00270F21"/>
    <w:rsid w:val="00271110"/>
    <w:rsid w:val="0027111F"/>
    <w:rsid w:val="00271FE8"/>
    <w:rsid w:val="00272877"/>
    <w:rsid w:val="00272A57"/>
    <w:rsid w:val="00272AC9"/>
    <w:rsid w:val="00272F8B"/>
    <w:rsid w:val="002730D5"/>
    <w:rsid w:val="0027330F"/>
    <w:rsid w:val="00273362"/>
    <w:rsid w:val="00273B47"/>
    <w:rsid w:val="00273CB4"/>
    <w:rsid w:val="00274402"/>
    <w:rsid w:val="002747AA"/>
    <w:rsid w:val="00274809"/>
    <w:rsid w:val="00274AFE"/>
    <w:rsid w:val="00274D91"/>
    <w:rsid w:val="0027500F"/>
    <w:rsid w:val="0027606D"/>
    <w:rsid w:val="00276070"/>
    <w:rsid w:val="00276180"/>
    <w:rsid w:val="002765B5"/>
    <w:rsid w:val="002767BA"/>
    <w:rsid w:val="00276832"/>
    <w:rsid w:val="00276A1B"/>
    <w:rsid w:val="00276D07"/>
    <w:rsid w:val="00277665"/>
    <w:rsid w:val="00277770"/>
    <w:rsid w:val="00280547"/>
    <w:rsid w:val="0028062B"/>
    <w:rsid w:val="00280F5F"/>
    <w:rsid w:val="00281581"/>
    <w:rsid w:val="00281B6D"/>
    <w:rsid w:val="00281C7D"/>
    <w:rsid w:val="00281F12"/>
    <w:rsid w:val="00281F47"/>
    <w:rsid w:val="00281FA3"/>
    <w:rsid w:val="002822C9"/>
    <w:rsid w:val="00282BF3"/>
    <w:rsid w:val="00282CA4"/>
    <w:rsid w:val="002842B8"/>
    <w:rsid w:val="002843A5"/>
    <w:rsid w:val="002843E1"/>
    <w:rsid w:val="002845A4"/>
    <w:rsid w:val="00284630"/>
    <w:rsid w:val="00284705"/>
    <w:rsid w:val="0028488F"/>
    <w:rsid w:val="00284A60"/>
    <w:rsid w:val="002851B3"/>
    <w:rsid w:val="00285928"/>
    <w:rsid w:val="00286253"/>
    <w:rsid w:val="0028654A"/>
    <w:rsid w:val="00286803"/>
    <w:rsid w:val="00287302"/>
    <w:rsid w:val="00287534"/>
    <w:rsid w:val="0028761A"/>
    <w:rsid w:val="002877F9"/>
    <w:rsid w:val="002879A0"/>
    <w:rsid w:val="00287A34"/>
    <w:rsid w:val="00287B21"/>
    <w:rsid w:val="00287C2C"/>
    <w:rsid w:val="00290252"/>
    <w:rsid w:val="00290C8C"/>
    <w:rsid w:val="00290D4C"/>
    <w:rsid w:val="00290E05"/>
    <w:rsid w:val="00290F81"/>
    <w:rsid w:val="002916DF"/>
    <w:rsid w:val="002917F4"/>
    <w:rsid w:val="00291B4D"/>
    <w:rsid w:val="0029273C"/>
    <w:rsid w:val="00292CD1"/>
    <w:rsid w:val="00292E1F"/>
    <w:rsid w:val="002931BB"/>
    <w:rsid w:val="002934C7"/>
    <w:rsid w:val="00293534"/>
    <w:rsid w:val="002936E3"/>
    <w:rsid w:val="0029371F"/>
    <w:rsid w:val="002942FA"/>
    <w:rsid w:val="00294334"/>
    <w:rsid w:val="00294893"/>
    <w:rsid w:val="00295141"/>
    <w:rsid w:val="002951A2"/>
    <w:rsid w:val="00295B7F"/>
    <w:rsid w:val="00296426"/>
    <w:rsid w:val="00296878"/>
    <w:rsid w:val="0029735B"/>
    <w:rsid w:val="0029735C"/>
    <w:rsid w:val="0029750C"/>
    <w:rsid w:val="00297A00"/>
    <w:rsid w:val="002A033A"/>
    <w:rsid w:val="002A06DC"/>
    <w:rsid w:val="002A0D44"/>
    <w:rsid w:val="002A0E05"/>
    <w:rsid w:val="002A0E43"/>
    <w:rsid w:val="002A1139"/>
    <w:rsid w:val="002A1367"/>
    <w:rsid w:val="002A183B"/>
    <w:rsid w:val="002A1D2D"/>
    <w:rsid w:val="002A1E45"/>
    <w:rsid w:val="002A2994"/>
    <w:rsid w:val="002A2FE9"/>
    <w:rsid w:val="002A3071"/>
    <w:rsid w:val="002A3569"/>
    <w:rsid w:val="002A3795"/>
    <w:rsid w:val="002A4424"/>
    <w:rsid w:val="002A4734"/>
    <w:rsid w:val="002A49D9"/>
    <w:rsid w:val="002A4EA2"/>
    <w:rsid w:val="002A5018"/>
    <w:rsid w:val="002A51A7"/>
    <w:rsid w:val="002A556F"/>
    <w:rsid w:val="002A563B"/>
    <w:rsid w:val="002A58AB"/>
    <w:rsid w:val="002A5C7D"/>
    <w:rsid w:val="002A619E"/>
    <w:rsid w:val="002A62F8"/>
    <w:rsid w:val="002A62F9"/>
    <w:rsid w:val="002A68BE"/>
    <w:rsid w:val="002A6965"/>
    <w:rsid w:val="002A6C38"/>
    <w:rsid w:val="002A6DBE"/>
    <w:rsid w:val="002A74B4"/>
    <w:rsid w:val="002A7656"/>
    <w:rsid w:val="002B01EB"/>
    <w:rsid w:val="002B0329"/>
    <w:rsid w:val="002B05AE"/>
    <w:rsid w:val="002B0A53"/>
    <w:rsid w:val="002B0BCD"/>
    <w:rsid w:val="002B12DA"/>
    <w:rsid w:val="002B1306"/>
    <w:rsid w:val="002B13CC"/>
    <w:rsid w:val="002B1C3B"/>
    <w:rsid w:val="002B234E"/>
    <w:rsid w:val="002B2668"/>
    <w:rsid w:val="002B2FCC"/>
    <w:rsid w:val="002B310C"/>
    <w:rsid w:val="002B339B"/>
    <w:rsid w:val="002B39E8"/>
    <w:rsid w:val="002B3B92"/>
    <w:rsid w:val="002B3BA3"/>
    <w:rsid w:val="002B41EA"/>
    <w:rsid w:val="002B42D4"/>
    <w:rsid w:val="002B437A"/>
    <w:rsid w:val="002B43AC"/>
    <w:rsid w:val="002B4C2B"/>
    <w:rsid w:val="002B4CCE"/>
    <w:rsid w:val="002B5368"/>
    <w:rsid w:val="002B57E5"/>
    <w:rsid w:val="002B5936"/>
    <w:rsid w:val="002B5CA6"/>
    <w:rsid w:val="002B5FC0"/>
    <w:rsid w:val="002B67E5"/>
    <w:rsid w:val="002B6D79"/>
    <w:rsid w:val="002B7BEA"/>
    <w:rsid w:val="002C0982"/>
    <w:rsid w:val="002C0A49"/>
    <w:rsid w:val="002C0DB1"/>
    <w:rsid w:val="002C1663"/>
    <w:rsid w:val="002C23B3"/>
    <w:rsid w:val="002C24A0"/>
    <w:rsid w:val="002C253A"/>
    <w:rsid w:val="002C27E3"/>
    <w:rsid w:val="002C2AE1"/>
    <w:rsid w:val="002C2B75"/>
    <w:rsid w:val="002C2B88"/>
    <w:rsid w:val="002C3108"/>
    <w:rsid w:val="002C3A1E"/>
    <w:rsid w:val="002C4C2C"/>
    <w:rsid w:val="002C4DE0"/>
    <w:rsid w:val="002C4EC9"/>
    <w:rsid w:val="002C50AB"/>
    <w:rsid w:val="002C5577"/>
    <w:rsid w:val="002C5A4B"/>
    <w:rsid w:val="002C63F0"/>
    <w:rsid w:val="002C6475"/>
    <w:rsid w:val="002C6568"/>
    <w:rsid w:val="002C656E"/>
    <w:rsid w:val="002C66B8"/>
    <w:rsid w:val="002C6980"/>
    <w:rsid w:val="002C6983"/>
    <w:rsid w:val="002C7286"/>
    <w:rsid w:val="002C787A"/>
    <w:rsid w:val="002D04B2"/>
    <w:rsid w:val="002D17A0"/>
    <w:rsid w:val="002D198A"/>
    <w:rsid w:val="002D1F04"/>
    <w:rsid w:val="002D1F97"/>
    <w:rsid w:val="002D20DF"/>
    <w:rsid w:val="002D21CE"/>
    <w:rsid w:val="002D2740"/>
    <w:rsid w:val="002D27EB"/>
    <w:rsid w:val="002D2862"/>
    <w:rsid w:val="002D2DC3"/>
    <w:rsid w:val="002D2F9C"/>
    <w:rsid w:val="002D2FD5"/>
    <w:rsid w:val="002D31AD"/>
    <w:rsid w:val="002D33DB"/>
    <w:rsid w:val="002D3963"/>
    <w:rsid w:val="002D3F54"/>
    <w:rsid w:val="002D403F"/>
    <w:rsid w:val="002D4135"/>
    <w:rsid w:val="002D4147"/>
    <w:rsid w:val="002D491B"/>
    <w:rsid w:val="002D4D5A"/>
    <w:rsid w:val="002D4E9F"/>
    <w:rsid w:val="002D50C2"/>
    <w:rsid w:val="002D53CC"/>
    <w:rsid w:val="002D544E"/>
    <w:rsid w:val="002D54D4"/>
    <w:rsid w:val="002D5C48"/>
    <w:rsid w:val="002D5DF9"/>
    <w:rsid w:val="002D6159"/>
    <w:rsid w:val="002D623C"/>
    <w:rsid w:val="002D6B8C"/>
    <w:rsid w:val="002D6FDC"/>
    <w:rsid w:val="002D752F"/>
    <w:rsid w:val="002D7772"/>
    <w:rsid w:val="002D7C90"/>
    <w:rsid w:val="002E0134"/>
    <w:rsid w:val="002E0155"/>
    <w:rsid w:val="002E015F"/>
    <w:rsid w:val="002E038D"/>
    <w:rsid w:val="002E0801"/>
    <w:rsid w:val="002E102C"/>
    <w:rsid w:val="002E1041"/>
    <w:rsid w:val="002E10B0"/>
    <w:rsid w:val="002E12DE"/>
    <w:rsid w:val="002E176D"/>
    <w:rsid w:val="002E17F0"/>
    <w:rsid w:val="002E2243"/>
    <w:rsid w:val="002E26B4"/>
    <w:rsid w:val="002E2947"/>
    <w:rsid w:val="002E294A"/>
    <w:rsid w:val="002E2ACC"/>
    <w:rsid w:val="002E2FC3"/>
    <w:rsid w:val="002E335F"/>
    <w:rsid w:val="002E3B96"/>
    <w:rsid w:val="002E3D9F"/>
    <w:rsid w:val="002E4019"/>
    <w:rsid w:val="002E40D5"/>
    <w:rsid w:val="002E4359"/>
    <w:rsid w:val="002E4B11"/>
    <w:rsid w:val="002E5318"/>
    <w:rsid w:val="002E5867"/>
    <w:rsid w:val="002E5A1B"/>
    <w:rsid w:val="002E725F"/>
    <w:rsid w:val="002E73AA"/>
    <w:rsid w:val="002F00A3"/>
    <w:rsid w:val="002F02F8"/>
    <w:rsid w:val="002F07C5"/>
    <w:rsid w:val="002F09CC"/>
    <w:rsid w:val="002F0F6E"/>
    <w:rsid w:val="002F1042"/>
    <w:rsid w:val="002F10B4"/>
    <w:rsid w:val="002F11AA"/>
    <w:rsid w:val="002F1653"/>
    <w:rsid w:val="002F1846"/>
    <w:rsid w:val="002F252A"/>
    <w:rsid w:val="002F27AA"/>
    <w:rsid w:val="002F2AA8"/>
    <w:rsid w:val="002F2D79"/>
    <w:rsid w:val="002F2EB0"/>
    <w:rsid w:val="002F307F"/>
    <w:rsid w:val="002F334F"/>
    <w:rsid w:val="002F3370"/>
    <w:rsid w:val="002F3471"/>
    <w:rsid w:val="002F37F4"/>
    <w:rsid w:val="002F3888"/>
    <w:rsid w:val="002F3B1D"/>
    <w:rsid w:val="002F401A"/>
    <w:rsid w:val="002F484B"/>
    <w:rsid w:val="002F48EF"/>
    <w:rsid w:val="002F4B97"/>
    <w:rsid w:val="002F543D"/>
    <w:rsid w:val="002F54B1"/>
    <w:rsid w:val="002F56B7"/>
    <w:rsid w:val="002F57AB"/>
    <w:rsid w:val="002F585D"/>
    <w:rsid w:val="002F595E"/>
    <w:rsid w:val="002F5C76"/>
    <w:rsid w:val="002F5E19"/>
    <w:rsid w:val="002F5E73"/>
    <w:rsid w:val="002F676B"/>
    <w:rsid w:val="002F6C1C"/>
    <w:rsid w:val="002F6E88"/>
    <w:rsid w:val="002F71E0"/>
    <w:rsid w:val="002F76C5"/>
    <w:rsid w:val="002F7E41"/>
    <w:rsid w:val="002F7F05"/>
    <w:rsid w:val="0030003F"/>
    <w:rsid w:val="00300260"/>
    <w:rsid w:val="00300406"/>
    <w:rsid w:val="00300772"/>
    <w:rsid w:val="00300CB9"/>
    <w:rsid w:val="00300E03"/>
    <w:rsid w:val="00300E2F"/>
    <w:rsid w:val="003011A4"/>
    <w:rsid w:val="00301602"/>
    <w:rsid w:val="00301A7B"/>
    <w:rsid w:val="00301B5F"/>
    <w:rsid w:val="00301BEA"/>
    <w:rsid w:val="00301F67"/>
    <w:rsid w:val="00301F6B"/>
    <w:rsid w:val="00302444"/>
    <w:rsid w:val="00302482"/>
    <w:rsid w:val="00302B62"/>
    <w:rsid w:val="00302B72"/>
    <w:rsid w:val="003032B0"/>
    <w:rsid w:val="003039A6"/>
    <w:rsid w:val="003046AF"/>
    <w:rsid w:val="00304885"/>
    <w:rsid w:val="003049BF"/>
    <w:rsid w:val="00304B91"/>
    <w:rsid w:val="00305187"/>
    <w:rsid w:val="00305F76"/>
    <w:rsid w:val="00306221"/>
    <w:rsid w:val="00306D9C"/>
    <w:rsid w:val="0030735B"/>
    <w:rsid w:val="00307497"/>
    <w:rsid w:val="003079CE"/>
    <w:rsid w:val="00307B1E"/>
    <w:rsid w:val="00307F46"/>
    <w:rsid w:val="003107D0"/>
    <w:rsid w:val="003108D3"/>
    <w:rsid w:val="00310B26"/>
    <w:rsid w:val="00310EDE"/>
    <w:rsid w:val="0031107F"/>
    <w:rsid w:val="00311257"/>
    <w:rsid w:val="003112A2"/>
    <w:rsid w:val="00311BE2"/>
    <w:rsid w:val="00311D8C"/>
    <w:rsid w:val="00311F50"/>
    <w:rsid w:val="00311F8E"/>
    <w:rsid w:val="00312A68"/>
    <w:rsid w:val="00312B88"/>
    <w:rsid w:val="00312EE4"/>
    <w:rsid w:val="00313172"/>
    <w:rsid w:val="003132C9"/>
    <w:rsid w:val="00313348"/>
    <w:rsid w:val="00313FDF"/>
    <w:rsid w:val="0031415E"/>
    <w:rsid w:val="003144FA"/>
    <w:rsid w:val="00315E73"/>
    <w:rsid w:val="00315F23"/>
    <w:rsid w:val="003161BE"/>
    <w:rsid w:val="00316393"/>
    <w:rsid w:val="003165AC"/>
    <w:rsid w:val="003165FE"/>
    <w:rsid w:val="00316757"/>
    <w:rsid w:val="0031681A"/>
    <w:rsid w:val="003169DE"/>
    <w:rsid w:val="00316ABC"/>
    <w:rsid w:val="00316C21"/>
    <w:rsid w:val="00316E6A"/>
    <w:rsid w:val="003173F9"/>
    <w:rsid w:val="0031742D"/>
    <w:rsid w:val="00317620"/>
    <w:rsid w:val="00320035"/>
    <w:rsid w:val="003201EC"/>
    <w:rsid w:val="003204D7"/>
    <w:rsid w:val="00320973"/>
    <w:rsid w:val="00320BCA"/>
    <w:rsid w:val="00320F8F"/>
    <w:rsid w:val="00321623"/>
    <w:rsid w:val="00321925"/>
    <w:rsid w:val="00321DD6"/>
    <w:rsid w:val="00322FC4"/>
    <w:rsid w:val="003230DA"/>
    <w:rsid w:val="0032375A"/>
    <w:rsid w:val="00323D3C"/>
    <w:rsid w:val="00323F2B"/>
    <w:rsid w:val="003243AA"/>
    <w:rsid w:val="003243AB"/>
    <w:rsid w:val="00324543"/>
    <w:rsid w:val="003245F0"/>
    <w:rsid w:val="003248D2"/>
    <w:rsid w:val="00324930"/>
    <w:rsid w:val="00324989"/>
    <w:rsid w:val="00324A85"/>
    <w:rsid w:val="00324E01"/>
    <w:rsid w:val="00324E41"/>
    <w:rsid w:val="00325447"/>
    <w:rsid w:val="0032545D"/>
    <w:rsid w:val="003254A1"/>
    <w:rsid w:val="00325658"/>
    <w:rsid w:val="00325BCE"/>
    <w:rsid w:val="00325CFC"/>
    <w:rsid w:val="00325F93"/>
    <w:rsid w:val="003265D8"/>
    <w:rsid w:val="00326778"/>
    <w:rsid w:val="00326896"/>
    <w:rsid w:val="00326BC5"/>
    <w:rsid w:val="00326D3A"/>
    <w:rsid w:val="003272A7"/>
    <w:rsid w:val="003272AD"/>
    <w:rsid w:val="00327B24"/>
    <w:rsid w:val="003304AB"/>
    <w:rsid w:val="00330674"/>
    <w:rsid w:val="00330B3E"/>
    <w:rsid w:val="003313F1"/>
    <w:rsid w:val="003316CF"/>
    <w:rsid w:val="0033175A"/>
    <w:rsid w:val="003319EF"/>
    <w:rsid w:val="00332097"/>
    <w:rsid w:val="003321EA"/>
    <w:rsid w:val="0033273F"/>
    <w:rsid w:val="00332C91"/>
    <w:rsid w:val="003330AA"/>
    <w:rsid w:val="003334F0"/>
    <w:rsid w:val="00333835"/>
    <w:rsid w:val="00333848"/>
    <w:rsid w:val="00333BA4"/>
    <w:rsid w:val="00333BE5"/>
    <w:rsid w:val="00333DEB"/>
    <w:rsid w:val="00334413"/>
    <w:rsid w:val="00334549"/>
    <w:rsid w:val="00334607"/>
    <w:rsid w:val="003346C6"/>
    <w:rsid w:val="00334DA5"/>
    <w:rsid w:val="00334F35"/>
    <w:rsid w:val="003350B7"/>
    <w:rsid w:val="003350E6"/>
    <w:rsid w:val="003352DA"/>
    <w:rsid w:val="00335CB2"/>
    <w:rsid w:val="00336212"/>
    <w:rsid w:val="003362C6"/>
    <w:rsid w:val="003367F8"/>
    <w:rsid w:val="00336FF0"/>
    <w:rsid w:val="00336FF1"/>
    <w:rsid w:val="0034009A"/>
    <w:rsid w:val="00340618"/>
    <w:rsid w:val="00340679"/>
    <w:rsid w:val="003408B2"/>
    <w:rsid w:val="003411DF"/>
    <w:rsid w:val="003415A1"/>
    <w:rsid w:val="00342022"/>
    <w:rsid w:val="003422FD"/>
    <w:rsid w:val="00343894"/>
    <w:rsid w:val="00344529"/>
    <w:rsid w:val="003447BA"/>
    <w:rsid w:val="00344B7C"/>
    <w:rsid w:val="00345A99"/>
    <w:rsid w:val="0034691A"/>
    <w:rsid w:val="00346BA8"/>
    <w:rsid w:val="003472DE"/>
    <w:rsid w:val="003474A3"/>
    <w:rsid w:val="0034757A"/>
    <w:rsid w:val="00347CA2"/>
    <w:rsid w:val="00347F17"/>
    <w:rsid w:val="00350156"/>
    <w:rsid w:val="00350162"/>
    <w:rsid w:val="00350260"/>
    <w:rsid w:val="003503D6"/>
    <w:rsid w:val="0035082F"/>
    <w:rsid w:val="00350B9D"/>
    <w:rsid w:val="00350F77"/>
    <w:rsid w:val="0035112E"/>
    <w:rsid w:val="003513CD"/>
    <w:rsid w:val="003518D7"/>
    <w:rsid w:val="00351C83"/>
    <w:rsid w:val="003520E6"/>
    <w:rsid w:val="003524B0"/>
    <w:rsid w:val="0035266C"/>
    <w:rsid w:val="00352F77"/>
    <w:rsid w:val="00352F8E"/>
    <w:rsid w:val="0035353F"/>
    <w:rsid w:val="0035373A"/>
    <w:rsid w:val="00353CE5"/>
    <w:rsid w:val="00353EE9"/>
    <w:rsid w:val="00354C0B"/>
    <w:rsid w:val="00354E9E"/>
    <w:rsid w:val="00354F1F"/>
    <w:rsid w:val="0035535E"/>
    <w:rsid w:val="003556A0"/>
    <w:rsid w:val="003557AE"/>
    <w:rsid w:val="003557BF"/>
    <w:rsid w:val="00356132"/>
    <w:rsid w:val="00356240"/>
    <w:rsid w:val="00356ACC"/>
    <w:rsid w:val="00356C93"/>
    <w:rsid w:val="00356F7C"/>
    <w:rsid w:val="00356FB0"/>
    <w:rsid w:val="00357642"/>
    <w:rsid w:val="00357CE7"/>
    <w:rsid w:val="00357CEC"/>
    <w:rsid w:val="00357FE9"/>
    <w:rsid w:val="00360187"/>
    <w:rsid w:val="00360BE8"/>
    <w:rsid w:val="00360C48"/>
    <w:rsid w:val="00361367"/>
    <w:rsid w:val="00361508"/>
    <w:rsid w:val="003615D7"/>
    <w:rsid w:val="0036179C"/>
    <w:rsid w:val="003619E8"/>
    <w:rsid w:val="00361B12"/>
    <w:rsid w:val="00361B3A"/>
    <w:rsid w:val="00361DB6"/>
    <w:rsid w:val="00361E3B"/>
    <w:rsid w:val="00361EE8"/>
    <w:rsid w:val="0036268B"/>
    <w:rsid w:val="003629BC"/>
    <w:rsid w:val="00362B27"/>
    <w:rsid w:val="00362C1C"/>
    <w:rsid w:val="00362D1A"/>
    <w:rsid w:val="0036325A"/>
    <w:rsid w:val="0036348C"/>
    <w:rsid w:val="00363635"/>
    <w:rsid w:val="00363846"/>
    <w:rsid w:val="00363D26"/>
    <w:rsid w:val="00363F99"/>
    <w:rsid w:val="00364545"/>
    <w:rsid w:val="00364648"/>
    <w:rsid w:val="00364908"/>
    <w:rsid w:val="00364AE0"/>
    <w:rsid w:val="00364CA3"/>
    <w:rsid w:val="00364D17"/>
    <w:rsid w:val="00364E59"/>
    <w:rsid w:val="003651BB"/>
    <w:rsid w:val="00365749"/>
    <w:rsid w:val="00365C6B"/>
    <w:rsid w:val="003660D1"/>
    <w:rsid w:val="0036684A"/>
    <w:rsid w:val="0036688D"/>
    <w:rsid w:val="003669B8"/>
    <w:rsid w:val="00366C11"/>
    <w:rsid w:val="0036718A"/>
    <w:rsid w:val="0036750E"/>
    <w:rsid w:val="003677CB"/>
    <w:rsid w:val="00367FEB"/>
    <w:rsid w:val="00370061"/>
    <w:rsid w:val="003702BE"/>
    <w:rsid w:val="00370427"/>
    <w:rsid w:val="003704B0"/>
    <w:rsid w:val="0037060A"/>
    <w:rsid w:val="003707F4"/>
    <w:rsid w:val="00370901"/>
    <w:rsid w:val="00370A68"/>
    <w:rsid w:val="00370A8A"/>
    <w:rsid w:val="00370C03"/>
    <w:rsid w:val="00371863"/>
    <w:rsid w:val="00371902"/>
    <w:rsid w:val="003719DB"/>
    <w:rsid w:val="003726D7"/>
    <w:rsid w:val="00372735"/>
    <w:rsid w:val="00372857"/>
    <w:rsid w:val="00372904"/>
    <w:rsid w:val="00372C5E"/>
    <w:rsid w:val="00373051"/>
    <w:rsid w:val="003730A7"/>
    <w:rsid w:val="00373272"/>
    <w:rsid w:val="003732CE"/>
    <w:rsid w:val="00373381"/>
    <w:rsid w:val="00373A2C"/>
    <w:rsid w:val="00373AFD"/>
    <w:rsid w:val="0037414A"/>
    <w:rsid w:val="0037418A"/>
    <w:rsid w:val="00374196"/>
    <w:rsid w:val="0037450C"/>
    <w:rsid w:val="0037451B"/>
    <w:rsid w:val="003746BD"/>
    <w:rsid w:val="00374D55"/>
    <w:rsid w:val="00375932"/>
    <w:rsid w:val="00376742"/>
    <w:rsid w:val="00376EC4"/>
    <w:rsid w:val="003774A5"/>
    <w:rsid w:val="003777FD"/>
    <w:rsid w:val="00377A3A"/>
    <w:rsid w:val="00377C67"/>
    <w:rsid w:val="00377F8C"/>
    <w:rsid w:val="003815E6"/>
    <w:rsid w:val="00382222"/>
    <w:rsid w:val="00382271"/>
    <w:rsid w:val="00382334"/>
    <w:rsid w:val="00382A43"/>
    <w:rsid w:val="00384016"/>
    <w:rsid w:val="00384032"/>
    <w:rsid w:val="003840AB"/>
    <w:rsid w:val="00384597"/>
    <w:rsid w:val="003845D0"/>
    <w:rsid w:val="00384696"/>
    <w:rsid w:val="00384E5F"/>
    <w:rsid w:val="00385442"/>
    <w:rsid w:val="003857F5"/>
    <w:rsid w:val="00385F28"/>
    <w:rsid w:val="003860D4"/>
    <w:rsid w:val="00386432"/>
    <w:rsid w:val="003864E4"/>
    <w:rsid w:val="003867A6"/>
    <w:rsid w:val="00386993"/>
    <w:rsid w:val="00386F51"/>
    <w:rsid w:val="00387285"/>
    <w:rsid w:val="00387727"/>
    <w:rsid w:val="00387846"/>
    <w:rsid w:val="00387A58"/>
    <w:rsid w:val="00387A65"/>
    <w:rsid w:val="00390162"/>
    <w:rsid w:val="00390E4D"/>
    <w:rsid w:val="00390FD3"/>
    <w:rsid w:val="00391306"/>
    <w:rsid w:val="00391600"/>
    <w:rsid w:val="00391799"/>
    <w:rsid w:val="00391CA4"/>
    <w:rsid w:val="00391F38"/>
    <w:rsid w:val="00392683"/>
    <w:rsid w:val="00392773"/>
    <w:rsid w:val="003933EF"/>
    <w:rsid w:val="0039373D"/>
    <w:rsid w:val="00393B59"/>
    <w:rsid w:val="00393F63"/>
    <w:rsid w:val="0039404C"/>
    <w:rsid w:val="0039436A"/>
    <w:rsid w:val="003943A6"/>
    <w:rsid w:val="0039451E"/>
    <w:rsid w:val="00394A3B"/>
    <w:rsid w:val="0039548C"/>
    <w:rsid w:val="0039581F"/>
    <w:rsid w:val="00395E2E"/>
    <w:rsid w:val="0039621E"/>
    <w:rsid w:val="0039650F"/>
    <w:rsid w:val="00397100"/>
    <w:rsid w:val="00397220"/>
    <w:rsid w:val="00397DC8"/>
    <w:rsid w:val="003A020B"/>
    <w:rsid w:val="003A0411"/>
    <w:rsid w:val="003A104C"/>
    <w:rsid w:val="003A10C5"/>
    <w:rsid w:val="003A11B8"/>
    <w:rsid w:val="003A1239"/>
    <w:rsid w:val="003A1D69"/>
    <w:rsid w:val="003A1E72"/>
    <w:rsid w:val="003A2124"/>
    <w:rsid w:val="003A21CB"/>
    <w:rsid w:val="003A22FE"/>
    <w:rsid w:val="003A2737"/>
    <w:rsid w:val="003A2780"/>
    <w:rsid w:val="003A2A83"/>
    <w:rsid w:val="003A2E9B"/>
    <w:rsid w:val="003A3297"/>
    <w:rsid w:val="003A3856"/>
    <w:rsid w:val="003A3995"/>
    <w:rsid w:val="003A3B01"/>
    <w:rsid w:val="003A3DF1"/>
    <w:rsid w:val="003A3F6D"/>
    <w:rsid w:val="003A4102"/>
    <w:rsid w:val="003A46C4"/>
    <w:rsid w:val="003A4956"/>
    <w:rsid w:val="003A4B21"/>
    <w:rsid w:val="003A4BF4"/>
    <w:rsid w:val="003A4C77"/>
    <w:rsid w:val="003A4DAA"/>
    <w:rsid w:val="003A4ECE"/>
    <w:rsid w:val="003A559C"/>
    <w:rsid w:val="003A5841"/>
    <w:rsid w:val="003A5AED"/>
    <w:rsid w:val="003A5D43"/>
    <w:rsid w:val="003A5F38"/>
    <w:rsid w:val="003A69AF"/>
    <w:rsid w:val="003A76AF"/>
    <w:rsid w:val="003A7F6C"/>
    <w:rsid w:val="003B022A"/>
    <w:rsid w:val="003B035D"/>
    <w:rsid w:val="003B0CBF"/>
    <w:rsid w:val="003B0F07"/>
    <w:rsid w:val="003B109B"/>
    <w:rsid w:val="003B1692"/>
    <w:rsid w:val="003B16AF"/>
    <w:rsid w:val="003B1E45"/>
    <w:rsid w:val="003B2424"/>
    <w:rsid w:val="003B25C0"/>
    <w:rsid w:val="003B2896"/>
    <w:rsid w:val="003B2D38"/>
    <w:rsid w:val="003B3250"/>
    <w:rsid w:val="003B32BD"/>
    <w:rsid w:val="003B38FB"/>
    <w:rsid w:val="003B3BBA"/>
    <w:rsid w:val="003B3C97"/>
    <w:rsid w:val="003B3E5B"/>
    <w:rsid w:val="003B43CE"/>
    <w:rsid w:val="003B463B"/>
    <w:rsid w:val="003B4AB5"/>
    <w:rsid w:val="003B4C10"/>
    <w:rsid w:val="003B4E11"/>
    <w:rsid w:val="003B4EDA"/>
    <w:rsid w:val="003B51A1"/>
    <w:rsid w:val="003B583F"/>
    <w:rsid w:val="003B590D"/>
    <w:rsid w:val="003B59B5"/>
    <w:rsid w:val="003B5D20"/>
    <w:rsid w:val="003B6100"/>
    <w:rsid w:val="003B637C"/>
    <w:rsid w:val="003B6A42"/>
    <w:rsid w:val="003B765C"/>
    <w:rsid w:val="003B7E58"/>
    <w:rsid w:val="003B7E72"/>
    <w:rsid w:val="003C043C"/>
    <w:rsid w:val="003C0E29"/>
    <w:rsid w:val="003C1C36"/>
    <w:rsid w:val="003C1EB5"/>
    <w:rsid w:val="003C2243"/>
    <w:rsid w:val="003C241E"/>
    <w:rsid w:val="003C25F0"/>
    <w:rsid w:val="003C2686"/>
    <w:rsid w:val="003C27B9"/>
    <w:rsid w:val="003C2B7A"/>
    <w:rsid w:val="003C2F7D"/>
    <w:rsid w:val="003C30FD"/>
    <w:rsid w:val="003C33FF"/>
    <w:rsid w:val="003C38F6"/>
    <w:rsid w:val="003C417A"/>
    <w:rsid w:val="003C45D2"/>
    <w:rsid w:val="003C4705"/>
    <w:rsid w:val="003C48CB"/>
    <w:rsid w:val="003C4A7B"/>
    <w:rsid w:val="003C4ED4"/>
    <w:rsid w:val="003C51D0"/>
    <w:rsid w:val="003C5242"/>
    <w:rsid w:val="003C5316"/>
    <w:rsid w:val="003C5A19"/>
    <w:rsid w:val="003C6307"/>
    <w:rsid w:val="003C6A2F"/>
    <w:rsid w:val="003C6ACE"/>
    <w:rsid w:val="003C6F7B"/>
    <w:rsid w:val="003C712D"/>
    <w:rsid w:val="003C7185"/>
    <w:rsid w:val="003C7791"/>
    <w:rsid w:val="003C7D7E"/>
    <w:rsid w:val="003D0604"/>
    <w:rsid w:val="003D0611"/>
    <w:rsid w:val="003D095A"/>
    <w:rsid w:val="003D0D1B"/>
    <w:rsid w:val="003D133A"/>
    <w:rsid w:val="003D1517"/>
    <w:rsid w:val="003D2003"/>
    <w:rsid w:val="003D2282"/>
    <w:rsid w:val="003D2C32"/>
    <w:rsid w:val="003D2F0B"/>
    <w:rsid w:val="003D318B"/>
    <w:rsid w:val="003D383B"/>
    <w:rsid w:val="003D386C"/>
    <w:rsid w:val="003D3F03"/>
    <w:rsid w:val="003D4236"/>
    <w:rsid w:val="003D439C"/>
    <w:rsid w:val="003D4AE4"/>
    <w:rsid w:val="003D4F1F"/>
    <w:rsid w:val="003D4FE5"/>
    <w:rsid w:val="003D4FFE"/>
    <w:rsid w:val="003D568E"/>
    <w:rsid w:val="003D593B"/>
    <w:rsid w:val="003D5D81"/>
    <w:rsid w:val="003D634A"/>
    <w:rsid w:val="003D6837"/>
    <w:rsid w:val="003D7200"/>
    <w:rsid w:val="003E0435"/>
    <w:rsid w:val="003E0827"/>
    <w:rsid w:val="003E13A2"/>
    <w:rsid w:val="003E1869"/>
    <w:rsid w:val="003E1AC1"/>
    <w:rsid w:val="003E1B5F"/>
    <w:rsid w:val="003E2204"/>
    <w:rsid w:val="003E3915"/>
    <w:rsid w:val="003E39B0"/>
    <w:rsid w:val="003E3FE4"/>
    <w:rsid w:val="003E42F9"/>
    <w:rsid w:val="003E43D2"/>
    <w:rsid w:val="003E4A39"/>
    <w:rsid w:val="003E4F32"/>
    <w:rsid w:val="003E553D"/>
    <w:rsid w:val="003E6070"/>
    <w:rsid w:val="003E64A1"/>
    <w:rsid w:val="003E701C"/>
    <w:rsid w:val="003E7108"/>
    <w:rsid w:val="003E7348"/>
    <w:rsid w:val="003E7457"/>
    <w:rsid w:val="003F0197"/>
    <w:rsid w:val="003F03C2"/>
    <w:rsid w:val="003F0692"/>
    <w:rsid w:val="003F0985"/>
    <w:rsid w:val="003F1A40"/>
    <w:rsid w:val="003F220B"/>
    <w:rsid w:val="003F27E5"/>
    <w:rsid w:val="003F27F8"/>
    <w:rsid w:val="003F28BF"/>
    <w:rsid w:val="003F2D9D"/>
    <w:rsid w:val="003F2EFF"/>
    <w:rsid w:val="003F3092"/>
    <w:rsid w:val="003F32E7"/>
    <w:rsid w:val="003F396A"/>
    <w:rsid w:val="003F39B2"/>
    <w:rsid w:val="003F3F49"/>
    <w:rsid w:val="003F3F78"/>
    <w:rsid w:val="003F4A40"/>
    <w:rsid w:val="003F4BD8"/>
    <w:rsid w:val="003F4F4E"/>
    <w:rsid w:val="003F5257"/>
    <w:rsid w:val="003F5355"/>
    <w:rsid w:val="003F53BA"/>
    <w:rsid w:val="003F54A5"/>
    <w:rsid w:val="003F54C2"/>
    <w:rsid w:val="003F6F79"/>
    <w:rsid w:val="003F712A"/>
    <w:rsid w:val="003F7522"/>
    <w:rsid w:val="003F7731"/>
    <w:rsid w:val="004000E4"/>
    <w:rsid w:val="00400230"/>
    <w:rsid w:val="0040023D"/>
    <w:rsid w:val="004003F1"/>
    <w:rsid w:val="0040057A"/>
    <w:rsid w:val="00400705"/>
    <w:rsid w:val="0040099F"/>
    <w:rsid w:val="00400BD5"/>
    <w:rsid w:val="00400EF9"/>
    <w:rsid w:val="00400F6A"/>
    <w:rsid w:val="004012CD"/>
    <w:rsid w:val="004013D9"/>
    <w:rsid w:val="0040147E"/>
    <w:rsid w:val="00401519"/>
    <w:rsid w:val="00401F76"/>
    <w:rsid w:val="004021AE"/>
    <w:rsid w:val="004023B9"/>
    <w:rsid w:val="00402FC7"/>
    <w:rsid w:val="0040304C"/>
    <w:rsid w:val="004030D6"/>
    <w:rsid w:val="00403187"/>
    <w:rsid w:val="004034D5"/>
    <w:rsid w:val="004036DF"/>
    <w:rsid w:val="00403711"/>
    <w:rsid w:val="004042A8"/>
    <w:rsid w:val="004042B4"/>
    <w:rsid w:val="00404859"/>
    <w:rsid w:val="0040551F"/>
    <w:rsid w:val="00405905"/>
    <w:rsid w:val="00405ABE"/>
    <w:rsid w:val="00405F57"/>
    <w:rsid w:val="00406232"/>
    <w:rsid w:val="00406398"/>
    <w:rsid w:val="0040652A"/>
    <w:rsid w:val="00406AEF"/>
    <w:rsid w:val="00407067"/>
    <w:rsid w:val="004075E4"/>
    <w:rsid w:val="004079AE"/>
    <w:rsid w:val="00407F41"/>
    <w:rsid w:val="004100CF"/>
    <w:rsid w:val="00410105"/>
    <w:rsid w:val="004104C1"/>
    <w:rsid w:val="004108B9"/>
    <w:rsid w:val="0041090B"/>
    <w:rsid w:val="00410BC5"/>
    <w:rsid w:val="00410BCC"/>
    <w:rsid w:val="00410CF0"/>
    <w:rsid w:val="004111D5"/>
    <w:rsid w:val="004114D4"/>
    <w:rsid w:val="00411866"/>
    <w:rsid w:val="00411980"/>
    <w:rsid w:val="00412400"/>
    <w:rsid w:val="004126CB"/>
    <w:rsid w:val="0041298A"/>
    <w:rsid w:val="00412ED4"/>
    <w:rsid w:val="00412F4A"/>
    <w:rsid w:val="00413614"/>
    <w:rsid w:val="0041382E"/>
    <w:rsid w:val="0041475E"/>
    <w:rsid w:val="004147DD"/>
    <w:rsid w:val="00414B22"/>
    <w:rsid w:val="00414E20"/>
    <w:rsid w:val="00414F65"/>
    <w:rsid w:val="00415513"/>
    <w:rsid w:val="004157E4"/>
    <w:rsid w:val="00415DA8"/>
    <w:rsid w:val="00415E8D"/>
    <w:rsid w:val="004162B8"/>
    <w:rsid w:val="004167F9"/>
    <w:rsid w:val="00417038"/>
    <w:rsid w:val="004171DE"/>
    <w:rsid w:val="00417850"/>
    <w:rsid w:val="0041786A"/>
    <w:rsid w:val="00417E88"/>
    <w:rsid w:val="00417FB6"/>
    <w:rsid w:val="00420366"/>
    <w:rsid w:val="00420497"/>
    <w:rsid w:val="0042049E"/>
    <w:rsid w:val="00420F4A"/>
    <w:rsid w:val="00421617"/>
    <w:rsid w:val="00421A28"/>
    <w:rsid w:val="00421BD2"/>
    <w:rsid w:val="004225B8"/>
    <w:rsid w:val="004226A7"/>
    <w:rsid w:val="004226D9"/>
    <w:rsid w:val="00422B6E"/>
    <w:rsid w:val="00422CC9"/>
    <w:rsid w:val="00422FCE"/>
    <w:rsid w:val="00423074"/>
    <w:rsid w:val="0042311C"/>
    <w:rsid w:val="004236AB"/>
    <w:rsid w:val="0042389C"/>
    <w:rsid w:val="00423C32"/>
    <w:rsid w:val="00423C9B"/>
    <w:rsid w:val="00423E43"/>
    <w:rsid w:val="0042460B"/>
    <w:rsid w:val="004249A5"/>
    <w:rsid w:val="00424B53"/>
    <w:rsid w:val="00424F14"/>
    <w:rsid w:val="00425062"/>
    <w:rsid w:val="00425335"/>
    <w:rsid w:val="00425981"/>
    <w:rsid w:val="00425E96"/>
    <w:rsid w:val="00425F15"/>
    <w:rsid w:val="00425FFF"/>
    <w:rsid w:val="00426E22"/>
    <w:rsid w:val="00427498"/>
    <w:rsid w:val="0042749A"/>
    <w:rsid w:val="00430910"/>
    <w:rsid w:val="004316E5"/>
    <w:rsid w:val="004319C6"/>
    <w:rsid w:val="004326EA"/>
    <w:rsid w:val="00432A97"/>
    <w:rsid w:val="00432F28"/>
    <w:rsid w:val="0043301A"/>
    <w:rsid w:val="00433259"/>
    <w:rsid w:val="00433606"/>
    <w:rsid w:val="0043385E"/>
    <w:rsid w:val="00433BAB"/>
    <w:rsid w:val="00433EE6"/>
    <w:rsid w:val="00434936"/>
    <w:rsid w:val="00434A1A"/>
    <w:rsid w:val="00434B70"/>
    <w:rsid w:val="004354C5"/>
    <w:rsid w:val="004355A2"/>
    <w:rsid w:val="00435640"/>
    <w:rsid w:val="00435797"/>
    <w:rsid w:val="0043579E"/>
    <w:rsid w:val="004358DB"/>
    <w:rsid w:val="00435BC4"/>
    <w:rsid w:val="00436997"/>
    <w:rsid w:val="00436BAC"/>
    <w:rsid w:val="00436EA0"/>
    <w:rsid w:val="0043729D"/>
    <w:rsid w:val="00437459"/>
    <w:rsid w:val="004374C3"/>
    <w:rsid w:val="004377A5"/>
    <w:rsid w:val="004377BF"/>
    <w:rsid w:val="00437B57"/>
    <w:rsid w:val="00437CE3"/>
    <w:rsid w:val="0044013F"/>
    <w:rsid w:val="00440560"/>
    <w:rsid w:val="004406F1"/>
    <w:rsid w:val="00440816"/>
    <w:rsid w:val="00441665"/>
    <w:rsid w:val="0044239F"/>
    <w:rsid w:val="0044241A"/>
    <w:rsid w:val="004425A3"/>
    <w:rsid w:val="00442923"/>
    <w:rsid w:val="004434ED"/>
    <w:rsid w:val="00443554"/>
    <w:rsid w:val="00443A35"/>
    <w:rsid w:val="00443D97"/>
    <w:rsid w:val="004448E2"/>
    <w:rsid w:val="00444C58"/>
    <w:rsid w:val="00444DFF"/>
    <w:rsid w:val="00445500"/>
    <w:rsid w:val="00445A22"/>
    <w:rsid w:val="00445D94"/>
    <w:rsid w:val="00446B41"/>
    <w:rsid w:val="0044703C"/>
    <w:rsid w:val="00447406"/>
    <w:rsid w:val="004474DE"/>
    <w:rsid w:val="00447614"/>
    <w:rsid w:val="00447930"/>
    <w:rsid w:val="004479BC"/>
    <w:rsid w:val="00447E3B"/>
    <w:rsid w:val="00447F50"/>
    <w:rsid w:val="00447FA9"/>
    <w:rsid w:val="00450331"/>
    <w:rsid w:val="00450B9C"/>
    <w:rsid w:val="004511B0"/>
    <w:rsid w:val="0045122F"/>
    <w:rsid w:val="004516F3"/>
    <w:rsid w:val="00451BC5"/>
    <w:rsid w:val="00451DF6"/>
    <w:rsid w:val="00451F02"/>
    <w:rsid w:val="00452092"/>
    <w:rsid w:val="004522FE"/>
    <w:rsid w:val="0045251E"/>
    <w:rsid w:val="00452559"/>
    <w:rsid w:val="004528D7"/>
    <w:rsid w:val="00452B90"/>
    <w:rsid w:val="004530E7"/>
    <w:rsid w:val="004532F2"/>
    <w:rsid w:val="004540BD"/>
    <w:rsid w:val="0045480E"/>
    <w:rsid w:val="004548FB"/>
    <w:rsid w:val="00454B20"/>
    <w:rsid w:val="00454C62"/>
    <w:rsid w:val="00454D99"/>
    <w:rsid w:val="00454E88"/>
    <w:rsid w:val="0045548D"/>
    <w:rsid w:val="0045562D"/>
    <w:rsid w:val="004558B7"/>
    <w:rsid w:val="00455A63"/>
    <w:rsid w:val="00456476"/>
    <w:rsid w:val="00456B4A"/>
    <w:rsid w:val="00456B9D"/>
    <w:rsid w:val="00456BAF"/>
    <w:rsid w:val="004570E4"/>
    <w:rsid w:val="0045715A"/>
    <w:rsid w:val="00457540"/>
    <w:rsid w:val="00457808"/>
    <w:rsid w:val="00457A3C"/>
    <w:rsid w:val="00457B0F"/>
    <w:rsid w:val="00457BD6"/>
    <w:rsid w:val="0046033B"/>
    <w:rsid w:val="004604F7"/>
    <w:rsid w:val="00460617"/>
    <w:rsid w:val="004611CB"/>
    <w:rsid w:val="00461501"/>
    <w:rsid w:val="00461A85"/>
    <w:rsid w:val="00461DBA"/>
    <w:rsid w:val="00461EF1"/>
    <w:rsid w:val="004623A6"/>
    <w:rsid w:val="004625F5"/>
    <w:rsid w:val="004626FB"/>
    <w:rsid w:val="00462FC1"/>
    <w:rsid w:val="00463F63"/>
    <w:rsid w:val="00464810"/>
    <w:rsid w:val="00464F44"/>
    <w:rsid w:val="00465175"/>
    <w:rsid w:val="0046545A"/>
    <w:rsid w:val="004654B8"/>
    <w:rsid w:val="00465902"/>
    <w:rsid w:val="00465B5E"/>
    <w:rsid w:val="00465F99"/>
    <w:rsid w:val="00466185"/>
    <w:rsid w:val="00466336"/>
    <w:rsid w:val="00466929"/>
    <w:rsid w:val="0046696B"/>
    <w:rsid w:val="00466FDD"/>
    <w:rsid w:val="004670BB"/>
    <w:rsid w:val="0046765B"/>
    <w:rsid w:val="004703F3"/>
    <w:rsid w:val="004707BA"/>
    <w:rsid w:val="00471116"/>
    <w:rsid w:val="004712EB"/>
    <w:rsid w:val="00471442"/>
    <w:rsid w:val="004715F6"/>
    <w:rsid w:val="00471999"/>
    <w:rsid w:val="00471C3B"/>
    <w:rsid w:val="00471D35"/>
    <w:rsid w:val="00471DB7"/>
    <w:rsid w:val="00471FC5"/>
    <w:rsid w:val="00472286"/>
    <w:rsid w:val="004724BA"/>
    <w:rsid w:val="00472528"/>
    <w:rsid w:val="0047261A"/>
    <w:rsid w:val="00472C71"/>
    <w:rsid w:val="00472D45"/>
    <w:rsid w:val="00472E85"/>
    <w:rsid w:val="004733F3"/>
    <w:rsid w:val="0047342C"/>
    <w:rsid w:val="00473A78"/>
    <w:rsid w:val="00473C76"/>
    <w:rsid w:val="00473D18"/>
    <w:rsid w:val="00473D41"/>
    <w:rsid w:val="00474A4B"/>
    <w:rsid w:val="00474ADD"/>
    <w:rsid w:val="00474C7C"/>
    <w:rsid w:val="00474D85"/>
    <w:rsid w:val="00474E07"/>
    <w:rsid w:val="00474EA2"/>
    <w:rsid w:val="004753A2"/>
    <w:rsid w:val="00475710"/>
    <w:rsid w:val="004760CC"/>
    <w:rsid w:val="00476358"/>
    <w:rsid w:val="004764E3"/>
    <w:rsid w:val="0047663A"/>
    <w:rsid w:val="00476AED"/>
    <w:rsid w:val="00476E25"/>
    <w:rsid w:val="00476F37"/>
    <w:rsid w:val="0047734C"/>
    <w:rsid w:val="00477B10"/>
    <w:rsid w:val="00477D8E"/>
    <w:rsid w:val="00477E09"/>
    <w:rsid w:val="00477E46"/>
    <w:rsid w:val="00480881"/>
    <w:rsid w:val="00480BF3"/>
    <w:rsid w:val="004816A3"/>
    <w:rsid w:val="0048190B"/>
    <w:rsid w:val="004819D5"/>
    <w:rsid w:val="00482792"/>
    <w:rsid w:val="004827AE"/>
    <w:rsid w:val="00482A59"/>
    <w:rsid w:val="00482BF1"/>
    <w:rsid w:val="00482EFE"/>
    <w:rsid w:val="00483C1E"/>
    <w:rsid w:val="00484259"/>
    <w:rsid w:val="004844E2"/>
    <w:rsid w:val="00485104"/>
    <w:rsid w:val="00485B60"/>
    <w:rsid w:val="00485E01"/>
    <w:rsid w:val="00485F08"/>
    <w:rsid w:val="00485FD5"/>
    <w:rsid w:val="0048645E"/>
    <w:rsid w:val="004869C2"/>
    <w:rsid w:val="004869F3"/>
    <w:rsid w:val="00486C2B"/>
    <w:rsid w:val="00486C6A"/>
    <w:rsid w:val="00487439"/>
    <w:rsid w:val="004876D2"/>
    <w:rsid w:val="00487B4A"/>
    <w:rsid w:val="00487EC5"/>
    <w:rsid w:val="00487FDC"/>
    <w:rsid w:val="004902DB"/>
    <w:rsid w:val="004907ED"/>
    <w:rsid w:val="00490A6C"/>
    <w:rsid w:val="004916CE"/>
    <w:rsid w:val="00491707"/>
    <w:rsid w:val="00491878"/>
    <w:rsid w:val="00491D66"/>
    <w:rsid w:val="00491E39"/>
    <w:rsid w:val="004920E4"/>
    <w:rsid w:val="004922A9"/>
    <w:rsid w:val="004922D4"/>
    <w:rsid w:val="00492778"/>
    <w:rsid w:val="004928B5"/>
    <w:rsid w:val="00493371"/>
    <w:rsid w:val="00493396"/>
    <w:rsid w:val="00493773"/>
    <w:rsid w:val="00493C51"/>
    <w:rsid w:val="00493E19"/>
    <w:rsid w:val="00493F69"/>
    <w:rsid w:val="004949A9"/>
    <w:rsid w:val="00494A1A"/>
    <w:rsid w:val="00494E1F"/>
    <w:rsid w:val="00494E25"/>
    <w:rsid w:val="00495385"/>
    <w:rsid w:val="0049551C"/>
    <w:rsid w:val="0049559C"/>
    <w:rsid w:val="00495783"/>
    <w:rsid w:val="00495940"/>
    <w:rsid w:val="00495B91"/>
    <w:rsid w:val="00496169"/>
    <w:rsid w:val="004962C1"/>
    <w:rsid w:val="00496628"/>
    <w:rsid w:val="004972EE"/>
    <w:rsid w:val="004975DD"/>
    <w:rsid w:val="004977B1"/>
    <w:rsid w:val="00497E52"/>
    <w:rsid w:val="00497F4F"/>
    <w:rsid w:val="004A0206"/>
    <w:rsid w:val="004A02AE"/>
    <w:rsid w:val="004A07B0"/>
    <w:rsid w:val="004A0BFD"/>
    <w:rsid w:val="004A0CC9"/>
    <w:rsid w:val="004A0FB8"/>
    <w:rsid w:val="004A0FEC"/>
    <w:rsid w:val="004A108A"/>
    <w:rsid w:val="004A109D"/>
    <w:rsid w:val="004A1A63"/>
    <w:rsid w:val="004A1F94"/>
    <w:rsid w:val="004A22E7"/>
    <w:rsid w:val="004A2B9F"/>
    <w:rsid w:val="004A2D5D"/>
    <w:rsid w:val="004A32D4"/>
    <w:rsid w:val="004A348D"/>
    <w:rsid w:val="004A34BE"/>
    <w:rsid w:val="004A3595"/>
    <w:rsid w:val="004A35FB"/>
    <w:rsid w:val="004A38F3"/>
    <w:rsid w:val="004A3C49"/>
    <w:rsid w:val="004A3DCC"/>
    <w:rsid w:val="004A3EBB"/>
    <w:rsid w:val="004A46CA"/>
    <w:rsid w:val="004A4AEE"/>
    <w:rsid w:val="004A4EDA"/>
    <w:rsid w:val="004A504B"/>
    <w:rsid w:val="004A542B"/>
    <w:rsid w:val="004A5A1A"/>
    <w:rsid w:val="004A5A4A"/>
    <w:rsid w:val="004A5D94"/>
    <w:rsid w:val="004A5E22"/>
    <w:rsid w:val="004A5E5C"/>
    <w:rsid w:val="004A6039"/>
    <w:rsid w:val="004A628D"/>
    <w:rsid w:val="004A66B9"/>
    <w:rsid w:val="004A6914"/>
    <w:rsid w:val="004A6B7E"/>
    <w:rsid w:val="004A6C95"/>
    <w:rsid w:val="004A6E5F"/>
    <w:rsid w:val="004A6EE6"/>
    <w:rsid w:val="004A71C3"/>
    <w:rsid w:val="004A7A4A"/>
    <w:rsid w:val="004A7E40"/>
    <w:rsid w:val="004B0231"/>
    <w:rsid w:val="004B0992"/>
    <w:rsid w:val="004B0A89"/>
    <w:rsid w:val="004B0ADA"/>
    <w:rsid w:val="004B0B88"/>
    <w:rsid w:val="004B0E1F"/>
    <w:rsid w:val="004B12DF"/>
    <w:rsid w:val="004B12F0"/>
    <w:rsid w:val="004B1326"/>
    <w:rsid w:val="004B16D9"/>
    <w:rsid w:val="004B1E61"/>
    <w:rsid w:val="004B209B"/>
    <w:rsid w:val="004B268B"/>
    <w:rsid w:val="004B27AC"/>
    <w:rsid w:val="004B2C60"/>
    <w:rsid w:val="004B2CE5"/>
    <w:rsid w:val="004B2D1B"/>
    <w:rsid w:val="004B3191"/>
    <w:rsid w:val="004B3667"/>
    <w:rsid w:val="004B367E"/>
    <w:rsid w:val="004B37E1"/>
    <w:rsid w:val="004B3833"/>
    <w:rsid w:val="004B3841"/>
    <w:rsid w:val="004B393A"/>
    <w:rsid w:val="004B3A4F"/>
    <w:rsid w:val="004B3CC1"/>
    <w:rsid w:val="004B452D"/>
    <w:rsid w:val="004B497B"/>
    <w:rsid w:val="004B521A"/>
    <w:rsid w:val="004B5CE9"/>
    <w:rsid w:val="004B63D6"/>
    <w:rsid w:val="004B65CD"/>
    <w:rsid w:val="004B69FA"/>
    <w:rsid w:val="004B6A8B"/>
    <w:rsid w:val="004B75B2"/>
    <w:rsid w:val="004B763A"/>
    <w:rsid w:val="004B7A9E"/>
    <w:rsid w:val="004B7AA5"/>
    <w:rsid w:val="004B7FC1"/>
    <w:rsid w:val="004C00C7"/>
    <w:rsid w:val="004C0295"/>
    <w:rsid w:val="004C0672"/>
    <w:rsid w:val="004C0753"/>
    <w:rsid w:val="004C0CE5"/>
    <w:rsid w:val="004C16E6"/>
    <w:rsid w:val="004C193F"/>
    <w:rsid w:val="004C1A40"/>
    <w:rsid w:val="004C1A8D"/>
    <w:rsid w:val="004C2093"/>
    <w:rsid w:val="004C2241"/>
    <w:rsid w:val="004C276E"/>
    <w:rsid w:val="004C2A40"/>
    <w:rsid w:val="004C30AE"/>
    <w:rsid w:val="004C3170"/>
    <w:rsid w:val="004C349F"/>
    <w:rsid w:val="004C3606"/>
    <w:rsid w:val="004C38D0"/>
    <w:rsid w:val="004C3949"/>
    <w:rsid w:val="004C3CB8"/>
    <w:rsid w:val="004C4465"/>
    <w:rsid w:val="004C448A"/>
    <w:rsid w:val="004C51F6"/>
    <w:rsid w:val="004C6ECA"/>
    <w:rsid w:val="004C746C"/>
    <w:rsid w:val="004C7737"/>
    <w:rsid w:val="004C7B8F"/>
    <w:rsid w:val="004D0060"/>
    <w:rsid w:val="004D04EF"/>
    <w:rsid w:val="004D08C3"/>
    <w:rsid w:val="004D0D08"/>
    <w:rsid w:val="004D0FE0"/>
    <w:rsid w:val="004D110B"/>
    <w:rsid w:val="004D1279"/>
    <w:rsid w:val="004D205F"/>
    <w:rsid w:val="004D239E"/>
    <w:rsid w:val="004D23DB"/>
    <w:rsid w:val="004D315F"/>
    <w:rsid w:val="004D320D"/>
    <w:rsid w:val="004D321D"/>
    <w:rsid w:val="004D3322"/>
    <w:rsid w:val="004D3DF2"/>
    <w:rsid w:val="004D4051"/>
    <w:rsid w:val="004D4324"/>
    <w:rsid w:val="004D47BF"/>
    <w:rsid w:val="004D4D01"/>
    <w:rsid w:val="004D562C"/>
    <w:rsid w:val="004D5DA1"/>
    <w:rsid w:val="004D60AA"/>
    <w:rsid w:val="004D60E9"/>
    <w:rsid w:val="004D62A0"/>
    <w:rsid w:val="004D65A7"/>
    <w:rsid w:val="004D725E"/>
    <w:rsid w:val="004D7B29"/>
    <w:rsid w:val="004E0799"/>
    <w:rsid w:val="004E079B"/>
    <w:rsid w:val="004E0F09"/>
    <w:rsid w:val="004E142D"/>
    <w:rsid w:val="004E171B"/>
    <w:rsid w:val="004E212F"/>
    <w:rsid w:val="004E303C"/>
    <w:rsid w:val="004E311F"/>
    <w:rsid w:val="004E3ACD"/>
    <w:rsid w:val="004E3C7A"/>
    <w:rsid w:val="004E3CCE"/>
    <w:rsid w:val="004E3E62"/>
    <w:rsid w:val="004E4286"/>
    <w:rsid w:val="004E431C"/>
    <w:rsid w:val="004E491F"/>
    <w:rsid w:val="004E49B7"/>
    <w:rsid w:val="004E4D36"/>
    <w:rsid w:val="004E4DB4"/>
    <w:rsid w:val="004E50EE"/>
    <w:rsid w:val="004E5E81"/>
    <w:rsid w:val="004E61D8"/>
    <w:rsid w:val="004E6627"/>
    <w:rsid w:val="004E6869"/>
    <w:rsid w:val="004E6E40"/>
    <w:rsid w:val="004E7302"/>
    <w:rsid w:val="004E7379"/>
    <w:rsid w:val="004E77CC"/>
    <w:rsid w:val="004E7B2E"/>
    <w:rsid w:val="004E7E2A"/>
    <w:rsid w:val="004F0715"/>
    <w:rsid w:val="004F0DF3"/>
    <w:rsid w:val="004F0EF9"/>
    <w:rsid w:val="004F17DB"/>
    <w:rsid w:val="004F1F35"/>
    <w:rsid w:val="004F1F89"/>
    <w:rsid w:val="004F240D"/>
    <w:rsid w:val="004F2693"/>
    <w:rsid w:val="004F27BF"/>
    <w:rsid w:val="004F2BC0"/>
    <w:rsid w:val="004F2CE4"/>
    <w:rsid w:val="004F2EB5"/>
    <w:rsid w:val="004F32FD"/>
    <w:rsid w:val="004F3681"/>
    <w:rsid w:val="004F3A79"/>
    <w:rsid w:val="004F3B1A"/>
    <w:rsid w:val="004F3E09"/>
    <w:rsid w:val="004F40F4"/>
    <w:rsid w:val="004F4697"/>
    <w:rsid w:val="004F4E69"/>
    <w:rsid w:val="004F5473"/>
    <w:rsid w:val="004F5E07"/>
    <w:rsid w:val="004F6979"/>
    <w:rsid w:val="004F6A67"/>
    <w:rsid w:val="004F6B62"/>
    <w:rsid w:val="004F6ED1"/>
    <w:rsid w:val="004F6F60"/>
    <w:rsid w:val="004F7249"/>
    <w:rsid w:val="004F7873"/>
    <w:rsid w:val="004F78BA"/>
    <w:rsid w:val="004F794D"/>
    <w:rsid w:val="004F7FBB"/>
    <w:rsid w:val="00500299"/>
    <w:rsid w:val="0050047D"/>
    <w:rsid w:val="00500D50"/>
    <w:rsid w:val="00501194"/>
    <w:rsid w:val="005015ED"/>
    <w:rsid w:val="005019A8"/>
    <w:rsid w:val="0050220F"/>
    <w:rsid w:val="005024AA"/>
    <w:rsid w:val="0050255D"/>
    <w:rsid w:val="0050269C"/>
    <w:rsid w:val="005030A3"/>
    <w:rsid w:val="00503142"/>
    <w:rsid w:val="0050337A"/>
    <w:rsid w:val="00503A6F"/>
    <w:rsid w:val="00503D77"/>
    <w:rsid w:val="00503E85"/>
    <w:rsid w:val="0050468E"/>
    <w:rsid w:val="005048D0"/>
    <w:rsid w:val="00504D13"/>
    <w:rsid w:val="00504E1B"/>
    <w:rsid w:val="005050DA"/>
    <w:rsid w:val="00505425"/>
    <w:rsid w:val="00505E4F"/>
    <w:rsid w:val="00505EAA"/>
    <w:rsid w:val="00505FEA"/>
    <w:rsid w:val="0050620D"/>
    <w:rsid w:val="00506567"/>
    <w:rsid w:val="00506BCF"/>
    <w:rsid w:val="00507128"/>
    <w:rsid w:val="0050726C"/>
    <w:rsid w:val="00507650"/>
    <w:rsid w:val="00507BCC"/>
    <w:rsid w:val="00510083"/>
    <w:rsid w:val="0051096F"/>
    <w:rsid w:val="005114C0"/>
    <w:rsid w:val="005116D4"/>
    <w:rsid w:val="005119C0"/>
    <w:rsid w:val="00511C86"/>
    <w:rsid w:val="00512565"/>
    <w:rsid w:val="00512D61"/>
    <w:rsid w:val="00512F3F"/>
    <w:rsid w:val="00513636"/>
    <w:rsid w:val="0051458C"/>
    <w:rsid w:val="0051499D"/>
    <w:rsid w:val="00514D73"/>
    <w:rsid w:val="00514D94"/>
    <w:rsid w:val="00514E3B"/>
    <w:rsid w:val="0051514A"/>
    <w:rsid w:val="00515726"/>
    <w:rsid w:val="00515BE8"/>
    <w:rsid w:val="0051619E"/>
    <w:rsid w:val="005167F8"/>
    <w:rsid w:val="0051682E"/>
    <w:rsid w:val="0051710D"/>
    <w:rsid w:val="00517226"/>
    <w:rsid w:val="0051731A"/>
    <w:rsid w:val="0051736C"/>
    <w:rsid w:val="00517520"/>
    <w:rsid w:val="0051755F"/>
    <w:rsid w:val="0051784C"/>
    <w:rsid w:val="005179E4"/>
    <w:rsid w:val="00517A3B"/>
    <w:rsid w:val="00517A44"/>
    <w:rsid w:val="00517BA3"/>
    <w:rsid w:val="00517CC8"/>
    <w:rsid w:val="00517F8D"/>
    <w:rsid w:val="00520020"/>
    <w:rsid w:val="0052008C"/>
    <w:rsid w:val="00520570"/>
    <w:rsid w:val="005206F8"/>
    <w:rsid w:val="005209CE"/>
    <w:rsid w:val="00520C85"/>
    <w:rsid w:val="00520EF1"/>
    <w:rsid w:val="00521496"/>
    <w:rsid w:val="005215D2"/>
    <w:rsid w:val="00521F4D"/>
    <w:rsid w:val="00522620"/>
    <w:rsid w:val="0052294E"/>
    <w:rsid w:val="00523060"/>
    <w:rsid w:val="00523B5C"/>
    <w:rsid w:val="00523D66"/>
    <w:rsid w:val="00523E2D"/>
    <w:rsid w:val="00523E7D"/>
    <w:rsid w:val="00523E94"/>
    <w:rsid w:val="00523FA9"/>
    <w:rsid w:val="005242D4"/>
    <w:rsid w:val="005245F4"/>
    <w:rsid w:val="005248C7"/>
    <w:rsid w:val="00524DA9"/>
    <w:rsid w:val="005251BC"/>
    <w:rsid w:val="005251EF"/>
    <w:rsid w:val="005252CC"/>
    <w:rsid w:val="00525387"/>
    <w:rsid w:val="0052556F"/>
    <w:rsid w:val="005255FD"/>
    <w:rsid w:val="00525B8C"/>
    <w:rsid w:val="00525F9E"/>
    <w:rsid w:val="00526071"/>
    <w:rsid w:val="00526356"/>
    <w:rsid w:val="005263E4"/>
    <w:rsid w:val="00526DBB"/>
    <w:rsid w:val="00527172"/>
    <w:rsid w:val="005271DC"/>
    <w:rsid w:val="0052724F"/>
    <w:rsid w:val="0052747E"/>
    <w:rsid w:val="00527647"/>
    <w:rsid w:val="00527DA9"/>
    <w:rsid w:val="005303B9"/>
    <w:rsid w:val="0053095C"/>
    <w:rsid w:val="005309E2"/>
    <w:rsid w:val="00530FE7"/>
    <w:rsid w:val="00531000"/>
    <w:rsid w:val="00531294"/>
    <w:rsid w:val="005312B4"/>
    <w:rsid w:val="00531666"/>
    <w:rsid w:val="0053190C"/>
    <w:rsid w:val="00531922"/>
    <w:rsid w:val="005319D7"/>
    <w:rsid w:val="0053236A"/>
    <w:rsid w:val="005324A7"/>
    <w:rsid w:val="005325F1"/>
    <w:rsid w:val="005326F9"/>
    <w:rsid w:val="005329E3"/>
    <w:rsid w:val="00532D6B"/>
    <w:rsid w:val="00532DEB"/>
    <w:rsid w:val="00532E5E"/>
    <w:rsid w:val="00532FD4"/>
    <w:rsid w:val="00533342"/>
    <w:rsid w:val="00533642"/>
    <w:rsid w:val="005336D9"/>
    <w:rsid w:val="00533911"/>
    <w:rsid w:val="005339C5"/>
    <w:rsid w:val="00533DA3"/>
    <w:rsid w:val="00534171"/>
    <w:rsid w:val="00534909"/>
    <w:rsid w:val="0053494A"/>
    <w:rsid w:val="00534B82"/>
    <w:rsid w:val="0053500C"/>
    <w:rsid w:val="00535023"/>
    <w:rsid w:val="00535215"/>
    <w:rsid w:val="005352E9"/>
    <w:rsid w:val="00536118"/>
    <w:rsid w:val="005361E3"/>
    <w:rsid w:val="005365B2"/>
    <w:rsid w:val="00536845"/>
    <w:rsid w:val="00536A94"/>
    <w:rsid w:val="00536B2F"/>
    <w:rsid w:val="00536C20"/>
    <w:rsid w:val="00536C67"/>
    <w:rsid w:val="00537215"/>
    <w:rsid w:val="00537539"/>
    <w:rsid w:val="00537AB8"/>
    <w:rsid w:val="00537B65"/>
    <w:rsid w:val="00540086"/>
    <w:rsid w:val="005405C8"/>
    <w:rsid w:val="00540634"/>
    <w:rsid w:val="00540A23"/>
    <w:rsid w:val="005414FA"/>
    <w:rsid w:val="00541570"/>
    <w:rsid w:val="0054185C"/>
    <w:rsid w:val="00541FF6"/>
    <w:rsid w:val="00542AD8"/>
    <w:rsid w:val="00543059"/>
    <w:rsid w:val="0054321C"/>
    <w:rsid w:val="005433C6"/>
    <w:rsid w:val="0054364A"/>
    <w:rsid w:val="00543950"/>
    <w:rsid w:val="00543FCF"/>
    <w:rsid w:val="00544358"/>
    <w:rsid w:val="00544CF3"/>
    <w:rsid w:val="0054562D"/>
    <w:rsid w:val="00546A1F"/>
    <w:rsid w:val="00547076"/>
    <w:rsid w:val="00547349"/>
    <w:rsid w:val="005473DA"/>
    <w:rsid w:val="0054798A"/>
    <w:rsid w:val="005502DD"/>
    <w:rsid w:val="005504C9"/>
    <w:rsid w:val="005508D6"/>
    <w:rsid w:val="00550B80"/>
    <w:rsid w:val="00550D9C"/>
    <w:rsid w:val="00550FE0"/>
    <w:rsid w:val="005510B4"/>
    <w:rsid w:val="00551454"/>
    <w:rsid w:val="0055145A"/>
    <w:rsid w:val="0055199D"/>
    <w:rsid w:val="0055249E"/>
    <w:rsid w:val="0055253E"/>
    <w:rsid w:val="00552623"/>
    <w:rsid w:val="00552804"/>
    <w:rsid w:val="00552926"/>
    <w:rsid w:val="00552B4D"/>
    <w:rsid w:val="00552DFC"/>
    <w:rsid w:val="00553319"/>
    <w:rsid w:val="00554425"/>
    <w:rsid w:val="005548B0"/>
    <w:rsid w:val="005549E9"/>
    <w:rsid w:val="00554A18"/>
    <w:rsid w:val="00554DA0"/>
    <w:rsid w:val="00555214"/>
    <w:rsid w:val="005554A7"/>
    <w:rsid w:val="005554B7"/>
    <w:rsid w:val="005558D6"/>
    <w:rsid w:val="00555FD0"/>
    <w:rsid w:val="005560DB"/>
    <w:rsid w:val="0055629B"/>
    <w:rsid w:val="00556722"/>
    <w:rsid w:val="00557110"/>
    <w:rsid w:val="00557508"/>
    <w:rsid w:val="00557990"/>
    <w:rsid w:val="00557B32"/>
    <w:rsid w:val="00557C10"/>
    <w:rsid w:val="00557D32"/>
    <w:rsid w:val="00557FF8"/>
    <w:rsid w:val="005601FB"/>
    <w:rsid w:val="005604F7"/>
    <w:rsid w:val="00560727"/>
    <w:rsid w:val="005609E7"/>
    <w:rsid w:val="00560AA0"/>
    <w:rsid w:val="00560F1C"/>
    <w:rsid w:val="00561240"/>
    <w:rsid w:val="0056149E"/>
    <w:rsid w:val="00561D11"/>
    <w:rsid w:val="0056233B"/>
    <w:rsid w:val="005623CF"/>
    <w:rsid w:val="005624C6"/>
    <w:rsid w:val="005627F0"/>
    <w:rsid w:val="00562A2E"/>
    <w:rsid w:val="00562B72"/>
    <w:rsid w:val="005631F6"/>
    <w:rsid w:val="005632C0"/>
    <w:rsid w:val="005632D2"/>
    <w:rsid w:val="00563B01"/>
    <w:rsid w:val="00563D40"/>
    <w:rsid w:val="00563DD4"/>
    <w:rsid w:val="00563E6A"/>
    <w:rsid w:val="0056413E"/>
    <w:rsid w:val="00564F18"/>
    <w:rsid w:val="00564FA8"/>
    <w:rsid w:val="005650CD"/>
    <w:rsid w:val="0056544B"/>
    <w:rsid w:val="00565AB6"/>
    <w:rsid w:val="00565D77"/>
    <w:rsid w:val="00566152"/>
    <w:rsid w:val="00566386"/>
    <w:rsid w:val="00566BE9"/>
    <w:rsid w:val="00567A78"/>
    <w:rsid w:val="00567CB4"/>
    <w:rsid w:val="00567CCA"/>
    <w:rsid w:val="00570074"/>
    <w:rsid w:val="0057010A"/>
    <w:rsid w:val="0057014D"/>
    <w:rsid w:val="005706A1"/>
    <w:rsid w:val="00570C43"/>
    <w:rsid w:val="00570E30"/>
    <w:rsid w:val="0057101C"/>
    <w:rsid w:val="005712B1"/>
    <w:rsid w:val="0057140B"/>
    <w:rsid w:val="005719BC"/>
    <w:rsid w:val="00571D7A"/>
    <w:rsid w:val="00571D9D"/>
    <w:rsid w:val="005721B4"/>
    <w:rsid w:val="00572253"/>
    <w:rsid w:val="00572387"/>
    <w:rsid w:val="0057247A"/>
    <w:rsid w:val="00572480"/>
    <w:rsid w:val="005724C7"/>
    <w:rsid w:val="00572BB2"/>
    <w:rsid w:val="00572C60"/>
    <w:rsid w:val="00572DB2"/>
    <w:rsid w:val="00573375"/>
    <w:rsid w:val="005733B3"/>
    <w:rsid w:val="00573548"/>
    <w:rsid w:val="005743B6"/>
    <w:rsid w:val="00574812"/>
    <w:rsid w:val="005748C5"/>
    <w:rsid w:val="00574929"/>
    <w:rsid w:val="0057493E"/>
    <w:rsid w:val="00574FA5"/>
    <w:rsid w:val="005750A2"/>
    <w:rsid w:val="005757AB"/>
    <w:rsid w:val="0057591A"/>
    <w:rsid w:val="00575969"/>
    <w:rsid w:val="00575A5C"/>
    <w:rsid w:val="00575E1D"/>
    <w:rsid w:val="005760B3"/>
    <w:rsid w:val="00576745"/>
    <w:rsid w:val="0057697F"/>
    <w:rsid w:val="00577563"/>
    <w:rsid w:val="00577890"/>
    <w:rsid w:val="0057792C"/>
    <w:rsid w:val="00577AA7"/>
    <w:rsid w:val="00577DFB"/>
    <w:rsid w:val="00580C44"/>
    <w:rsid w:val="0058118C"/>
    <w:rsid w:val="005811C3"/>
    <w:rsid w:val="005811DB"/>
    <w:rsid w:val="00581469"/>
    <w:rsid w:val="005814C0"/>
    <w:rsid w:val="0058156E"/>
    <w:rsid w:val="00581BE9"/>
    <w:rsid w:val="00581CFE"/>
    <w:rsid w:val="00581D9D"/>
    <w:rsid w:val="00581F1B"/>
    <w:rsid w:val="00582113"/>
    <w:rsid w:val="005824C9"/>
    <w:rsid w:val="00582B42"/>
    <w:rsid w:val="00583321"/>
    <w:rsid w:val="00583716"/>
    <w:rsid w:val="005838C6"/>
    <w:rsid w:val="005842FF"/>
    <w:rsid w:val="00584CFB"/>
    <w:rsid w:val="00584E3F"/>
    <w:rsid w:val="00585628"/>
    <w:rsid w:val="00585694"/>
    <w:rsid w:val="00585727"/>
    <w:rsid w:val="00585E5D"/>
    <w:rsid w:val="00585F5D"/>
    <w:rsid w:val="00585F87"/>
    <w:rsid w:val="0058666F"/>
    <w:rsid w:val="0058680E"/>
    <w:rsid w:val="00587058"/>
    <w:rsid w:val="005875F6"/>
    <w:rsid w:val="0058774C"/>
    <w:rsid w:val="0059056C"/>
    <w:rsid w:val="00590595"/>
    <w:rsid w:val="005907FB"/>
    <w:rsid w:val="00590BEF"/>
    <w:rsid w:val="00590CA2"/>
    <w:rsid w:val="00590CD5"/>
    <w:rsid w:val="00590D9D"/>
    <w:rsid w:val="00590F4A"/>
    <w:rsid w:val="00590FF1"/>
    <w:rsid w:val="00591296"/>
    <w:rsid w:val="00591690"/>
    <w:rsid w:val="00592277"/>
    <w:rsid w:val="0059240C"/>
    <w:rsid w:val="00593817"/>
    <w:rsid w:val="005940D7"/>
    <w:rsid w:val="005949E1"/>
    <w:rsid w:val="005950C1"/>
    <w:rsid w:val="005951BE"/>
    <w:rsid w:val="00596025"/>
    <w:rsid w:val="0059626E"/>
    <w:rsid w:val="0059637D"/>
    <w:rsid w:val="00596390"/>
    <w:rsid w:val="005965AE"/>
    <w:rsid w:val="005965BC"/>
    <w:rsid w:val="00596948"/>
    <w:rsid w:val="00596A2D"/>
    <w:rsid w:val="005970C1"/>
    <w:rsid w:val="005971DC"/>
    <w:rsid w:val="00597674"/>
    <w:rsid w:val="00597B6D"/>
    <w:rsid w:val="00597E21"/>
    <w:rsid w:val="00597E73"/>
    <w:rsid w:val="005A033F"/>
    <w:rsid w:val="005A0610"/>
    <w:rsid w:val="005A0A2A"/>
    <w:rsid w:val="005A0B1F"/>
    <w:rsid w:val="005A0B89"/>
    <w:rsid w:val="005A14B0"/>
    <w:rsid w:val="005A199F"/>
    <w:rsid w:val="005A1EA3"/>
    <w:rsid w:val="005A2239"/>
    <w:rsid w:val="005A26A7"/>
    <w:rsid w:val="005A2B1E"/>
    <w:rsid w:val="005A31BF"/>
    <w:rsid w:val="005A3688"/>
    <w:rsid w:val="005A3B1A"/>
    <w:rsid w:val="005A3C37"/>
    <w:rsid w:val="005A3DF8"/>
    <w:rsid w:val="005A3E26"/>
    <w:rsid w:val="005A4029"/>
    <w:rsid w:val="005A47F2"/>
    <w:rsid w:val="005A49A8"/>
    <w:rsid w:val="005A4C2A"/>
    <w:rsid w:val="005A50D4"/>
    <w:rsid w:val="005A5657"/>
    <w:rsid w:val="005A5817"/>
    <w:rsid w:val="005A59E2"/>
    <w:rsid w:val="005A5B39"/>
    <w:rsid w:val="005A5D92"/>
    <w:rsid w:val="005A6767"/>
    <w:rsid w:val="005A6900"/>
    <w:rsid w:val="005A707A"/>
    <w:rsid w:val="005A7AF9"/>
    <w:rsid w:val="005A7FA4"/>
    <w:rsid w:val="005B01E5"/>
    <w:rsid w:val="005B0878"/>
    <w:rsid w:val="005B098C"/>
    <w:rsid w:val="005B09A8"/>
    <w:rsid w:val="005B0ABB"/>
    <w:rsid w:val="005B0B6C"/>
    <w:rsid w:val="005B0EED"/>
    <w:rsid w:val="005B0F21"/>
    <w:rsid w:val="005B13B7"/>
    <w:rsid w:val="005B13C1"/>
    <w:rsid w:val="005B1512"/>
    <w:rsid w:val="005B16FA"/>
    <w:rsid w:val="005B1FD7"/>
    <w:rsid w:val="005B2661"/>
    <w:rsid w:val="005B275D"/>
    <w:rsid w:val="005B27FF"/>
    <w:rsid w:val="005B2815"/>
    <w:rsid w:val="005B2B5A"/>
    <w:rsid w:val="005B30EE"/>
    <w:rsid w:val="005B324F"/>
    <w:rsid w:val="005B34A0"/>
    <w:rsid w:val="005B3809"/>
    <w:rsid w:val="005B38B5"/>
    <w:rsid w:val="005B3C11"/>
    <w:rsid w:val="005B3C5F"/>
    <w:rsid w:val="005B3DD7"/>
    <w:rsid w:val="005B42E2"/>
    <w:rsid w:val="005B43F3"/>
    <w:rsid w:val="005B48E7"/>
    <w:rsid w:val="005B4B11"/>
    <w:rsid w:val="005B5ADD"/>
    <w:rsid w:val="005B602C"/>
    <w:rsid w:val="005B638A"/>
    <w:rsid w:val="005B65CE"/>
    <w:rsid w:val="005B65D6"/>
    <w:rsid w:val="005B673E"/>
    <w:rsid w:val="005B6BB7"/>
    <w:rsid w:val="005B6CC5"/>
    <w:rsid w:val="005B72DA"/>
    <w:rsid w:val="005B77F0"/>
    <w:rsid w:val="005B7D36"/>
    <w:rsid w:val="005C06E2"/>
    <w:rsid w:val="005C09EA"/>
    <w:rsid w:val="005C0B3C"/>
    <w:rsid w:val="005C0E7D"/>
    <w:rsid w:val="005C1CE9"/>
    <w:rsid w:val="005C1DDD"/>
    <w:rsid w:val="005C1DF1"/>
    <w:rsid w:val="005C1DFB"/>
    <w:rsid w:val="005C1E74"/>
    <w:rsid w:val="005C1F81"/>
    <w:rsid w:val="005C226B"/>
    <w:rsid w:val="005C2C0B"/>
    <w:rsid w:val="005C32DA"/>
    <w:rsid w:val="005C362D"/>
    <w:rsid w:val="005C3C6A"/>
    <w:rsid w:val="005C46F6"/>
    <w:rsid w:val="005C5B42"/>
    <w:rsid w:val="005C60BB"/>
    <w:rsid w:val="005C6111"/>
    <w:rsid w:val="005C6225"/>
    <w:rsid w:val="005C6432"/>
    <w:rsid w:val="005C69A0"/>
    <w:rsid w:val="005C6BE7"/>
    <w:rsid w:val="005C6EDC"/>
    <w:rsid w:val="005C6F10"/>
    <w:rsid w:val="005C7405"/>
    <w:rsid w:val="005C741A"/>
    <w:rsid w:val="005C7533"/>
    <w:rsid w:val="005C7615"/>
    <w:rsid w:val="005C79B6"/>
    <w:rsid w:val="005C7BA6"/>
    <w:rsid w:val="005C7CE0"/>
    <w:rsid w:val="005C7D8B"/>
    <w:rsid w:val="005C7E85"/>
    <w:rsid w:val="005D0253"/>
    <w:rsid w:val="005D0CF4"/>
    <w:rsid w:val="005D15B4"/>
    <w:rsid w:val="005D1A50"/>
    <w:rsid w:val="005D1A5F"/>
    <w:rsid w:val="005D1EEE"/>
    <w:rsid w:val="005D2518"/>
    <w:rsid w:val="005D28AF"/>
    <w:rsid w:val="005D29D8"/>
    <w:rsid w:val="005D2F41"/>
    <w:rsid w:val="005D34F4"/>
    <w:rsid w:val="005D373A"/>
    <w:rsid w:val="005D38E4"/>
    <w:rsid w:val="005D3A51"/>
    <w:rsid w:val="005D4214"/>
    <w:rsid w:val="005D465C"/>
    <w:rsid w:val="005D4CD4"/>
    <w:rsid w:val="005D4EC6"/>
    <w:rsid w:val="005D538B"/>
    <w:rsid w:val="005D5B98"/>
    <w:rsid w:val="005D5D3A"/>
    <w:rsid w:val="005D5D74"/>
    <w:rsid w:val="005D5F5A"/>
    <w:rsid w:val="005D74D2"/>
    <w:rsid w:val="005D7570"/>
    <w:rsid w:val="005D765B"/>
    <w:rsid w:val="005D7F3C"/>
    <w:rsid w:val="005E08F4"/>
    <w:rsid w:val="005E0A85"/>
    <w:rsid w:val="005E1C94"/>
    <w:rsid w:val="005E1E06"/>
    <w:rsid w:val="005E1ECB"/>
    <w:rsid w:val="005E2194"/>
    <w:rsid w:val="005E226F"/>
    <w:rsid w:val="005E26C1"/>
    <w:rsid w:val="005E2E3C"/>
    <w:rsid w:val="005E2EA9"/>
    <w:rsid w:val="005E322F"/>
    <w:rsid w:val="005E3A47"/>
    <w:rsid w:val="005E3F6E"/>
    <w:rsid w:val="005E45C4"/>
    <w:rsid w:val="005E4BD4"/>
    <w:rsid w:val="005E5078"/>
    <w:rsid w:val="005E5A7E"/>
    <w:rsid w:val="005E5B37"/>
    <w:rsid w:val="005E5C1B"/>
    <w:rsid w:val="005E6778"/>
    <w:rsid w:val="005E6B1D"/>
    <w:rsid w:val="005E7246"/>
    <w:rsid w:val="005E7470"/>
    <w:rsid w:val="005E77ED"/>
    <w:rsid w:val="005F049B"/>
    <w:rsid w:val="005F06AE"/>
    <w:rsid w:val="005F0E92"/>
    <w:rsid w:val="005F0ED9"/>
    <w:rsid w:val="005F0FCE"/>
    <w:rsid w:val="005F11FF"/>
    <w:rsid w:val="005F1442"/>
    <w:rsid w:val="005F1643"/>
    <w:rsid w:val="005F21FE"/>
    <w:rsid w:val="005F29F7"/>
    <w:rsid w:val="005F2A42"/>
    <w:rsid w:val="005F2BB9"/>
    <w:rsid w:val="005F2D39"/>
    <w:rsid w:val="005F349A"/>
    <w:rsid w:val="005F3616"/>
    <w:rsid w:val="005F3AA7"/>
    <w:rsid w:val="005F3C9E"/>
    <w:rsid w:val="005F40E9"/>
    <w:rsid w:val="005F445E"/>
    <w:rsid w:val="005F4785"/>
    <w:rsid w:val="005F58B8"/>
    <w:rsid w:val="005F5965"/>
    <w:rsid w:val="005F5DAB"/>
    <w:rsid w:val="005F609F"/>
    <w:rsid w:val="005F625E"/>
    <w:rsid w:val="005F64A8"/>
    <w:rsid w:val="005F64E1"/>
    <w:rsid w:val="005F664E"/>
    <w:rsid w:val="005F68C8"/>
    <w:rsid w:val="005F68EE"/>
    <w:rsid w:val="006000F9"/>
    <w:rsid w:val="006001CF"/>
    <w:rsid w:val="00600329"/>
    <w:rsid w:val="006009EB"/>
    <w:rsid w:val="00600BBC"/>
    <w:rsid w:val="00601589"/>
    <w:rsid w:val="00602359"/>
    <w:rsid w:val="00602660"/>
    <w:rsid w:val="00602B79"/>
    <w:rsid w:val="00603916"/>
    <w:rsid w:val="0060396B"/>
    <w:rsid w:val="00604065"/>
    <w:rsid w:val="00604112"/>
    <w:rsid w:val="00604DF5"/>
    <w:rsid w:val="00604FAB"/>
    <w:rsid w:val="006056BD"/>
    <w:rsid w:val="006058BF"/>
    <w:rsid w:val="00605A9F"/>
    <w:rsid w:val="006061A5"/>
    <w:rsid w:val="006061DF"/>
    <w:rsid w:val="006062E9"/>
    <w:rsid w:val="0060659D"/>
    <w:rsid w:val="00606653"/>
    <w:rsid w:val="00606A87"/>
    <w:rsid w:val="00606CE0"/>
    <w:rsid w:val="006070EB"/>
    <w:rsid w:val="00607325"/>
    <w:rsid w:val="00607C69"/>
    <w:rsid w:val="0061081A"/>
    <w:rsid w:val="00610903"/>
    <w:rsid w:val="00610C11"/>
    <w:rsid w:val="00610D1C"/>
    <w:rsid w:val="00610D59"/>
    <w:rsid w:val="006117B1"/>
    <w:rsid w:val="00612A4E"/>
    <w:rsid w:val="00613291"/>
    <w:rsid w:val="006133FF"/>
    <w:rsid w:val="006134E5"/>
    <w:rsid w:val="0061366B"/>
    <w:rsid w:val="00613812"/>
    <w:rsid w:val="00613825"/>
    <w:rsid w:val="006138F1"/>
    <w:rsid w:val="006140D4"/>
    <w:rsid w:val="006147ED"/>
    <w:rsid w:val="00615556"/>
    <w:rsid w:val="00615735"/>
    <w:rsid w:val="00615F03"/>
    <w:rsid w:val="00616328"/>
    <w:rsid w:val="0061648E"/>
    <w:rsid w:val="00616EE1"/>
    <w:rsid w:val="00616FCD"/>
    <w:rsid w:val="0061737E"/>
    <w:rsid w:val="0061741F"/>
    <w:rsid w:val="00617704"/>
    <w:rsid w:val="006178BF"/>
    <w:rsid w:val="00617A68"/>
    <w:rsid w:val="0062042B"/>
    <w:rsid w:val="00620610"/>
    <w:rsid w:val="00620641"/>
    <w:rsid w:val="00620868"/>
    <w:rsid w:val="006213EB"/>
    <w:rsid w:val="006213FF"/>
    <w:rsid w:val="00621AC6"/>
    <w:rsid w:val="00621E3D"/>
    <w:rsid w:val="00621E84"/>
    <w:rsid w:val="0062202F"/>
    <w:rsid w:val="006222BB"/>
    <w:rsid w:val="006222F3"/>
    <w:rsid w:val="00623010"/>
    <w:rsid w:val="00623237"/>
    <w:rsid w:val="00623637"/>
    <w:rsid w:val="0062448C"/>
    <w:rsid w:val="006244D5"/>
    <w:rsid w:val="00624B72"/>
    <w:rsid w:val="00624E91"/>
    <w:rsid w:val="006257FD"/>
    <w:rsid w:val="00625E91"/>
    <w:rsid w:val="00626353"/>
    <w:rsid w:val="0062656E"/>
    <w:rsid w:val="00626579"/>
    <w:rsid w:val="00626695"/>
    <w:rsid w:val="006267BD"/>
    <w:rsid w:val="00627211"/>
    <w:rsid w:val="0062728D"/>
    <w:rsid w:val="006273E4"/>
    <w:rsid w:val="00627456"/>
    <w:rsid w:val="00627517"/>
    <w:rsid w:val="006275A7"/>
    <w:rsid w:val="00627B70"/>
    <w:rsid w:val="006301A7"/>
    <w:rsid w:val="00630258"/>
    <w:rsid w:val="006305FA"/>
    <w:rsid w:val="00631752"/>
    <w:rsid w:val="006317D6"/>
    <w:rsid w:val="006317D7"/>
    <w:rsid w:val="00631876"/>
    <w:rsid w:val="00631E3A"/>
    <w:rsid w:val="00631FB6"/>
    <w:rsid w:val="00632393"/>
    <w:rsid w:val="006324E5"/>
    <w:rsid w:val="006327A6"/>
    <w:rsid w:val="00632D52"/>
    <w:rsid w:val="0063342B"/>
    <w:rsid w:val="00633F38"/>
    <w:rsid w:val="006341D7"/>
    <w:rsid w:val="00634423"/>
    <w:rsid w:val="006344DE"/>
    <w:rsid w:val="0063457E"/>
    <w:rsid w:val="006348A4"/>
    <w:rsid w:val="00635255"/>
    <w:rsid w:val="006354CD"/>
    <w:rsid w:val="006354CF"/>
    <w:rsid w:val="00635667"/>
    <w:rsid w:val="00635743"/>
    <w:rsid w:val="006357A1"/>
    <w:rsid w:val="006357F9"/>
    <w:rsid w:val="0063581F"/>
    <w:rsid w:val="00635C73"/>
    <w:rsid w:val="0063635E"/>
    <w:rsid w:val="00636550"/>
    <w:rsid w:val="00636B0A"/>
    <w:rsid w:val="00636BD3"/>
    <w:rsid w:val="00636EEE"/>
    <w:rsid w:val="0063722F"/>
    <w:rsid w:val="00637326"/>
    <w:rsid w:val="00637981"/>
    <w:rsid w:val="00637FF0"/>
    <w:rsid w:val="006400A9"/>
    <w:rsid w:val="00640289"/>
    <w:rsid w:val="00640645"/>
    <w:rsid w:val="0064067B"/>
    <w:rsid w:val="00640D57"/>
    <w:rsid w:val="0064125A"/>
    <w:rsid w:val="0064172E"/>
    <w:rsid w:val="00641849"/>
    <w:rsid w:val="00641C02"/>
    <w:rsid w:val="006422E7"/>
    <w:rsid w:val="006425C2"/>
    <w:rsid w:val="00642C39"/>
    <w:rsid w:val="00642E6D"/>
    <w:rsid w:val="00642E9D"/>
    <w:rsid w:val="006435E1"/>
    <w:rsid w:val="0064370E"/>
    <w:rsid w:val="0064372A"/>
    <w:rsid w:val="00643C90"/>
    <w:rsid w:val="00643E97"/>
    <w:rsid w:val="006440AB"/>
    <w:rsid w:val="006442CC"/>
    <w:rsid w:val="0064440F"/>
    <w:rsid w:val="00644617"/>
    <w:rsid w:val="00644A80"/>
    <w:rsid w:val="00644B75"/>
    <w:rsid w:val="00644FA2"/>
    <w:rsid w:val="006450C7"/>
    <w:rsid w:val="006455CE"/>
    <w:rsid w:val="006457F5"/>
    <w:rsid w:val="00645A65"/>
    <w:rsid w:val="00645BB4"/>
    <w:rsid w:val="006462CA"/>
    <w:rsid w:val="0064682A"/>
    <w:rsid w:val="00647B21"/>
    <w:rsid w:val="00647C8E"/>
    <w:rsid w:val="0065129F"/>
    <w:rsid w:val="00651BA6"/>
    <w:rsid w:val="00651C99"/>
    <w:rsid w:val="00651F1D"/>
    <w:rsid w:val="0065276A"/>
    <w:rsid w:val="006528B9"/>
    <w:rsid w:val="00652C8A"/>
    <w:rsid w:val="00652FAA"/>
    <w:rsid w:val="00653335"/>
    <w:rsid w:val="006535DC"/>
    <w:rsid w:val="006537DB"/>
    <w:rsid w:val="00653B9E"/>
    <w:rsid w:val="00653DDB"/>
    <w:rsid w:val="006545CC"/>
    <w:rsid w:val="0065473C"/>
    <w:rsid w:val="006549CB"/>
    <w:rsid w:val="00654A3A"/>
    <w:rsid w:val="00654D66"/>
    <w:rsid w:val="00654F5E"/>
    <w:rsid w:val="006556CC"/>
    <w:rsid w:val="00655F19"/>
    <w:rsid w:val="00656084"/>
    <w:rsid w:val="00656391"/>
    <w:rsid w:val="0065678F"/>
    <w:rsid w:val="00656CD0"/>
    <w:rsid w:val="00656E8D"/>
    <w:rsid w:val="0065720C"/>
    <w:rsid w:val="006572D2"/>
    <w:rsid w:val="006573A8"/>
    <w:rsid w:val="00657AA7"/>
    <w:rsid w:val="00657B03"/>
    <w:rsid w:val="00657BFB"/>
    <w:rsid w:val="0066012D"/>
    <w:rsid w:val="0066068B"/>
    <w:rsid w:val="0066074A"/>
    <w:rsid w:val="006607A4"/>
    <w:rsid w:val="0066081D"/>
    <w:rsid w:val="00661528"/>
    <w:rsid w:val="006618CB"/>
    <w:rsid w:val="00661BEA"/>
    <w:rsid w:val="00661FB3"/>
    <w:rsid w:val="006621D6"/>
    <w:rsid w:val="0066247E"/>
    <w:rsid w:val="0066294F"/>
    <w:rsid w:val="00663514"/>
    <w:rsid w:val="00663613"/>
    <w:rsid w:val="00663A8B"/>
    <w:rsid w:val="00663E53"/>
    <w:rsid w:val="006644BC"/>
    <w:rsid w:val="00664629"/>
    <w:rsid w:val="006647D5"/>
    <w:rsid w:val="006651CF"/>
    <w:rsid w:val="00665392"/>
    <w:rsid w:val="0066579B"/>
    <w:rsid w:val="00665C65"/>
    <w:rsid w:val="00665CCC"/>
    <w:rsid w:val="00665ED6"/>
    <w:rsid w:val="00666414"/>
    <w:rsid w:val="00666596"/>
    <w:rsid w:val="006665D9"/>
    <w:rsid w:val="0066710C"/>
    <w:rsid w:val="006672AB"/>
    <w:rsid w:val="00667B7B"/>
    <w:rsid w:val="00667E50"/>
    <w:rsid w:val="00667FF3"/>
    <w:rsid w:val="0067060A"/>
    <w:rsid w:val="00670811"/>
    <w:rsid w:val="00670B6B"/>
    <w:rsid w:val="00671211"/>
    <w:rsid w:val="006716A5"/>
    <w:rsid w:val="00671992"/>
    <w:rsid w:val="006722A3"/>
    <w:rsid w:val="0067246E"/>
    <w:rsid w:val="00672674"/>
    <w:rsid w:val="00672793"/>
    <w:rsid w:val="00672C3D"/>
    <w:rsid w:val="0067354B"/>
    <w:rsid w:val="0067382D"/>
    <w:rsid w:val="0067383D"/>
    <w:rsid w:val="00673885"/>
    <w:rsid w:val="006738A7"/>
    <w:rsid w:val="006739B8"/>
    <w:rsid w:val="0067419C"/>
    <w:rsid w:val="006744C1"/>
    <w:rsid w:val="006748C4"/>
    <w:rsid w:val="00675D6B"/>
    <w:rsid w:val="006761ED"/>
    <w:rsid w:val="006765D7"/>
    <w:rsid w:val="00676619"/>
    <w:rsid w:val="0067721A"/>
    <w:rsid w:val="006772D1"/>
    <w:rsid w:val="006778CB"/>
    <w:rsid w:val="00677DF5"/>
    <w:rsid w:val="006803DF"/>
    <w:rsid w:val="0068046A"/>
    <w:rsid w:val="006804F4"/>
    <w:rsid w:val="00680667"/>
    <w:rsid w:val="00680693"/>
    <w:rsid w:val="006806C3"/>
    <w:rsid w:val="00680B8C"/>
    <w:rsid w:val="00680F65"/>
    <w:rsid w:val="006810A6"/>
    <w:rsid w:val="00681D41"/>
    <w:rsid w:val="00681E34"/>
    <w:rsid w:val="00681FFE"/>
    <w:rsid w:val="0068279F"/>
    <w:rsid w:val="00682812"/>
    <w:rsid w:val="00683014"/>
    <w:rsid w:val="00683433"/>
    <w:rsid w:val="00683596"/>
    <w:rsid w:val="0068444D"/>
    <w:rsid w:val="006846E0"/>
    <w:rsid w:val="00684717"/>
    <w:rsid w:val="0068483E"/>
    <w:rsid w:val="0068499A"/>
    <w:rsid w:val="00684B52"/>
    <w:rsid w:val="00684BDC"/>
    <w:rsid w:val="00685CF5"/>
    <w:rsid w:val="00685DDB"/>
    <w:rsid w:val="00685EA4"/>
    <w:rsid w:val="006860F2"/>
    <w:rsid w:val="0068697E"/>
    <w:rsid w:val="00686C88"/>
    <w:rsid w:val="00686CD5"/>
    <w:rsid w:val="00686FF0"/>
    <w:rsid w:val="006871CA"/>
    <w:rsid w:val="00687535"/>
    <w:rsid w:val="00687764"/>
    <w:rsid w:val="00687893"/>
    <w:rsid w:val="00687DE5"/>
    <w:rsid w:val="00687ED0"/>
    <w:rsid w:val="006900BB"/>
    <w:rsid w:val="006901D4"/>
    <w:rsid w:val="0069037A"/>
    <w:rsid w:val="006907AF"/>
    <w:rsid w:val="00690AC1"/>
    <w:rsid w:val="00691502"/>
    <w:rsid w:val="0069162F"/>
    <w:rsid w:val="00691733"/>
    <w:rsid w:val="006918E6"/>
    <w:rsid w:val="00691BBD"/>
    <w:rsid w:val="00691C74"/>
    <w:rsid w:val="00691FA3"/>
    <w:rsid w:val="00691FA9"/>
    <w:rsid w:val="00692185"/>
    <w:rsid w:val="006921E1"/>
    <w:rsid w:val="00692202"/>
    <w:rsid w:val="00692569"/>
    <w:rsid w:val="00692612"/>
    <w:rsid w:val="0069293F"/>
    <w:rsid w:val="00692ABD"/>
    <w:rsid w:val="00692B49"/>
    <w:rsid w:val="00692C71"/>
    <w:rsid w:val="00692C89"/>
    <w:rsid w:val="0069318B"/>
    <w:rsid w:val="00693AEE"/>
    <w:rsid w:val="0069438E"/>
    <w:rsid w:val="00694CEA"/>
    <w:rsid w:val="00694D02"/>
    <w:rsid w:val="00694DE3"/>
    <w:rsid w:val="00694E21"/>
    <w:rsid w:val="00695C5E"/>
    <w:rsid w:val="00695E90"/>
    <w:rsid w:val="00695F22"/>
    <w:rsid w:val="0069625A"/>
    <w:rsid w:val="00696322"/>
    <w:rsid w:val="00696501"/>
    <w:rsid w:val="006967AA"/>
    <w:rsid w:val="006968BE"/>
    <w:rsid w:val="00696B42"/>
    <w:rsid w:val="00696B87"/>
    <w:rsid w:val="00696B95"/>
    <w:rsid w:val="00696F48"/>
    <w:rsid w:val="0069720F"/>
    <w:rsid w:val="00697480"/>
    <w:rsid w:val="0069762C"/>
    <w:rsid w:val="00697680"/>
    <w:rsid w:val="00697717"/>
    <w:rsid w:val="006978E2"/>
    <w:rsid w:val="006A062F"/>
    <w:rsid w:val="006A063B"/>
    <w:rsid w:val="006A06E8"/>
    <w:rsid w:val="006A074B"/>
    <w:rsid w:val="006A09B3"/>
    <w:rsid w:val="006A09B7"/>
    <w:rsid w:val="006A0BD4"/>
    <w:rsid w:val="006A0DF8"/>
    <w:rsid w:val="006A1445"/>
    <w:rsid w:val="006A1660"/>
    <w:rsid w:val="006A1943"/>
    <w:rsid w:val="006A1A7C"/>
    <w:rsid w:val="006A1CE3"/>
    <w:rsid w:val="006A2105"/>
    <w:rsid w:val="006A265C"/>
    <w:rsid w:val="006A283E"/>
    <w:rsid w:val="006A2B33"/>
    <w:rsid w:val="006A2BFA"/>
    <w:rsid w:val="006A2CC8"/>
    <w:rsid w:val="006A2E5E"/>
    <w:rsid w:val="006A2F4C"/>
    <w:rsid w:val="006A3F8B"/>
    <w:rsid w:val="006A4201"/>
    <w:rsid w:val="006A4B70"/>
    <w:rsid w:val="006A4CC3"/>
    <w:rsid w:val="006A4CE1"/>
    <w:rsid w:val="006A4EDD"/>
    <w:rsid w:val="006A4EF5"/>
    <w:rsid w:val="006A507A"/>
    <w:rsid w:val="006A531B"/>
    <w:rsid w:val="006A532F"/>
    <w:rsid w:val="006A53FB"/>
    <w:rsid w:val="006A5AA2"/>
    <w:rsid w:val="006A5AEF"/>
    <w:rsid w:val="006A5C35"/>
    <w:rsid w:val="006A5D2C"/>
    <w:rsid w:val="006A6414"/>
    <w:rsid w:val="006A681E"/>
    <w:rsid w:val="006A6A06"/>
    <w:rsid w:val="006A6BE5"/>
    <w:rsid w:val="006A6E6F"/>
    <w:rsid w:val="006A6E92"/>
    <w:rsid w:val="006A6F19"/>
    <w:rsid w:val="006A7414"/>
    <w:rsid w:val="006A7744"/>
    <w:rsid w:val="006A7ACA"/>
    <w:rsid w:val="006A7EC8"/>
    <w:rsid w:val="006B00AD"/>
    <w:rsid w:val="006B02FF"/>
    <w:rsid w:val="006B0836"/>
    <w:rsid w:val="006B11D3"/>
    <w:rsid w:val="006B1A30"/>
    <w:rsid w:val="006B1E81"/>
    <w:rsid w:val="006B1F18"/>
    <w:rsid w:val="006B1F3D"/>
    <w:rsid w:val="006B2BC8"/>
    <w:rsid w:val="006B2EB3"/>
    <w:rsid w:val="006B2FA7"/>
    <w:rsid w:val="006B3034"/>
    <w:rsid w:val="006B3126"/>
    <w:rsid w:val="006B3BAE"/>
    <w:rsid w:val="006B406E"/>
    <w:rsid w:val="006B41C9"/>
    <w:rsid w:val="006B4A62"/>
    <w:rsid w:val="006B4DE8"/>
    <w:rsid w:val="006B4E85"/>
    <w:rsid w:val="006B4F42"/>
    <w:rsid w:val="006B52F8"/>
    <w:rsid w:val="006B5500"/>
    <w:rsid w:val="006B5502"/>
    <w:rsid w:val="006B656C"/>
    <w:rsid w:val="006B67C4"/>
    <w:rsid w:val="006B6835"/>
    <w:rsid w:val="006B6E35"/>
    <w:rsid w:val="006B7027"/>
    <w:rsid w:val="006B77C7"/>
    <w:rsid w:val="006B7C3E"/>
    <w:rsid w:val="006C009D"/>
    <w:rsid w:val="006C0492"/>
    <w:rsid w:val="006C0D15"/>
    <w:rsid w:val="006C0E15"/>
    <w:rsid w:val="006C1052"/>
    <w:rsid w:val="006C1A08"/>
    <w:rsid w:val="006C1AFE"/>
    <w:rsid w:val="006C1B96"/>
    <w:rsid w:val="006C1C00"/>
    <w:rsid w:val="006C1F13"/>
    <w:rsid w:val="006C278D"/>
    <w:rsid w:val="006C2B5E"/>
    <w:rsid w:val="006C2BCE"/>
    <w:rsid w:val="006C2EC2"/>
    <w:rsid w:val="006C302D"/>
    <w:rsid w:val="006C31EC"/>
    <w:rsid w:val="006C3310"/>
    <w:rsid w:val="006C3354"/>
    <w:rsid w:val="006C36BB"/>
    <w:rsid w:val="006C39F7"/>
    <w:rsid w:val="006C3E54"/>
    <w:rsid w:val="006C457D"/>
    <w:rsid w:val="006C50DD"/>
    <w:rsid w:val="006C5439"/>
    <w:rsid w:val="006C554B"/>
    <w:rsid w:val="006C5592"/>
    <w:rsid w:val="006C576B"/>
    <w:rsid w:val="006C5F5C"/>
    <w:rsid w:val="006C6278"/>
    <w:rsid w:val="006C6709"/>
    <w:rsid w:val="006C6842"/>
    <w:rsid w:val="006C6FA4"/>
    <w:rsid w:val="006C72DA"/>
    <w:rsid w:val="006C72E4"/>
    <w:rsid w:val="006C73FC"/>
    <w:rsid w:val="006C74E9"/>
    <w:rsid w:val="006C7C4B"/>
    <w:rsid w:val="006D0BE3"/>
    <w:rsid w:val="006D0BE9"/>
    <w:rsid w:val="006D0CA1"/>
    <w:rsid w:val="006D1506"/>
    <w:rsid w:val="006D15D4"/>
    <w:rsid w:val="006D1794"/>
    <w:rsid w:val="006D1A71"/>
    <w:rsid w:val="006D1DB7"/>
    <w:rsid w:val="006D1E45"/>
    <w:rsid w:val="006D222C"/>
    <w:rsid w:val="006D2692"/>
    <w:rsid w:val="006D3B3D"/>
    <w:rsid w:val="006D49AB"/>
    <w:rsid w:val="006D4A2A"/>
    <w:rsid w:val="006D508C"/>
    <w:rsid w:val="006D5621"/>
    <w:rsid w:val="006D5A0D"/>
    <w:rsid w:val="006D5AAF"/>
    <w:rsid w:val="006D5D1E"/>
    <w:rsid w:val="006D5D35"/>
    <w:rsid w:val="006D5D71"/>
    <w:rsid w:val="006D613C"/>
    <w:rsid w:val="006D6DA0"/>
    <w:rsid w:val="006D6E39"/>
    <w:rsid w:val="006D7226"/>
    <w:rsid w:val="006D7265"/>
    <w:rsid w:val="006D734D"/>
    <w:rsid w:val="006D746D"/>
    <w:rsid w:val="006D7682"/>
    <w:rsid w:val="006D78BB"/>
    <w:rsid w:val="006D798E"/>
    <w:rsid w:val="006D7A58"/>
    <w:rsid w:val="006D7D14"/>
    <w:rsid w:val="006D7FCE"/>
    <w:rsid w:val="006D7FD3"/>
    <w:rsid w:val="006E03A0"/>
    <w:rsid w:val="006E0582"/>
    <w:rsid w:val="006E0657"/>
    <w:rsid w:val="006E0682"/>
    <w:rsid w:val="006E0C0C"/>
    <w:rsid w:val="006E105D"/>
    <w:rsid w:val="006E1395"/>
    <w:rsid w:val="006E15D4"/>
    <w:rsid w:val="006E163D"/>
    <w:rsid w:val="006E1E0D"/>
    <w:rsid w:val="006E2013"/>
    <w:rsid w:val="006E2133"/>
    <w:rsid w:val="006E2188"/>
    <w:rsid w:val="006E2285"/>
    <w:rsid w:val="006E26C4"/>
    <w:rsid w:val="006E2C13"/>
    <w:rsid w:val="006E306F"/>
    <w:rsid w:val="006E30E1"/>
    <w:rsid w:val="006E31FC"/>
    <w:rsid w:val="006E347E"/>
    <w:rsid w:val="006E3AE2"/>
    <w:rsid w:val="006E3BD8"/>
    <w:rsid w:val="006E3C45"/>
    <w:rsid w:val="006E3E1F"/>
    <w:rsid w:val="006E3E57"/>
    <w:rsid w:val="006E3F0B"/>
    <w:rsid w:val="006E4050"/>
    <w:rsid w:val="006E4094"/>
    <w:rsid w:val="006E40B9"/>
    <w:rsid w:val="006E49AD"/>
    <w:rsid w:val="006E4B22"/>
    <w:rsid w:val="006E4D6C"/>
    <w:rsid w:val="006E4F36"/>
    <w:rsid w:val="006E51CF"/>
    <w:rsid w:val="006E537E"/>
    <w:rsid w:val="006E54D7"/>
    <w:rsid w:val="006E62DC"/>
    <w:rsid w:val="006E6AFB"/>
    <w:rsid w:val="006E6CCF"/>
    <w:rsid w:val="006E70A0"/>
    <w:rsid w:val="006E7315"/>
    <w:rsid w:val="006E75A6"/>
    <w:rsid w:val="006E7A2C"/>
    <w:rsid w:val="006E7E69"/>
    <w:rsid w:val="006E7F50"/>
    <w:rsid w:val="006F01E8"/>
    <w:rsid w:val="006F0899"/>
    <w:rsid w:val="006F0AA6"/>
    <w:rsid w:val="006F0BB4"/>
    <w:rsid w:val="006F1329"/>
    <w:rsid w:val="006F1A09"/>
    <w:rsid w:val="006F1BE6"/>
    <w:rsid w:val="006F1C22"/>
    <w:rsid w:val="006F1E28"/>
    <w:rsid w:val="006F26EB"/>
    <w:rsid w:val="006F2718"/>
    <w:rsid w:val="006F2959"/>
    <w:rsid w:val="006F2B43"/>
    <w:rsid w:val="006F2E36"/>
    <w:rsid w:val="006F3599"/>
    <w:rsid w:val="006F3802"/>
    <w:rsid w:val="006F53B3"/>
    <w:rsid w:val="006F59F7"/>
    <w:rsid w:val="006F6803"/>
    <w:rsid w:val="006F6A75"/>
    <w:rsid w:val="006F72D4"/>
    <w:rsid w:val="006F7612"/>
    <w:rsid w:val="006F768E"/>
    <w:rsid w:val="006F77A7"/>
    <w:rsid w:val="006F7CE7"/>
    <w:rsid w:val="00700192"/>
    <w:rsid w:val="0070019D"/>
    <w:rsid w:val="007002E3"/>
    <w:rsid w:val="00700550"/>
    <w:rsid w:val="0070067F"/>
    <w:rsid w:val="0070252C"/>
    <w:rsid w:val="00702536"/>
    <w:rsid w:val="0070277A"/>
    <w:rsid w:val="00702D34"/>
    <w:rsid w:val="00702E47"/>
    <w:rsid w:val="00702EA9"/>
    <w:rsid w:val="00703121"/>
    <w:rsid w:val="007034AE"/>
    <w:rsid w:val="00703660"/>
    <w:rsid w:val="00703759"/>
    <w:rsid w:val="0070382A"/>
    <w:rsid w:val="00703849"/>
    <w:rsid w:val="00703AA6"/>
    <w:rsid w:val="00703B39"/>
    <w:rsid w:val="00703BE1"/>
    <w:rsid w:val="00703E55"/>
    <w:rsid w:val="007045E1"/>
    <w:rsid w:val="007046CB"/>
    <w:rsid w:val="007048A2"/>
    <w:rsid w:val="00704B02"/>
    <w:rsid w:val="0070519F"/>
    <w:rsid w:val="00705307"/>
    <w:rsid w:val="007056BB"/>
    <w:rsid w:val="00705737"/>
    <w:rsid w:val="0070585C"/>
    <w:rsid w:val="00705BAD"/>
    <w:rsid w:val="00705DAF"/>
    <w:rsid w:val="007060EA"/>
    <w:rsid w:val="00706628"/>
    <w:rsid w:val="00706833"/>
    <w:rsid w:val="00706A79"/>
    <w:rsid w:val="00707497"/>
    <w:rsid w:val="00707796"/>
    <w:rsid w:val="00710527"/>
    <w:rsid w:val="00710815"/>
    <w:rsid w:val="00710CF4"/>
    <w:rsid w:val="00710F69"/>
    <w:rsid w:val="00710FD2"/>
    <w:rsid w:val="00711509"/>
    <w:rsid w:val="00711514"/>
    <w:rsid w:val="00711679"/>
    <w:rsid w:val="00711975"/>
    <w:rsid w:val="00711B2F"/>
    <w:rsid w:val="00711B74"/>
    <w:rsid w:val="00711DC6"/>
    <w:rsid w:val="00711F78"/>
    <w:rsid w:val="007124B5"/>
    <w:rsid w:val="007124D5"/>
    <w:rsid w:val="00712739"/>
    <w:rsid w:val="00712B81"/>
    <w:rsid w:val="00712BE3"/>
    <w:rsid w:val="00713376"/>
    <w:rsid w:val="00713417"/>
    <w:rsid w:val="00713564"/>
    <w:rsid w:val="00713BC7"/>
    <w:rsid w:val="00713E2C"/>
    <w:rsid w:val="007145B6"/>
    <w:rsid w:val="00714A06"/>
    <w:rsid w:val="00714BD6"/>
    <w:rsid w:val="00714E30"/>
    <w:rsid w:val="007153F1"/>
    <w:rsid w:val="007156FC"/>
    <w:rsid w:val="007164C6"/>
    <w:rsid w:val="007168C4"/>
    <w:rsid w:val="00716A1A"/>
    <w:rsid w:val="00716AB6"/>
    <w:rsid w:val="00717230"/>
    <w:rsid w:val="007174E1"/>
    <w:rsid w:val="0071771D"/>
    <w:rsid w:val="007177B2"/>
    <w:rsid w:val="007201DA"/>
    <w:rsid w:val="007208C1"/>
    <w:rsid w:val="00721551"/>
    <w:rsid w:val="007216E0"/>
    <w:rsid w:val="007217E9"/>
    <w:rsid w:val="0072183C"/>
    <w:rsid w:val="00721BAA"/>
    <w:rsid w:val="00721CF5"/>
    <w:rsid w:val="00721D88"/>
    <w:rsid w:val="00722457"/>
    <w:rsid w:val="00722D67"/>
    <w:rsid w:val="00723089"/>
    <w:rsid w:val="00723559"/>
    <w:rsid w:val="007237D3"/>
    <w:rsid w:val="00723DA5"/>
    <w:rsid w:val="00724118"/>
    <w:rsid w:val="007245B9"/>
    <w:rsid w:val="007247DF"/>
    <w:rsid w:val="00724945"/>
    <w:rsid w:val="00724C9D"/>
    <w:rsid w:val="00724D9D"/>
    <w:rsid w:val="00724E73"/>
    <w:rsid w:val="00725032"/>
    <w:rsid w:val="00725544"/>
    <w:rsid w:val="00725653"/>
    <w:rsid w:val="00725C3F"/>
    <w:rsid w:val="0072601C"/>
    <w:rsid w:val="00727935"/>
    <w:rsid w:val="007308C4"/>
    <w:rsid w:val="00730C73"/>
    <w:rsid w:val="00730DA2"/>
    <w:rsid w:val="00730DCD"/>
    <w:rsid w:val="00730FD6"/>
    <w:rsid w:val="00731288"/>
    <w:rsid w:val="007315D8"/>
    <w:rsid w:val="00731612"/>
    <w:rsid w:val="007316A7"/>
    <w:rsid w:val="00731EFB"/>
    <w:rsid w:val="0073220A"/>
    <w:rsid w:val="007322A7"/>
    <w:rsid w:val="00732660"/>
    <w:rsid w:val="00732A28"/>
    <w:rsid w:val="0073353C"/>
    <w:rsid w:val="00733EE1"/>
    <w:rsid w:val="00733F92"/>
    <w:rsid w:val="00734219"/>
    <w:rsid w:val="007345F5"/>
    <w:rsid w:val="007346D7"/>
    <w:rsid w:val="00734FC9"/>
    <w:rsid w:val="00734FFB"/>
    <w:rsid w:val="00735052"/>
    <w:rsid w:val="007350D6"/>
    <w:rsid w:val="007351C5"/>
    <w:rsid w:val="007354EF"/>
    <w:rsid w:val="00735970"/>
    <w:rsid w:val="00735F7D"/>
    <w:rsid w:val="00736357"/>
    <w:rsid w:val="00736638"/>
    <w:rsid w:val="00736EAF"/>
    <w:rsid w:val="00736F90"/>
    <w:rsid w:val="007379E5"/>
    <w:rsid w:val="00737AC9"/>
    <w:rsid w:val="00737B88"/>
    <w:rsid w:val="00737E92"/>
    <w:rsid w:val="00740019"/>
    <w:rsid w:val="007401B1"/>
    <w:rsid w:val="00740631"/>
    <w:rsid w:val="00740645"/>
    <w:rsid w:val="00740698"/>
    <w:rsid w:val="007406B4"/>
    <w:rsid w:val="00740EC2"/>
    <w:rsid w:val="007419F0"/>
    <w:rsid w:val="00741C55"/>
    <w:rsid w:val="00742020"/>
    <w:rsid w:val="0074202F"/>
    <w:rsid w:val="00742139"/>
    <w:rsid w:val="007429CB"/>
    <w:rsid w:val="00742D15"/>
    <w:rsid w:val="00743A81"/>
    <w:rsid w:val="00743CE4"/>
    <w:rsid w:val="00743EAC"/>
    <w:rsid w:val="0074414E"/>
    <w:rsid w:val="007447FE"/>
    <w:rsid w:val="00744A32"/>
    <w:rsid w:val="00744C21"/>
    <w:rsid w:val="00744DA0"/>
    <w:rsid w:val="007459EF"/>
    <w:rsid w:val="00745AB6"/>
    <w:rsid w:val="00745ADC"/>
    <w:rsid w:val="00746336"/>
    <w:rsid w:val="007463C7"/>
    <w:rsid w:val="00746C4E"/>
    <w:rsid w:val="007472A0"/>
    <w:rsid w:val="0074786B"/>
    <w:rsid w:val="00747A44"/>
    <w:rsid w:val="00747D74"/>
    <w:rsid w:val="00747F00"/>
    <w:rsid w:val="007500D1"/>
    <w:rsid w:val="0075012C"/>
    <w:rsid w:val="007501A6"/>
    <w:rsid w:val="00750B70"/>
    <w:rsid w:val="00750BB5"/>
    <w:rsid w:val="00750C4E"/>
    <w:rsid w:val="00751055"/>
    <w:rsid w:val="007511F6"/>
    <w:rsid w:val="00751511"/>
    <w:rsid w:val="0075153D"/>
    <w:rsid w:val="00751609"/>
    <w:rsid w:val="0075231D"/>
    <w:rsid w:val="0075272D"/>
    <w:rsid w:val="007538DD"/>
    <w:rsid w:val="00753B4C"/>
    <w:rsid w:val="00753B67"/>
    <w:rsid w:val="0075408C"/>
    <w:rsid w:val="007542C8"/>
    <w:rsid w:val="00754547"/>
    <w:rsid w:val="00754BCF"/>
    <w:rsid w:val="0075510C"/>
    <w:rsid w:val="00755251"/>
    <w:rsid w:val="0075598C"/>
    <w:rsid w:val="00755BDE"/>
    <w:rsid w:val="007560B3"/>
    <w:rsid w:val="007560BE"/>
    <w:rsid w:val="0075620D"/>
    <w:rsid w:val="00756222"/>
    <w:rsid w:val="007565FF"/>
    <w:rsid w:val="00756606"/>
    <w:rsid w:val="00756D50"/>
    <w:rsid w:val="0075718C"/>
    <w:rsid w:val="00757344"/>
    <w:rsid w:val="00757368"/>
    <w:rsid w:val="00757681"/>
    <w:rsid w:val="00757D4B"/>
    <w:rsid w:val="00760A87"/>
    <w:rsid w:val="00761A12"/>
    <w:rsid w:val="00762499"/>
    <w:rsid w:val="00762558"/>
    <w:rsid w:val="007629DE"/>
    <w:rsid w:val="00762F26"/>
    <w:rsid w:val="00763185"/>
    <w:rsid w:val="0076321E"/>
    <w:rsid w:val="00763564"/>
    <w:rsid w:val="007635D7"/>
    <w:rsid w:val="00763DBA"/>
    <w:rsid w:val="00764A76"/>
    <w:rsid w:val="00764FF9"/>
    <w:rsid w:val="00765676"/>
    <w:rsid w:val="007658BE"/>
    <w:rsid w:val="00765BB7"/>
    <w:rsid w:val="00766117"/>
    <w:rsid w:val="0076616A"/>
    <w:rsid w:val="00766A14"/>
    <w:rsid w:val="00766CAA"/>
    <w:rsid w:val="00766EE9"/>
    <w:rsid w:val="00767219"/>
    <w:rsid w:val="00767359"/>
    <w:rsid w:val="0076752D"/>
    <w:rsid w:val="00767F55"/>
    <w:rsid w:val="00770130"/>
    <w:rsid w:val="00770328"/>
    <w:rsid w:val="007709EC"/>
    <w:rsid w:val="00770C2D"/>
    <w:rsid w:val="00770C7F"/>
    <w:rsid w:val="00770F24"/>
    <w:rsid w:val="00771063"/>
    <w:rsid w:val="00771146"/>
    <w:rsid w:val="00771340"/>
    <w:rsid w:val="00771350"/>
    <w:rsid w:val="0077173D"/>
    <w:rsid w:val="00771808"/>
    <w:rsid w:val="00771DE1"/>
    <w:rsid w:val="00772518"/>
    <w:rsid w:val="00772745"/>
    <w:rsid w:val="00772750"/>
    <w:rsid w:val="00772AF6"/>
    <w:rsid w:val="00772D7B"/>
    <w:rsid w:val="00772EEC"/>
    <w:rsid w:val="0077302C"/>
    <w:rsid w:val="007730E3"/>
    <w:rsid w:val="0077313B"/>
    <w:rsid w:val="007732F5"/>
    <w:rsid w:val="00773445"/>
    <w:rsid w:val="00774663"/>
    <w:rsid w:val="007747E2"/>
    <w:rsid w:val="00774859"/>
    <w:rsid w:val="00774E8E"/>
    <w:rsid w:val="007753C8"/>
    <w:rsid w:val="00775998"/>
    <w:rsid w:val="00775C18"/>
    <w:rsid w:val="007760AB"/>
    <w:rsid w:val="00776B70"/>
    <w:rsid w:val="00776C1D"/>
    <w:rsid w:val="007770B4"/>
    <w:rsid w:val="00780302"/>
    <w:rsid w:val="00780C2C"/>
    <w:rsid w:val="00780DF3"/>
    <w:rsid w:val="00780F83"/>
    <w:rsid w:val="00781364"/>
    <w:rsid w:val="00781395"/>
    <w:rsid w:val="00781490"/>
    <w:rsid w:val="00781920"/>
    <w:rsid w:val="00781B0D"/>
    <w:rsid w:val="00781BB0"/>
    <w:rsid w:val="00781DD0"/>
    <w:rsid w:val="00781DFC"/>
    <w:rsid w:val="00782336"/>
    <w:rsid w:val="007829EC"/>
    <w:rsid w:val="00782BF0"/>
    <w:rsid w:val="00782F60"/>
    <w:rsid w:val="007836A9"/>
    <w:rsid w:val="007839A1"/>
    <w:rsid w:val="00784475"/>
    <w:rsid w:val="0078459B"/>
    <w:rsid w:val="00784601"/>
    <w:rsid w:val="00784894"/>
    <w:rsid w:val="00784ADB"/>
    <w:rsid w:val="00784C76"/>
    <w:rsid w:val="00785289"/>
    <w:rsid w:val="00785732"/>
    <w:rsid w:val="0078573F"/>
    <w:rsid w:val="007857B2"/>
    <w:rsid w:val="00785886"/>
    <w:rsid w:val="00785BDA"/>
    <w:rsid w:val="00785F60"/>
    <w:rsid w:val="007862D2"/>
    <w:rsid w:val="00786300"/>
    <w:rsid w:val="00786962"/>
    <w:rsid w:val="007869F0"/>
    <w:rsid w:val="00786AA4"/>
    <w:rsid w:val="00786F96"/>
    <w:rsid w:val="00786FA4"/>
    <w:rsid w:val="00787252"/>
    <w:rsid w:val="0078785A"/>
    <w:rsid w:val="007878A5"/>
    <w:rsid w:val="007879CA"/>
    <w:rsid w:val="007903FB"/>
    <w:rsid w:val="007905D6"/>
    <w:rsid w:val="00790976"/>
    <w:rsid w:val="00790A0E"/>
    <w:rsid w:val="00790A84"/>
    <w:rsid w:val="00790B28"/>
    <w:rsid w:val="00790B51"/>
    <w:rsid w:val="007912FE"/>
    <w:rsid w:val="007918DF"/>
    <w:rsid w:val="00791C2D"/>
    <w:rsid w:val="00791CEC"/>
    <w:rsid w:val="00792A27"/>
    <w:rsid w:val="00792AA5"/>
    <w:rsid w:val="00792ADF"/>
    <w:rsid w:val="00792E85"/>
    <w:rsid w:val="00793589"/>
    <w:rsid w:val="00793CE2"/>
    <w:rsid w:val="00793E16"/>
    <w:rsid w:val="007940CA"/>
    <w:rsid w:val="00794B30"/>
    <w:rsid w:val="00794C8D"/>
    <w:rsid w:val="00794E37"/>
    <w:rsid w:val="00795802"/>
    <w:rsid w:val="00795AA6"/>
    <w:rsid w:val="00795DAE"/>
    <w:rsid w:val="007960E1"/>
    <w:rsid w:val="007960E9"/>
    <w:rsid w:val="007969B3"/>
    <w:rsid w:val="00796E1C"/>
    <w:rsid w:val="007970FF"/>
    <w:rsid w:val="0079771E"/>
    <w:rsid w:val="00797761"/>
    <w:rsid w:val="00797938"/>
    <w:rsid w:val="00797C3E"/>
    <w:rsid w:val="00797F06"/>
    <w:rsid w:val="007A03AF"/>
    <w:rsid w:val="007A03D5"/>
    <w:rsid w:val="007A0606"/>
    <w:rsid w:val="007A0A0B"/>
    <w:rsid w:val="007A1CCC"/>
    <w:rsid w:val="007A256E"/>
    <w:rsid w:val="007A2762"/>
    <w:rsid w:val="007A2DCC"/>
    <w:rsid w:val="007A31EB"/>
    <w:rsid w:val="007A3677"/>
    <w:rsid w:val="007A3B57"/>
    <w:rsid w:val="007A3BB7"/>
    <w:rsid w:val="007A3CF7"/>
    <w:rsid w:val="007A3E77"/>
    <w:rsid w:val="007A46A7"/>
    <w:rsid w:val="007A4890"/>
    <w:rsid w:val="007A4896"/>
    <w:rsid w:val="007A4D9F"/>
    <w:rsid w:val="007A4F59"/>
    <w:rsid w:val="007A4FDC"/>
    <w:rsid w:val="007A51D0"/>
    <w:rsid w:val="007A532D"/>
    <w:rsid w:val="007A5FB9"/>
    <w:rsid w:val="007A6138"/>
    <w:rsid w:val="007A6572"/>
    <w:rsid w:val="007A6643"/>
    <w:rsid w:val="007A6697"/>
    <w:rsid w:val="007A6876"/>
    <w:rsid w:val="007A68E4"/>
    <w:rsid w:val="007A6B53"/>
    <w:rsid w:val="007A6D04"/>
    <w:rsid w:val="007A7E13"/>
    <w:rsid w:val="007B0099"/>
    <w:rsid w:val="007B0309"/>
    <w:rsid w:val="007B07C7"/>
    <w:rsid w:val="007B0A70"/>
    <w:rsid w:val="007B0C66"/>
    <w:rsid w:val="007B0DFD"/>
    <w:rsid w:val="007B1751"/>
    <w:rsid w:val="007B1753"/>
    <w:rsid w:val="007B1C9E"/>
    <w:rsid w:val="007B2059"/>
    <w:rsid w:val="007B22DA"/>
    <w:rsid w:val="007B249C"/>
    <w:rsid w:val="007B25DD"/>
    <w:rsid w:val="007B2982"/>
    <w:rsid w:val="007B2E50"/>
    <w:rsid w:val="007B33E2"/>
    <w:rsid w:val="007B3503"/>
    <w:rsid w:val="007B3C2B"/>
    <w:rsid w:val="007B43D6"/>
    <w:rsid w:val="007B46DF"/>
    <w:rsid w:val="007B48D4"/>
    <w:rsid w:val="007B4EF0"/>
    <w:rsid w:val="007B5284"/>
    <w:rsid w:val="007B55A6"/>
    <w:rsid w:val="007B58ED"/>
    <w:rsid w:val="007B598D"/>
    <w:rsid w:val="007B6208"/>
    <w:rsid w:val="007B6402"/>
    <w:rsid w:val="007B6498"/>
    <w:rsid w:val="007B686D"/>
    <w:rsid w:val="007B6906"/>
    <w:rsid w:val="007B6EFE"/>
    <w:rsid w:val="007B7572"/>
    <w:rsid w:val="007B7851"/>
    <w:rsid w:val="007B797D"/>
    <w:rsid w:val="007B79B8"/>
    <w:rsid w:val="007B7AB6"/>
    <w:rsid w:val="007B7ADA"/>
    <w:rsid w:val="007B7ED4"/>
    <w:rsid w:val="007C0002"/>
    <w:rsid w:val="007C00E5"/>
    <w:rsid w:val="007C067D"/>
    <w:rsid w:val="007C0A84"/>
    <w:rsid w:val="007C116F"/>
    <w:rsid w:val="007C1AB8"/>
    <w:rsid w:val="007C1DD3"/>
    <w:rsid w:val="007C1F33"/>
    <w:rsid w:val="007C1F78"/>
    <w:rsid w:val="007C22F3"/>
    <w:rsid w:val="007C256A"/>
    <w:rsid w:val="007C2599"/>
    <w:rsid w:val="007C25CB"/>
    <w:rsid w:val="007C25E9"/>
    <w:rsid w:val="007C2605"/>
    <w:rsid w:val="007C29C2"/>
    <w:rsid w:val="007C2CCC"/>
    <w:rsid w:val="007C3A9D"/>
    <w:rsid w:val="007C4241"/>
    <w:rsid w:val="007C460F"/>
    <w:rsid w:val="007C47D7"/>
    <w:rsid w:val="007C4B08"/>
    <w:rsid w:val="007C4B3D"/>
    <w:rsid w:val="007C4D43"/>
    <w:rsid w:val="007C503B"/>
    <w:rsid w:val="007C505A"/>
    <w:rsid w:val="007C5392"/>
    <w:rsid w:val="007C5EED"/>
    <w:rsid w:val="007C6A30"/>
    <w:rsid w:val="007C7526"/>
    <w:rsid w:val="007C7669"/>
    <w:rsid w:val="007D0726"/>
    <w:rsid w:val="007D1052"/>
    <w:rsid w:val="007D10A5"/>
    <w:rsid w:val="007D126A"/>
    <w:rsid w:val="007D1275"/>
    <w:rsid w:val="007D1AE0"/>
    <w:rsid w:val="007D1EA6"/>
    <w:rsid w:val="007D2135"/>
    <w:rsid w:val="007D24A7"/>
    <w:rsid w:val="007D2BA4"/>
    <w:rsid w:val="007D2D5C"/>
    <w:rsid w:val="007D2DF8"/>
    <w:rsid w:val="007D3936"/>
    <w:rsid w:val="007D4087"/>
    <w:rsid w:val="007D414E"/>
    <w:rsid w:val="007D42A3"/>
    <w:rsid w:val="007D4904"/>
    <w:rsid w:val="007D521B"/>
    <w:rsid w:val="007D528C"/>
    <w:rsid w:val="007D5391"/>
    <w:rsid w:val="007D5549"/>
    <w:rsid w:val="007D5C2B"/>
    <w:rsid w:val="007D5C76"/>
    <w:rsid w:val="007D68A7"/>
    <w:rsid w:val="007D6D0C"/>
    <w:rsid w:val="007D6E14"/>
    <w:rsid w:val="007D6FD3"/>
    <w:rsid w:val="007D70AA"/>
    <w:rsid w:val="007D728A"/>
    <w:rsid w:val="007D72CB"/>
    <w:rsid w:val="007D781B"/>
    <w:rsid w:val="007D79C1"/>
    <w:rsid w:val="007E05B1"/>
    <w:rsid w:val="007E1741"/>
    <w:rsid w:val="007E21AC"/>
    <w:rsid w:val="007E21BD"/>
    <w:rsid w:val="007E24A5"/>
    <w:rsid w:val="007E2754"/>
    <w:rsid w:val="007E27D8"/>
    <w:rsid w:val="007E283E"/>
    <w:rsid w:val="007E284C"/>
    <w:rsid w:val="007E28D0"/>
    <w:rsid w:val="007E2A32"/>
    <w:rsid w:val="007E2C82"/>
    <w:rsid w:val="007E2FA9"/>
    <w:rsid w:val="007E30DB"/>
    <w:rsid w:val="007E47ED"/>
    <w:rsid w:val="007E5257"/>
    <w:rsid w:val="007E56EF"/>
    <w:rsid w:val="007E589B"/>
    <w:rsid w:val="007E5F2D"/>
    <w:rsid w:val="007E62D9"/>
    <w:rsid w:val="007E63D9"/>
    <w:rsid w:val="007E6514"/>
    <w:rsid w:val="007E68FC"/>
    <w:rsid w:val="007E72AE"/>
    <w:rsid w:val="007E762A"/>
    <w:rsid w:val="007E7647"/>
    <w:rsid w:val="007F03A3"/>
    <w:rsid w:val="007F06FA"/>
    <w:rsid w:val="007F0F5C"/>
    <w:rsid w:val="007F1027"/>
    <w:rsid w:val="007F153C"/>
    <w:rsid w:val="007F16A1"/>
    <w:rsid w:val="007F18BC"/>
    <w:rsid w:val="007F1E32"/>
    <w:rsid w:val="007F2284"/>
    <w:rsid w:val="007F229C"/>
    <w:rsid w:val="007F2ADE"/>
    <w:rsid w:val="007F2B85"/>
    <w:rsid w:val="007F3002"/>
    <w:rsid w:val="007F3266"/>
    <w:rsid w:val="007F3313"/>
    <w:rsid w:val="007F34BB"/>
    <w:rsid w:val="007F35EF"/>
    <w:rsid w:val="007F36FD"/>
    <w:rsid w:val="007F3A19"/>
    <w:rsid w:val="007F43B8"/>
    <w:rsid w:val="007F4430"/>
    <w:rsid w:val="007F4448"/>
    <w:rsid w:val="007F44E9"/>
    <w:rsid w:val="007F46F6"/>
    <w:rsid w:val="007F4C1C"/>
    <w:rsid w:val="007F5106"/>
    <w:rsid w:val="007F5585"/>
    <w:rsid w:val="007F57D2"/>
    <w:rsid w:val="007F5BD3"/>
    <w:rsid w:val="007F5C0E"/>
    <w:rsid w:val="007F5C53"/>
    <w:rsid w:val="007F5ED8"/>
    <w:rsid w:val="007F63FA"/>
    <w:rsid w:val="007F667B"/>
    <w:rsid w:val="007F74C6"/>
    <w:rsid w:val="007F7514"/>
    <w:rsid w:val="007F7A57"/>
    <w:rsid w:val="007F7FC8"/>
    <w:rsid w:val="00800DAB"/>
    <w:rsid w:val="00801558"/>
    <w:rsid w:val="00801561"/>
    <w:rsid w:val="00801863"/>
    <w:rsid w:val="008019B0"/>
    <w:rsid w:val="00801A83"/>
    <w:rsid w:val="00801BFB"/>
    <w:rsid w:val="00801C84"/>
    <w:rsid w:val="00801D0C"/>
    <w:rsid w:val="00801D73"/>
    <w:rsid w:val="00801DAF"/>
    <w:rsid w:val="00802070"/>
    <w:rsid w:val="00802100"/>
    <w:rsid w:val="00802490"/>
    <w:rsid w:val="008025FB"/>
    <w:rsid w:val="00802AA7"/>
    <w:rsid w:val="00802AB1"/>
    <w:rsid w:val="00802EA7"/>
    <w:rsid w:val="008033DC"/>
    <w:rsid w:val="0080385F"/>
    <w:rsid w:val="008038E5"/>
    <w:rsid w:val="00803995"/>
    <w:rsid w:val="00803A35"/>
    <w:rsid w:val="00803C74"/>
    <w:rsid w:val="0080461A"/>
    <w:rsid w:val="008048C3"/>
    <w:rsid w:val="008048C4"/>
    <w:rsid w:val="00804FBF"/>
    <w:rsid w:val="00805187"/>
    <w:rsid w:val="00805759"/>
    <w:rsid w:val="00805908"/>
    <w:rsid w:val="00805B85"/>
    <w:rsid w:val="00805CBC"/>
    <w:rsid w:val="00805F5D"/>
    <w:rsid w:val="00806453"/>
    <w:rsid w:val="0080656F"/>
    <w:rsid w:val="0080660A"/>
    <w:rsid w:val="00806790"/>
    <w:rsid w:val="008071BD"/>
    <w:rsid w:val="008071DC"/>
    <w:rsid w:val="00807DDC"/>
    <w:rsid w:val="0081005A"/>
    <w:rsid w:val="008102C3"/>
    <w:rsid w:val="0081073B"/>
    <w:rsid w:val="00810793"/>
    <w:rsid w:val="00810EAB"/>
    <w:rsid w:val="00810ED7"/>
    <w:rsid w:val="00811DC4"/>
    <w:rsid w:val="00811EFB"/>
    <w:rsid w:val="008121E3"/>
    <w:rsid w:val="00812383"/>
    <w:rsid w:val="0081253D"/>
    <w:rsid w:val="00812641"/>
    <w:rsid w:val="00812829"/>
    <w:rsid w:val="00812885"/>
    <w:rsid w:val="00812A0B"/>
    <w:rsid w:val="00812B91"/>
    <w:rsid w:val="00812ECF"/>
    <w:rsid w:val="00812EE6"/>
    <w:rsid w:val="008132E9"/>
    <w:rsid w:val="008139EE"/>
    <w:rsid w:val="00813D02"/>
    <w:rsid w:val="008141C8"/>
    <w:rsid w:val="00814279"/>
    <w:rsid w:val="008147B0"/>
    <w:rsid w:val="00814884"/>
    <w:rsid w:val="0081521A"/>
    <w:rsid w:val="0081524F"/>
    <w:rsid w:val="008153F1"/>
    <w:rsid w:val="00815409"/>
    <w:rsid w:val="0081540F"/>
    <w:rsid w:val="0081554C"/>
    <w:rsid w:val="00815AFD"/>
    <w:rsid w:val="00815CEE"/>
    <w:rsid w:val="00816262"/>
    <w:rsid w:val="008166C9"/>
    <w:rsid w:val="00816835"/>
    <w:rsid w:val="00816BB4"/>
    <w:rsid w:val="00816DA3"/>
    <w:rsid w:val="00816FC1"/>
    <w:rsid w:val="00817585"/>
    <w:rsid w:val="008204C4"/>
    <w:rsid w:val="00820629"/>
    <w:rsid w:val="008208EB"/>
    <w:rsid w:val="00820F0E"/>
    <w:rsid w:val="00821312"/>
    <w:rsid w:val="00821344"/>
    <w:rsid w:val="008218FC"/>
    <w:rsid w:val="0082218D"/>
    <w:rsid w:val="00822198"/>
    <w:rsid w:val="008226A7"/>
    <w:rsid w:val="008227B3"/>
    <w:rsid w:val="00822BBC"/>
    <w:rsid w:val="00823767"/>
    <w:rsid w:val="008237D1"/>
    <w:rsid w:val="008238E3"/>
    <w:rsid w:val="00823AAD"/>
    <w:rsid w:val="00824AE0"/>
    <w:rsid w:val="00825023"/>
    <w:rsid w:val="008252FC"/>
    <w:rsid w:val="00825D66"/>
    <w:rsid w:val="00826037"/>
    <w:rsid w:val="0082613A"/>
    <w:rsid w:val="00826260"/>
    <w:rsid w:val="008265D4"/>
    <w:rsid w:val="00826E1E"/>
    <w:rsid w:val="00827B69"/>
    <w:rsid w:val="008302DE"/>
    <w:rsid w:val="00830332"/>
    <w:rsid w:val="0083068F"/>
    <w:rsid w:val="00830716"/>
    <w:rsid w:val="008307C3"/>
    <w:rsid w:val="0083100E"/>
    <w:rsid w:val="00831396"/>
    <w:rsid w:val="0083139D"/>
    <w:rsid w:val="00831E1A"/>
    <w:rsid w:val="00832727"/>
    <w:rsid w:val="008330F6"/>
    <w:rsid w:val="00833212"/>
    <w:rsid w:val="00833271"/>
    <w:rsid w:val="00833323"/>
    <w:rsid w:val="008334EC"/>
    <w:rsid w:val="008342E7"/>
    <w:rsid w:val="00834359"/>
    <w:rsid w:val="008343FC"/>
    <w:rsid w:val="00834667"/>
    <w:rsid w:val="00834816"/>
    <w:rsid w:val="00834D35"/>
    <w:rsid w:val="00835188"/>
    <w:rsid w:val="00835202"/>
    <w:rsid w:val="00835B3C"/>
    <w:rsid w:val="00835DC7"/>
    <w:rsid w:val="008360A9"/>
    <w:rsid w:val="00836318"/>
    <w:rsid w:val="0083634C"/>
    <w:rsid w:val="0083669F"/>
    <w:rsid w:val="008369FB"/>
    <w:rsid w:val="00836BA0"/>
    <w:rsid w:val="00836C66"/>
    <w:rsid w:val="00836E49"/>
    <w:rsid w:val="00836FCE"/>
    <w:rsid w:val="00837436"/>
    <w:rsid w:val="00840388"/>
    <w:rsid w:val="008403C7"/>
    <w:rsid w:val="008404FF"/>
    <w:rsid w:val="00840771"/>
    <w:rsid w:val="008408F5"/>
    <w:rsid w:val="00840A09"/>
    <w:rsid w:val="00842501"/>
    <w:rsid w:val="0084259C"/>
    <w:rsid w:val="00842B5F"/>
    <w:rsid w:val="00842DAB"/>
    <w:rsid w:val="00842DAF"/>
    <w:rsid w:val="00842E12"/>
    <w:rsid w:val="008432F4"/>
    <w:rsid w:val="00843433"/>
    <w:rsid w:val="008434BF"/>
    <w:rsid w:val="0084389D"/>
    <w:rsid w:val="008438BB"/>
    <w:rsid w:val="00843B5C"/>
    <w:rsid w:val="00843C47"/>
    <w:rsid w:val="00843D53"/>
    <w:rsid w:val="00843F56"/>
    <w:rsid w:val="00844001"/>
    <w:rsid w:val="008443C0"/>
    <w:rsid w:val="0084480A"/>
    <w:rsid w:val="00844D7D"/>
    <w:rsid w:val="0084520A"/>
    <w:rsid w:val="00845862"/>
    <w:rsid w:val="008467C6"/>
    <w:rsid w:val="00846ADD"/>
    <w:rsid w:val="0084725D"/>
    <w:rsid w:val="0084753D"/>
    <w:rsid w:val="008476F9"/>
    <w:rsid w:val="00847772"/>
    <w:rsid w:val="0084788F"/>
    <w:rsid w:val="00847B10"/>
    <w:rsid w:val="008503BB"/>
    <w:rsid w:val="00850A38"/>
    <w:rsid w:val="008512AB"/>
    <w:rsid w:val="008517D8"/>
    <w:rsid w:val="00851ABD"/>
    <w:rsid w:val="00851BAF"/>
    <w:rsid w:val="0085218C"/>
    <w:rsid w:val="008521C7"/>
    <w:rsid w:val="008521E1"/>
    <w:rsid w:val="008522F5"/>
    <w:rsid w:val="0085243A"/>
    <w:rsid w:val="00852495"/>
    <w:rsid w:val="008529FE"/>
    <w:rsid w:val="00852A6E"/>
    <w:rsid w:val="00852F4F"/>
    <w:rsid w:val="00853069"/>
    <w:rsid w:val="00853FF6"/>
    <w:rsid w:val="008541A2"/>
    <w:rsid w:val="0085444D"/>
    <w:rsid w:val="008544A3"/>
    <w:rsid w:val="00854557"/>
    <w:rsid w:val="00854B14"/>
    <w:rsid w:val="00855341"/>
    <w:rsid w:val="00855B1F"/>
    <w:rsid w:val="008564D9"/>
    <w:rsid w:val="0085670C"/>
    <w:rsid w:val="00857088"/>
    <w:rsid w:val="0085713C"/>
    <w:rsid w:val="00860CE2"/>
    <w:rsid w:val="00861576"/>
    <w:rsid w:val="008616F0"/>
    <w:rsid w:val="008619E1"/>
    <w:rsid w:val="00861AEE"/>
    <w:rsid w:val="00861C90"/>
    <w:rsid w:val="00862794"/>
    <w:rsid w:val="00862868"/>
    <w:rsid w:val="00863383"/>
    <w:rsid w:val="00863487"/>
    <w:rsid w:val="0086365C"/>
    <w:rsid w:val="00863AA7"/>
    <w:rsid w:val="00863C60"/>
    <w:rsid w:val="00863C66"/>
    <w:rsid w:val="00863FED"/>
    <w:rsid w:val="008640EE"/>
    <w:rsid w:val="00864608"/>
    <w:rsid w:val="00864F99"/>
    <w:rsid w:val="00865333"/>
    <w:rsid w:val="008654BA"/>
    <w:rsid w:val="008655BF"/>
    <w:rsid w:val="008656F6"/>
    <w:rsid w:val="00865B54"/>
    <w:rsid w:val="008660DB"/>
    <w:rsid w:val="00866EFD"/>
    <w:rsid w:val="00867908"/>
    <w:rsid w:val="0086790E"/>
    <w:rsid w:val="00867AC4"/>
    <w:rsid w:val="00867B07"/>
    <w:rsid w:val="00867B55"/>
    <w:rsid w:val="00867DF8"/>
    <w:rsid w:val="00867EE8"/>
    <w:rsid w:val="00870AED"/>
    <w:rsid w:val="00870C62"/>
    <w:rsid w:val="008710B0"/>
    <w:rsid w:val="00871538"/>
    <w:rsid w:val="008716E6"/>
    <w:rsid w:val="00871EB0"/>
    <w:rsid w:val="00871EBC"/>
    <w:rsid w:val="008728B3"/>
    <w:rsid w:val="00872C77"/>
    <w:rsid w:val="00873130"/>
    <w:rsid w:val="00873163"/>
    <w:rsid w:val="008736A0"/>
    <w:rsid w:val="008737D7"/>
    <w:rsid w:val="00873806"/>
    <w:rsid w:val="0087398A"/>
    <w:rsid w:val="00873A30"/>
    <w:rsid w:val="00873EC5"/>
    <w:rsid w:val="00874A97"/>
    <w:rsid w:val="00874B9E"/>
    <w:rsid w:val="008754DC"/>
    <w:rsid w:val="008755CC"/>
    <w:rsid w:val="00875AF5"/>
    <w:rsid w:val="00876254"/>
    <w:rsid w:val="0087632F"/>
    <w:rsid w:val="008764EB"/>
    <w:rsid w:val="0087664D"/>
    <w:rsid w:val="00876A5D"/>
    <w:rsid w:val="00876AA6"/>
    <w:rsid w:val="00876AA9"/>
    <w:rsid w:val="00876D3F"/>
    <w:rsid w:val="00877815"/>
    <w:rsid w:val="00877823"/>
    <w:rsid w:val="00877B99"/>
    <w:rsid w:val="00877D8D"/>
    <w:rsid w:val="00877D9C"/>
    <w:rsid w:val="008800D8"/>
    <w:rsid w:val="00880556"/>
    <w:rsid w:val="0088064A"/>
    <w:rsid w:val="0088140A"/>
    <w:rsid w:val="00881552"/>
    <w:rsid w:val="00881F47"/>
    <w:rsid w:val="00882044"/>
    <w:rsid w:val="008825D8"/>
    <w:rsid w:val="008827B5"/>
    <w:rsid w:val="008828AA"/>
    <w:rsid w:val="00883109"/>
    <w:rsid w:val="008831A0"/>
    <w:rsid w:val="00883220"/>
    <w:rsid w:val="00883530"/>
    <w:rsid w:val="00883610"/>
    <w:rsid w:val="00883E73"/>
    <w:rsid w:val="00883EE1"/>
    <w:rsid w:val="00884109"/>
    <w:rsid w:val="00884621"/>
    <w:rsid w:val="0088477D"/>
    <w:rsid w:val="008849CE"/>
    <w:rsid w:val="00884A7A"/>
    <w:rsid w:val="00884AFC"/>
    <w:rsid w:val="0088522C"/>
    <w:rsid w:val="00885350"/>
    <w:rsid w:val="008856EC"/>
    <w:rsid w:val="00885702"/>
    <w:rsid w:val="00885748"/>
    <w:rsid w:val="008857F5"/>
    <w:rsid w:val="00885BAA"/>
    <w:rsid w:val="00886196"/>
    <w:rsid w:val="00886641"/>
    <w:rsid w:val="008866CD"/>
    <w:rsid w:val="008870C7"/>
    <w:rsid w:val="0088722A"/>
    <w:rsid w:val="00887365"/>
    <w:rsid w:val="00887846"/>
    <w:rsid w:val="00887AB8"/>
    <w:rsid w:val="00887D6A"/>
    <w:rsid w:val="0089004D"/>
    <w:rsid w:val="0089018F"/>
    <w:rsid w:val="0089029A"/>
    <w:rsid w:val="00890A6F"/>
    <w:rsid w:val="00890E3E"/>
    <w:rsid w:val="00890E74"/>
    <w:rsid w:val="00890EDF"/>
    <w:rsid w:val="00891589"/>
    <w:rsid w:val="00891814"/>
    <w:rsid w:val="00891C9E"/>
    <w:rsid w:val="00891D40"/>
    <w:rsid w:val="00891DF9"/>
    <w:rsid w:val="00891F02"/>
    <w:rsid w:val="00891FF4"/>
    <w:rsid w:val="00892174"/>
    <w:rsid w:val="0089230E"/>
    <w:rsid w:val="00892413"/>
    <w:rsid w:val="0089270D"/>
    <w:rsid w:val="00893406"/>
    <w:rsid w:val="00893E4D"/>
    <w:rsid w:val="00894537"/>
    <w:rsid w:val="00894D6C"/>
    <w:rsid w:val="00894DD2"/>
    <w:rsid w:val="0089507F"/>
    <w:rsid w:val="008955A1"/>
    <w:rsid w:val="008955B6"/>
    <w:rsid w:val="008955E8"/>
    <w:rsid w:val="00895947"/>
    <w:rsid w:val="00895A29"/>
    <w:rsid w:val="00895AC4"/>
    <w:rsid w:val="00895BC3"/>
    <w:rsid w:val="00895C26"/>
    <w:rsid w:val="00895EAE"/>
    <w:rsid w:val="00896390"/>
    <w:rsid w:val="00896555"/>
    <w:rsid w:val="00896C6E"/>
    <w:rsid w:val="00896D19"/>
    <w:rsid w:val="00897050"/>
    <w:rsid w:val="008975FA"/>
    <w:rsid w:val="008976BB"/>
    <w:rsid w:val="008977F0"/>
    <w:rsid w:val="00897AA0"/>
    <w:rsid w:val="00897DDC"/>
    <w:rsid w:val="008A0667"/>
    <w:rsid w:val="008A067E"/>
    <w:rsid w:val="008A0965"/>
    <w:rsid w:val="008A0A36"/>
    <w:rsid w:val="008A0BC7"/>
    <w:rsid w:val="008A0CE0"/>
    <w:rsid w:val="008A0F69"/>
    <w:rsid w:val="008A11DB"/>
    <w:rsid w:val="008A1CED"/>
    <w:rsid w:val="008A1DB0"/>
    <w:rsid w:val="008A1DC3"/>
    <w:rsid w:val="008A2BDC"/>
    <w:rsid w:val="008A2C4C"/>
    <w:rsid w:val="008A3869"/>
    <w:rsid w:val="008A4110"/>
    <w:rsid w:val="008A46B4"/>
    <w:rsid w:val="008A5188"/>
    <w:rsid w:val="008A5293"/>
    <w:rsid w:val="008A5D86"/>
    <w:rsid w:val="008A5DBC"/>
    <w:rsid w:val="008A641E"/>
    <w:rsid w:val="008A6634"/>
    <w:rsid w:val="008A6ADC"/>
    <w:rsid w:val="008A6F2D"/>
    <w:rsid w:val="008A6FA9"/>
    <w:rsid w:val="008A7182"/>
    <w:rsid w:val="008A726D"/>
    <w:rsid w:val="008A7415"/>
    <w:rsid w:val="008A79B8"/>
    <w:rsid w:val="008A7B32"/>
    <w:rsid w:val="008A7DF5"/>
    <w:rsid w:val="008A7F52"/>
    <w:rsid w:val="008B10A2"/>
    <w:rsid w:val="008B116F"/>
    <w:rsid w:val="008B153C"/>
    <w:rsid w:val="008B1A2E"/>
    <w:rsid w:val="008B23A4"/>
    <w:rsid w:val="008B2647"/>
    <w:rsid w:val="008B283D"/>
    <w:rsid w:val="008B2DE7"/>
    <w:rsid w:val="008B2E25"/>
    <w:rsid w:val="008B32E0"/>
    <w:rsid w:val="008B3390"/>
    <w:rsid w:val="008B355B"/>
    <w:rsid w:val="008B37C6"/>
    <w:rsid w:val="008B38C8"/>
    <w:rsid w:val="008B3904"/>
    <w:rsid w:val="008B3D35"/>
    <w:rsid w:val="008B4017"/>
    <w:rsid w:val="008B4034"/>
    <w:rsid w:val="008B5670"/>
    <w:rsid w:val="008B5815"/>
    <w:rsid w:val="008B5A71"/>
    <w:rsid w:val="008B61E6"/>
    <w:rsid w:val="008B62A8"/>
    <w:rsid w:val="008B6788"/>
    <w:rsid w:val="008B6D58"/>
    <w:rsid w:val="008B7230"/>
    <w:rsid w:val="008B7527"/>
    <w:rsid w:val="008B782D"/>
    <w:rsid w:val="008B7CCA"/>
    <w:rsid w:val="008C00A6"/>
    <w:rsid w:val="008C0A09"/>
    <w:rsid w:val="008C0BEF"/>
    <w:rsid w:val="008C127B"/>
    <w:rsid w:val="008C15E5"/>
    <w:rsid w:val="008C16B2"/>
    <w:rsid w:val="008C1970"/>
    <w:rsid w:val="008C1BB5"/>
    <w:rsid w:val="008C1FA5"/>
    <w:rsid w:val="008C1FFD"/>
    <w:rsid w:val="008C2004"/>
    <w:rsid w:val="008C2E2A"/>
    <w:rsid w:val="008C2FDF"/>
    <w:rsid w:val="008C344F"/>
    <w:rsid w:val="008C37F1"/>
    <w:rsid w:val="008C3B80"/>
    <w:rsid w:val="008C41F5"/>
    <w:rsid w:val="008C42C4"/>
    <w:rsid w:val="008C4A08"/>
    <w:rsid w:val="008C4B01"/>
    <w:rsid w:val="008C5689"/>
    <w:rsid w:val="008C5904"/>
    <w:rsid w:val="008C5CF2"/>
    <w:rsid w:val="008C61EA"/>
    <w:rsid w:val="008C62EC"/>
    <w:rsid w:val="008C6846"/>
    <w:rsid w:val="008C6D26"/>
    <w:rsid w:val="008C72F4"/>
    <w:rsid w:val="008C7AF1"/>
    <w:rsid w:val="008C7ECC"/>
    <w:rsid w:val="008D0756"/>
    <w:rsid w:val="008D0C3A"/>
    <w:rsid w:val="008D0DA4"/>
    <w:rsid w:val="008D1470"/>
    <w:rsid w:val="008D188F"/>
    <w:rsid w:val="008D194A"/>
    <w:rsid w:val="008D1CEF"/>
    <w:rsid w:val="008D20FC"/>
    <w:rsid w:val="008D24A6"/>
    <w:rsid w:val="008D3076"/>
    <w:rsid w:val="008D35DC"/>
    <w:rsid w:val="008D36A4"/>
    <w:rsid w:val="008D376E"/>
    <w:rsid w:val="008D3910"/>
    <w:rsid w:val="008D3A5C"/>
    <w:rsid w:val="008D3BCD"/>
    <w:rsid w:val="008D3DD4"/>
    <w:rsid w:val="008D4496"/>
    <w:rsid w:val="008D45B4"/>
    <w:rsid w:val="008D4CDA"/>
    <w:rsid w:val="008D51A6"/>
    <w:rsid w:val="008D56B0"/>
    <w:rsid w:val="008D56CF"/>
    <w:rsid w:val="008D58D7"/>
    <w:rsid w:val="008D5C09"/>
    <w:rsid w:val="008D5E7A"/>
    <w:rsid w:val="008D7324"/>
    <w:rsid w:val="008D74D6"/>
    <w:rsid w:val="008D7515"/>
    <w:rsid w:val="008D7717"/>
    <w:rsid w:val="008D78AC"/>
    <w:rsid w:val="008D7F26"/>
    <w:rsid w:val="008E04EB"/>
    <w:rsid w:val="008E0683"/>
    <w:rsid w:val="008E09B5"/>
    <w:rsid w:val="008E0D46"/>
    <w:rsid w:val="008E10C9"/>
    <w:rsid w:val="008E14AB"/>
    <w:rsid w:val="008E169D"/>
    <w:rsid w:val="008E16B7"/>
    <w:rsid w:val="008E18BA"/>
    <w:rsid w:val="008E1FC0"/>
    <w:rsid w:val="008E22A6"/>
    <w:rsid w:val="008E2489"/>
    <w:rsid w:val="008E30B5"/>
    <w:rsid w:val="008E3253"/>
    <w:rsid w:val="008E3F9E"/>
    <w:rsid w:val="008E401F"/>
    <w:rsid w:val="008E4967"/>
    <w:rsid w:val="008E5322"/>
    <w:rsid w:val="008E5D0F"/>
    <w:rsid w:val="008E5F0A"/>
    <w:rsid w:val="008E63AE"/>
    <w:rsid w:val="008E69D7"/>
    <w:rsid w:val="008E6CED"/>
    <w:rsid w:val="008E73E9"/>
    <w:rsid w:val="008E769B"/>
    <w:rsid w:val="008E77AF"/>
    <w:rsid w:val="008E797D"/>
    <w:rsid w:val="008E7AFB"/>
    <w:rsid w:val="008E7E04"/>
    <w:rsid w:val="008E7E54"/>
    <w:rsid w:val="008F0588"/>
    <w:rsid w:val="008F06E2"/>
    <w:rsid w:val="008F1015"/>
    <w:rsid w:val="008F1580"/>
    <w:rsid w:val="008F17A5"/>
    <w:rsid w:val="008F1DB4"/>
    <w:rsid w:val="008F2096"/>
    <w:rsid w:val="008F22D0"/>
    <w:rsid w:val="008F23FF"/>
    <w:rsid w:val="008F2A28"/>
    <w:rsid w:val="008F2EA4"/>
    <w:rsid w:val="008F2FCA"/>
    <w:rsid w:val="008F33EE"/>
    <w:rsid w:val="008F3B26"/>
    <w:rsid w:val="008F4035"/>
    <w:rsid w:val="008F40E3"/>
    <w:rsid w:val="008F4491"/>
    <w:rsid w:val="008F4E5D"/>
    <w:rsid w:val="008F52DE"/>
    <w:rsid w:val="008F54A5"/>
    <w:rsid w:val="008F55A9"/>
    <w:rsid w:val="008F578D"/>
    <w:rsid w:val="008F5D03"/>
    <w:rsid w:val="008F5F9A"/>
    <w:rsid w:val="008F6660"/>
    <w:rsid w:val="008F6E8A"/>
    <w:rsid w:val="008F7274"/>
    <w:rsid w:val="008F73B7"/>
    <w:rsid w:val="008F78F9"/>
    <w:rsid w:val="008F79A5"/>
    <w:rsid w:val="008F7F55"/>
    <w:rsid w:val="00900041"/>
    <w:rsid w:val="0090035D"/>
    <w:rsid w:val="00900D0B"/>
    <w:rsid w:val="00901615"/>
    <w:rsid w:val="00902138"/>
    <w:rsid w:val="009022EE"/>
    <w:rsid w:val="00902370"/>
    <w:rsid w:val="00902493"/>
    <w:rsid w:val="0090275A"/>
    <w:rsid w:val="0090275D"/>
    <w:rsid w:val="00902DC5"/>
    <w:rsid w:val="009035E2"/>
    <w:rsid w:val="00903D85"/>
    <w:rsid w:val="00903DFB"/>
    <w:rsid w:val="00904584"/>
    <w:rsid w:val="00905062"/>
    <w:rsid w:val="00905443"/>
    <w:rsid w:val="00905A09"/>
    <w:rsid w:val="00905B46"/>
    <w:rsid w:val="009061C9"/>
    <w:rsid w:val="009061D7"/>
    <w:rsid w:val="009065AE"/>
    <w:rsid w:val="009067DE"/>
    <w:rsid w:val="00906B77"/>
    <w:rsid w:val="00907226"/>
    <w:rsid w:val="00907856"/>
    <w:rsid w:val="00907D3A"/>
    <w:rsid w:val="00910385"/>
    <w:rsid w:val="009104E5"/>
    <w:rsid w:val="0091084C"/>
    <w:rsid w:val="00910C63"/>
    <w:rsid w:val="0091141B"/>
    <w:rsid w:val="00911825"/>
    <w:rsid w:val="00911B71"/>
    <w:rsid w:val="00911D03"/>
    <w:rsid w:val="00911E34"/>
    <w:rsid w:val="00911FFF"/>
    <w:rsid w:val="0091256A"/>
    <w:rsid w:val="00912603"/>
    <w:rsid w:val="009129E8"/>
    <w:rsid w:val="00912B40"/>
    <w:rsid w:val="00912B67"/>
    <w:rsid w:val="00912CC5"/>
    <w:rsid w:val="00912DEC"/>
    <w:rsid w:val="00913597"/>
    <w:rsid w:val="0091365C"/>
    <w:rsid w:val="00913A55"/>
    <w:rsid w:val="00913B89"/>
    <w:rsid w:val="00913D61"/>
    <w:rsid w:val="00913E98"/>
    <w:rsid w:val="009145A0"/>
    <w:rsid w:val="00914919"/>
    <w:rsid w:val="009152CA"/>
    <w:rsid w:val="009156F1"/>
    <w:rsid w:val="00915A65"/>
    <w:rsid w:val="00915DE8"/>
    <w:rsid w:val="00916251"/>
    <w:rsid w:val="009165ED"/>
    <w:rsid w:val="009167F7"/>
    <w:rsid w:val="00916F9B"/>
    <w:rsid w:val="009171F6"/>
    <w:rsid w:val="009177A7"/>
    <w:rsid w:val="00917866"/>
    <w:rsid w:val="00917A40"/>
    <w:rsid w:val="00917DE1"/>
    <w:rsid w:val="00917EB0"/>
    <w:rsid w:val="0092079F"/>
    <w:rsid w:val="0092094C"/>
    <w:rsid w:val="00920D9B"/>
    <w:rsid w:val="00920FF3"/>
    <w:rsid w:val="009211BE"/>
    <w:rsid w:val="00921288"/>
    <w:rsid w:val="00921A1C"/>
    <w:rsid w:val="00921BC8"/>
    <w:rsid w:val="00921BD0"/>
    <w:rsid w:val="009222CF"/>
    <w:rsid w:val="0092241B"/>
    <w:rsid w:val="00922656"/>
    <w:rsid w:val="00922CD6"/>
    <w:rsid w:val="00923DED"/>
    <w:rsid w:val="009248A6"/>
    <w:rsid w:val="00924D23"/>
    <w:rsid w:val="00924D5C"/>
    <w:rsid w:val="00925111"/>
    <w:rsid w:val="009252BF"/>
    <w:rsid w:val="00926794"/>
    <w:rsid w:val="009267ED"/>
    <w:rsid w:val="0092682C"/>
    <w:rsid w:val="00926F0A"/>
    <w:rsid w:val="00926F38"/>
    <w:rsid w:val="0092705B"/>
    <w:rsid w:val="00927283"/>
    <w:rsid w:val="009276AD"/>
    <w:rsid w:val="00927BB9"/>
    <w:rsid w:val="00930480"/>
    <w:rsid w:val="0093068C"/>
    <w:rsid w:val="0093075E"/>
    <w:rsid w:val="00930BEA"/>
    <w:rsid w:val="00930C96"/>
    <w:rsid w:val="0093163A"/>
    <w:rsid w:val="0093201B"/>
    <w:rsid w:val="009326A2"/>
    <w:rsid w:val="00932B42"/>
    <w:rsid w:val="00932B75"/>
    <w:rsid w:val="00932F38"/>
    <w:rsid w:val="00933236"/>
    <w:rsid w:val="0093336B"/>
    <w:rsid w:val="009345CB"/>
    <w:rsid w:val="009350BB"/>
    <w:rsid w:val="00935274"/>
    <w:rsid w:val="00935338"/>
    <w:rsid w:val="00935417"/>
    <w:rsid w:val="00935552"/>
    <w:rsid w:val="00935708"/>
    <w:rsid w:val="00935801"/>
    <w:rsid w:val="00936747"/>
    <w:rsid w:val="00936AC4"/>
    <w:rsid w:val="00936B98"/>
    <w:rsid w:val="0093731C"/>
    <w:rsid w:val="0093759D"/>
    <w:rsid w:val="00937818"/>
    <w:rsid w:val="00937AD4"/>
    <w:rsid w:val="00937AE4"/>
    <w:rsid w:val="00937BD9"/>
    <w:rsid w:val="00937CD3"/>
    <w:rsid w:val="00937E72"/>
    <w:rsid w:val="00940125"/>
    <w:rsid w:val="00940515"/>
    <w:rsid w:val="009407A6"/>
    <w:rsid w:val="0094080D"/>
    <w:rsid w:val="00941169"/>
    <w:rsid w:val="009419BA"/>
    <w:rsid w:val="00941D39"/>
    <w:rsid w:val="009429DA"/>
    <w:rsid w:val="00942AEA"/>
    <w:rsid w:val="00942FB8"/>
    <w:rsid w:val="00943171"/>
    <w:rsid w:val="009431FB"/>
    <w:rsid w:val="00943A5C"/>
    <w:rsid w:val="00943BA8"/>
    <w:rsid w:val="00943DCD"/>
    <w:rsid w:val="00943EFD"/>
    <w:rsid w:val="00944519"/>
    <w:rsid w:val="00944BD3"/>
    <w:rsid w:val="00944ED5"/>
    <w:rsid w:val="00945503"/>
    <w:rsid w:val="0094558D"/>
    <w:rsid w:val="0094563D"/>
    <w:rsid w:val="00945784"/>
    <w:rsid w:val="00945B66"/>
    <w:rsid w:val="00946282"/>
    <w:rsid w:val="0094748E"/>
    <w:rsid w:val="00947544"/>
    <w:rsid w:val="0095034A"/>
    <w:rsid w:val="00950717"/>
    <w:rsid w:val="0095075A"/>
    <w:rsid w:val="00950A02"/>
    <w:rsid w:val="00950DC7"/>
    <w:rsid w:val="00951281"/>
    <w:rsid w:val="0095134A"/>
    <w:rsid w:val="0095147D"/>
    <w:rsid w:val="009514B5"/>
    <w:rsid w:val="0095199D"/>
    <w:rsid w:val="00952104"/>
    <w:rsid w:val="009526DE"/>
    <w:rsid w:val="00952AA8"/>
    <w:rsid w:val="00952AF3"/>
    <w:rsid w:val="00952B5D"/>
    <w:rsid w:val="00952C87"/>
    <w:rsid w:val="009531F9"/>
    <w:rsid w:val="00953D71"/>
    <w:rsid w:val="00953EA8"/>
    <w:rsid w:val="009540AE"/>
    <w:rsid w:val="00954166"/>
    <w:rsid w:val="009543CC"/>
    <w:rsid w:val="0095456D"/>
    <w:rsid w:val="00954A61"/>
    <w:rsid w:val="00954C4D"/>
    <w:rsid w:val="0095500D"/>
    <w:rsid w:val="009551B6"/>
    <w:rsid w:val="00955390"/>
    <w:rsid w:val="00955B78"/>
    <w:rsid w:val="00956294"/>
    <w:rsid w:val="009563B6"/>
    <w:rsid w:val="009565A9"/>
    <w:rsid w:val="00956732"/>
    <w:rsid w:val="0095674F"/>
    <w:rsid w:val="00956905"/>
    <w:rsid w:val="00956A70"/>
    <w:rsid w:val="00956A8B"/>
    <w:rsid w:val="00956CFE"/>
    <w:rsid w:val="0095779F"/>
    <w:rsid w:val="00960428"/>
    <w:rsid w:val="00960457"/>
    <w:rsid w:val="0096062F"/>
    <w:rsid w:val="00960974"/>
    <w:rsid w:val="009609B0"/>
    <w:rsid w:val="00960B98"/>
    <w:rsid w:val="00960FC3"/>
    <w:rsid w:val="00961114"/>
    <w:rsid w:val="0096116B"/>
    <w:rsid w:val="009615B9"/>
    <w:rsid w:val="009628C1"/>
    <w:rsid w:val="00962CE9"/>
    <w:rsid w:val="00962D03"/>
    <w:rsid w:val="00962E37"/>
    <w:rsid w:val="00963A80"/>
    <w:rsid w:val="00964A27"/>
    <w:rsid w:val="00964B07"/>
    <w:rsid w:val="00964B4B"/>
    <w:rsid w:val="00964C8A"/>
    <w:rsid w:val="009651F1"/>
    <w:rsid w:val="0096521C"/>
    <w:rsid w:val="00965346"/>
    <w:rsid w:val="009656D9"/>
    <w:rsid w:val="009658E1"/>
    <w:rsid w:val="009659FE"/>
    <w:rsid w:val="00966152"/>
    <w:rsid w:val="0096650A"/>
    <w:rsid w:val="00966878"/>
    <w:rsid w:val="00967002"/>
    <w:rsid w:val="00967813"/>
    <w:rsid w:val="00967AC2"/>
    <w:rsid w:val="00967B3B"/>
    <w:rsid w:val="00967C22"/>
    <w:rsid w:val="00967D72"/>
    <w:rsid w:val="00967E79"/>
    <w:rsid w:val="00967EC6"/>
    <w:rsid w:val="009704A4"/>
    <w:rsid w:val="0097068C"/>
    <w:rsid w:val="009706D4"/>
    <w:rsid w:val="00970E40"/>
    <w:rsid w:val="0097141E"/>
    <w:rsid w:val="00971B8E"/>
    <w:rsid w:val="00971F04"/>
    <w:rsid w:val="00971F5F"/>
    <w:rsid w:val="009723D4"/>
    <w:rsid w:val="00972639"/>
    <w:rsid w:val="00972EFA"/>
    <w:rsid w:val="0097342E"/>
    <w:rsid w:val="0097353F"/>
    <w:rsid w:val="00974125"/>
    <w:rsid w:val="0097479E"/>
    <w:rsid w:val="00974D01"/>
    <w:rsid w:val="009753D8"/>
    <w:rsid w:val="00975493"/>
    <w:rsid w:val="00975CC1"/>
    <w:rsid w:val="009760AC"/>
    <w:rsid w:val="009768BF"/>
    <w:rsid w:val="00976A40"/>
    <w:rsid w:val="00976DE4"/>
    <w:rsid w:val="00977E6A"/>
    <w:rsid w:val="00980072"/>
    <w:rsid w:val="009817CF"/>
    <w:rsid w:val="009817D2"/>
    <w:rsid w:val="009818C5"/>
    <w:rsid w:val="009822CC"/>
    <w:rsid w:val="0098255D"/>
    <w:rsid w:val="0098272D"/>
    <w:rsid w:val="00982C75"/>
    <w:rsid w:val="00982F87"/>
    <w:rsid w:val="00983026"/>
    <w:rsid w:val="00983B7A"/>
    <w:rsid w:val="0098462B"/>
    <w:rsid w:val="0098532C"/>
    <w:rsid w:val="0098580C"/>
    <w:rsid w:val="00985892"/>
    <w:rsid w:val="00985E39"/>
    <w:rsid w:val="00986432"/>
    <w:rsid w:val="009865DA"/>
    <w:rsid w:val="0098665A"/>
    <w:rsid w:val="009868B1"/>
    <w:rsid w:val="00986C8E"/>
    <w:rsid w:val="00986E05"/>
    <w:rsid w:val="00986FC0"/>
    <w:rsid w:val="0098708E"/>
    <w:rsid w:val="00987248"/>
    <w:rsid w:val="00987254"/>
    <w:rsid w:val="00990C6E"/>
    <w:rsid w:val="009914CE"/>
    <w:rsid w:val="00991718"/>
    <w:rsid w:val="009918F8"/>
    <w:rsid w:val="00991ACE"/>
    <w:rsid w:val="00992E6B"/>
    <w:rsid w:val="009930E9"/>
    <w:rsid w:val="00993105"/>
    <w:rsid w:val="00993A63"/>
    <w:rsid w:val="00993EF8"/>
    <w:rsid w:val="00993F0D"/>
    <w:rsid w:val="00993F62"/>
    <w:rsid w:val="00994909"/>
    <w:rsid w:val="009949DB"/>
    <w:rsid w:val="00995225"/>
    <w:rsid w:val="009952A0"/>
    <w:rsid w:val="00995362"/>
    <w:rsid w:val="00995802"/>
    <w:rsid w:val="009959E0"/>
    <w:rsid w:val="0099606A"/>
    <w:rsid w:val="00996135"/>
    <w:rsid w:val="00996188"/>
    <w:rsid w:val="009962A9"/>
    <w:rsid w:val="009967F6"/>
    <w:rsid w:val="0099728E"/>
    <w:rsid w:val="009974E8"/>
    <w:rsid w:val="00997803"/>
    <w:rsid w:val="009979DD"/>
    <w:rsid w:val="00997A47"/>
    <w:rsid w:val="00997A89"/>
    <w:rsid w:val="00997FBC"/>
    <w:rsid w:val="009A09BA"/>
    <w:rsid w:val="009A0B08"/>
    <w:rsid w:val="009A0CF4"/>
    <w:rsid w:val="009A1558"/>
    <w:rsid w:val="009A1A8F"/>
    <w:rsid w:val="009A1BB9"/>
    <w:rsid w:val="009A1C35"/>
    <w:rsid w:val="009A205C"/>
    <w:rsid w:val="009A2387"/>
    <w:rsid w:val="009A2617"/>
    <w:rsid w:val="009A2AC7"/>
    <w:rsid w:val="009A2B09"/>
    <w:rsid w:val="009A324C"/>
    <w:rsid w:val="009A34EE"/>
    <w:rsid w:val="009A3AD8"/>
    <w:rsid w:val="009A3AF4"/>
    <w:rsid w:val="009A3EDE"/>
    <w:rsid w:val="009A3EF3"/>
    <w:rsid w:val="009A3FF8"/>
    <w:rsid w:val="009A4024"/>
    <w:rsid w:val="009A4091"/>
    <w:rsid w:val="009A43DB"/>
    <w:rsid w:val="009A49C2"/>
    <w:rsid w:val="009A4CAC"/>
    <w:rsid w:val="009A4E23"/>
    <w:rsid w:val="009A5231"/>
    <w:rsid w:val="009A5E3F"/>
    <w:rsid w:val="009A5ED1"/>
    <w:rsid w:val="009A5ED8"/>
    <w:rsid w:val="009A6385"/>
    <w:rsid w:val="009A6400"/>
    <w:rsid w:val="009A6437"/>
    <w:rsid w:val="009A655D"/>
    <w:rsid w:val="009A676A"/>
    <w:rsid w:val="009A6AE8"/>
    <w:rsid w:val="009A7254"/>
    <w:rsid w:val="009A78F0"/>
    <w:rsid w:val="009A7A70"/>
    <w:rsid w:val="009A7F4C"/>
    <w:rsid w:val="009B00D8"/>
    <w:rsid w:val="009B0179"/>
    <w:rsid w:val="009B0191"/>
    <w:rsid w:val="009B0CC1"/>
    <w:rsid w:val="009B17ED"/>
    <w:rsid w:val="009B1C0A"/>
    <w:rsid w:val="009B1C0C"/>
    <w:rsid w:val="009B2248"/>
    <w:rsid w:val="009B2283"/>
    <w:rsid w:val="009B23E5"/>
    <w:rsid w:val="009B24D8"/>
    <w:rsid w:val="009B277F"/>
    <w:rsid w:val="009B2AFA"/>
    <w:rsid w:val="009B2C13"/>
    <w:rsid w:val="009B2C84"/>
    <w:rsid w:val="009B39CA"/>
    <w:rsid w:val="009B3E84"/>
    <w:rsid w:val="009B4309"/>
    <w:rsid w:val="009B4870"/>
    <w:rsid w:val="009B4990"/>
    <w:rsid w:val="009B4F16"/>
    <w:rsid w:val="009B57C8"/>
    <w:rsid w:val="009B5A68"/>
    <w:rsid w:val="009B5AED"/>
    <w:rsid w:val="009B5B81"/>
    <w:rsid w:val="009B62A2"/>
    <w:rsid w:val="009B6896"/>
    <w:rsid w:val="009B6A06"/>
    <w:rsid w:val="009B6E28"/>
    <w:rsid w:val="009B6EAE"/>
    <w:rsid w:val="009B6F49"/>
    <w:rsid w:val="009B7412"/>
    <w:rsid w:val="009B757E"/>
    <w:rsid w:val="009B7C8E"/>
    <w:rsid w:val="009B7CD4"/>
    <w:rsid w:val="009C056D"/>
    <w:rsid w:val="009C0595"/>
    <w:rsid w:val="009C0630"/>
    <w:rsid w:val="009C150A"/>
    <w:rsid w:val="009C1750"/>
    <w:rsid w:val="009C1C24"/>
    <w:rsid w:val="009C1C2D"/>
    <w:rsid w:val="009C28FD"/>
    <w:rsid w:val="009C32ED"/>
    <w:rsid w:val="009C3925"/>
    <w:rsid w:val="009C41D9"/>
    <w:rsid w:val="009C4362"/>
    <w:rsid w:val="009C455E"/>
    <w:rsid w:val="009C4A12"/>
    <w:rsid w:val="009C4A3B"/>
    <w:rsid w:val="009C4EF2"/>
    <w:rsid w:val="009C5CA2"/>
    <w:rsid w:val="009C6384"/>
    <w:rsid w:val="009C64B0"/>
    <w:rsid w:val="009C6AF0"/>
    <w:rsid w:val="009C6B40"/>
    <w:rsid w:val="009C731C"/>
    <w:rsid w:val="009C7D9C"/>
    <w:rsid w:val="009C7EEA"/>
    <w:rsid w:val="009D01DD"/>
    <w:rsid w:val="009D091E"/>
    <w:rsid w:val="009D09DB"/>
    <w:rsid w:val="009D09F7"/>
    <w:rsid w:val="009D0D9A"/>
    <w:rsid w:val="009D10D1"/>
    <w:rsid w:val="009D14DC"/>
    <w:rsid w:val="009D1B30"/>
    <w:rsid w:val="009D2B3C"/>
    <w:rsid w:val="009D2C25"/>
    <w:rsid w:val="009D2C6F"/>
    <w:rsid w:val="009D37C0"/>
    <w:rsid w:val="009D3DDC"/>
    <w:rsid w:val="009D3E16"/>
    <w:rsid w:val="009D3F55"/>
    <w:rsid w:val="009D458A"/>
    <w:rsid w:val="009D4619"/>
    <w:rsid w:val="009D4861"/>
    <w:rsid w:val="009D4A29"/>
    <w:rsid w:val="009D4D17"/>
    <w:rsid w:val="009D4E19"/>
    <w:rsid w:val="009D4F13"/>
    <w:rsid w:val="009D4FB2"/>
    <w:rsid w:val="009D509E"/>
    <w:rsid w:val="009D54A8"/>
    <w:rsid w:val="009D56C0"/>
    <w:rsid w:val="009D56C3"/>
    <w:rsid w:val="009D5DC4"/>
    <w:rsid w:val="009D603E"/>
    <w:rsid w:val="009D62BE"/>
    <w:rsid w:val="009D62C2"/>
    <w:rsid w:val="009D63E2"/>
    <w:rsid w:val="009D6734"/>
    <w:rsid w:val="009D6CE4"/>
    <w:rsid w:val="009D70A6"/>
    <w:rsid w:val="009D716C"/>
    <w:rsid w:val="009D7646"/>
    <w:rsid w:val="009D7690"/>
    <w:rsid w:val="009D7C14"/>
    <w:rsid w:val="009D7CE5"/>
    <w:rsid w:val="009E03BA"/>
    <w:rsid w:val="009E070C"/>
    <w:rsid w:val="009E0DF9"/>
    <w:rsid w:val="009E18AB"/>
    <w:rsid w:val="009E2367"/>
    <w:rsid w:val="009E2539"/>
    <w:rsid w:val="009E254A"/>
    <w:rsid w:val="009E267E"/>
    <w:rsid w:val="009E2DC4"/>
    <w:rsid w:val="009E2E25"/>
    <w:rsid w:val="009E3517"/>
    <w:rsid w:val="009E3690"/>
    <w:rsid w:val="009E4053"/>
    <w:rsid w:val="009E423B"/>
    <w:rsid w:val="009E44BA"/>
    <w:rsid w:val="009E4735"/>
    <w:rsid w:val="009E49B6"/>
    <w:rsid w:val="009E612F"/>
    <w:rsid w:val="009E6819"/>
    <w:rsid w:val="009E694B"/>
    <w:rsid w:val="009E6D0B"/>
    <w:rsid w:val="009E6FE5"/>
    <w:rsid w:val="009E77C7"/>
    <w:rsid w:val="009E79C7"/>
    <w:rsid w:val="009E7BEC"/>
    <w:rsid w:val="009E7C60"/>
    <w:rsid w:val="009E7D8C"/>
    <w:rsid w:val="009F01D9"/>
    <w:rsid w:val="009F042A"/>
    <w:rsid w:val="009F05D6"/>
    <w:rsid w:val="009F1348"/>
    <w:rsid w:val="009F164A"/>
    <w:rsid w:val="009F184E"/>
    <w:rsid w:val="009F1A0A"/>
    <w:rsid w:val="009F1B13"/>
    <w:rsid w:val="009F2609"/>
    <w:rsid w:val="009F2B85"/>
    <w:rsid w:val="009F311C"/>
    <w:rsid w:val="009F371F"/>
    <w:rsid w:val="009F405D"/>
    <w:rsid w:val="009F4308"/>
    <w:rsid w:val="009F5F2D"/>
    <w:rsid w:val="009F6153"/>
    <w:rsid w:val="009F6187"/>
    <w:rsid w:val="009F61E5"/>
    <w:rsid w:val="009F625F"/>
    <w:rsid w:val="009F640F"/>
    <w:rsid w:val="009F68B9"/>
    <w:rsid w:val="009F6A97"/>
    <w:rsid w:val="009F6BBC"/>
    <w:rsid w:val="009F6C38"/>
    <w:rsid w:val="009F7098"/>
    <w:rsid w:val="009F70E3"/>
    <w:rsid w:val="009F7108"/>
    <w:rsid w:val="009F7994"/>
    <w:rsid w:val="009F79DD"/>
    <w:rsid w:val="009F7BAF"/>
    <w:rsid w:val="009F7C4E"/>
    <w:rsid w:val="009F7DD5"/>
    <w:rsid w:val="00A001FD"/>
    <w:rsid w:val="00A00382"/>
    <w:rsid w:val="00A00638"/>
    <w:rsid w:val="00A007ED"/>
    <w:rsid w:val="00A00AC7"/>
    <w:rsid w:val="00A00B1F"/>
    <w:rsid w:val="00A00D3E"/>
    <w:rsid w:val="00A00D66"/>
    <w:rsid w:val="00A01158"/>
    <w:rsid w:val="00A014C5"/>
    <w:rsid w:val="00A01698"/>
    <w:rsid w:val="00A016F8"/>
    <w:rsid w:val="00A01855"/>
    <w:rsid w:val="00A01947"/>
    <w:rsid w:val="00A01ACE"/>
    <w:rsid w:val="00A01B85"/>
    <w:rsid w:val="00A01D4C"/>
    <w:rsid w:val="00A01FE1"/>
    <w:rsid w:val="00A02227"/>
    <w:rsid w:val="00A02264"/>
    <w:rsid w:val="00A0244B"/>
    <w:rsid w:val="00A02AA9"/>
    <w:rsid w:val="00A02C1C"/>
    <w:rsid w:val="00A02F7C"/>
    <w:rsid w:val="00A0313F"/>
    <w:rsid w:val="00A0361A"/>
    <w:rsid w:val="00A0373B"/>
    <w:rsid w:val="00A03FC6"/>
    <w:rsid w:val="00A0406B"/>
    <w:rsid w:val="00A040AE"/>
    <w:rsid w:val="00A0450C"/>
    <w:rsid w:val="00A04906"/>
    <w:rsid w:val="00A050C1"/>
    <w:rsid w:val="00A053B4"/>
    <w:rsid w:val="00A05498"/>
    <w:rsid w:val="00A05D22"/>
    <w:rsid w:val="00A05DCA"/>
    <w:rsid w:val="00A064E6"/>
    <w:rsid w:val="00A06877"/>
    <w:rsid w:val="00A0690A"/>
    <w:rsid w:val="00A06969"/>
    <w:rsid w:val="00A06B74"/>
    <w:rsid w:val="00A06D94"/>
    <w:rsid w:val="00A075B6"/>
    <w:rsid w:val="00A076B6"/>
    <w:rsid w:val="00A07CBA"/>
    <w:rsid w:val="00A07E03"/>
    <w:rsid w:val="00A10511"/>
    <w:rsid w:val="00A10B0F"/>
    <w:rsid w:val="00A10CA9"/>
    <w:rsid w:val="00A11269"/>
    <w:rsid w:val="00A11C91"/>
    <w:rsid w:val="00A11D1A"/>
    <w:rsid w:val="00A12753"/>
    <w:rsid w:val="00A127F3"/>
    <w:rsid w:val="00A12E62"/>
    <w:rsid w:val="00A13926"/>
    <w:rsid w:val="00A13BCA"/>
    <w:rsid w:val="00A13E90"/>
    <w:rsid w:val="00A141C5"/>
    <w:rsid w:val="00A14356"/>
    <w:rsid w:val="00A14400"/>
    <w:rsid w:val="00A145F4"/>
    <w:rsid w:val="00A1462E"/>
    <w:rsid w:val="00A14A02"/>
    <w:rsid w:val="00A14AD8"/>
    <w:rsid w:val="00A14BF8"/>
    <w:rsid w:val="00A14D91"/>
    <w:rsid w:val="00A1518B"/>
    <w:rsid w:val="00A156D4"/>
    <w:rsid w:val="00A16690"/>
    <w:rsid w:val="00A16925"/>
    <w:rsid w:val="00A16A42"/>
    <w:rsid w:val="00A16A70"/>
    <w:rsid w:val="00A172B4"/>
    <w:rsid w:val="00A17892"/>
    <w:rsid w:val="00A178C6"/>
    <w:rsid w:val="00A200F3"/>
    <w:rsid w:val="00A201FB"/>
    <w:rsid w:val="00A20637"/>
    <w:rsid w:val="00A20DFB"/>
    <w:rsid w:val="00A213D8"/>
    <w:rsid w:val="00A22BD0"/>
    <w:rsid w:val="00A22F28"/>
    <w:rsid w:val="00A22FA1"/>
    <w:rsid w:val="00A233CC"/>
    <w:rsid w:val="00A23A4F"/>
    <w:rsid w:val="00A23D9E"/>
    <w:rsid w:val="00A2404E"/>
    <w:rsid w:val="00A2435D"/>
    <w:rsid w:val="00A245F6"/>
    <w:rsid w:val="00A24AA3"/>
    <w:rsid w:val="00A24ADF"/>
    <w:rsid w:val="00A25051"/>
    <w:rsid w:val="00A250C3"/>
    <w:rsid w:val="00A255EC"/>
    <w:rsid w:val="00A25888"/>
    <w:rsid w:val="00A258F7"/>
    <w:rsid w:val="00A25A11"/>
    <w:rsid w:val="00A25B04"/>
    <w:rsid w:val="00A266EB"/>
    <w:rsid w:val="00A2674E"/>
    <w:rsid w:val="00A272BF"/>
    <w:rsid w:val="00A2755B"/>
    <w:rsid w:val="00A278FA"/>
    <w:rsid w:val="00A27B90"/>
    <w:rsid w:val="00A3001C"/>
    <w:rsid w:val="00A3010A"/>
    <w:rsid w:val="00A303E6"/>
    <w:rsid w:val="00A3059D"/>
    <w:rsid w:val="00A30B07"/>
    <w:rsid w:val="00A30C3B"/>
    <w:rsid w:val="00A30D89"/>
    <w:rsid w:val="00A3102A"/>
    <w:rsid w:val="00A310D0"/>
    <w:rsid w:val="00A31323"/>
    <w:rsid w:val="00A316D9"/>
    <w:rsid w:val="00A31790"/>
    <w:rsid w:val="00A31C8B"/>
    <w:rsid w:val="00A32234"/>
    <w:rsid w:val="00A32518"/>
    <w:rsid w:val="00A329A9"/>
    <w:rsid w:val="00A32A2C"/>
    <w:rsid w:val="00A32F54"/>
    <w:rsid w:val="00A3343C"/>
    <w:rsid w:val="00A33507"/>
    <w:rsid w:val="00A33E9F"/>
    <w:rsid w:val="00A35343"/>
    <w:rsid w:val="00A359F1"/>
    <w:rsid w:val="00A35DB2"/>
    <w:rsid w:val="00A35DCB"/>
    <w:rsid w:val="00A36325"/>
    <w:rsid w:val="00A37316"/>
    <w:rsid w:val="00A37372"/>
    <w:rsid w:val="00A3739F"/>
    <w:rsid w:val="00A3745D"/>
    <w:rsid w:val="00A3749B"/>
    <w:rsid w:val="00A3784B"/>
    <w:rsid w:val="00A379D0"/>
    <w:rsid w:val="00A37F30"/>
    <w:rsid w:val="00A40016"/>
    <w:rsid w:val="00A40151"/>
    <w:rsid w:val="00A402D1"/>
    <w:rsid w:val="00A40791"/>
    <w:rsid w:val="00A4079E"/>
    <w:rsid w:val="00A408E9"/>
    <w:rsid w:val="00A40A43"/>
    <w:rsid w:val="00A414BA"/>
    <w:rsid w:val="00A416C4"/>
    <w:rsid w:val="00A41CC0"/>
    <w:rsid w:val="00A41E91"/>
    <w:rsid w:val="00A42D6A"/>
    <w:rsid w:val="00A42F94"/>
    <w:rsid w:val="00A443C2"/>
    <w:rsid w:val="00A4440D"/>
    <w:rsid w:val="00A44457"/>
    <w:rsid w:val="00A4558C"/>
    <w:rsid w:val="00A45987"/>
    <w:rsid w:val="00A45E09"/>
    <w:rsid w:val="00A46465"/>
    <w:rsid w:val="00A466FF"/>
    <w:rsid w:val="00A46B34"/>
    <w:rsid w:val="00A46B8E"/>
    <w:rsid w:val="00A470C2"/>
    <w:rsid w:val="00A4746D"/>
    <w:rsid w:val="00A47490"/>
    <w:rsid w:val="00A474A2"/>
    <w:rsid w:val="00A50653"/>
    <w:rsid w:val="00A50F85"/>
    <w:rsid w:val="00A511D3"/>
    <w:rsid w:val="00A51633"/>
    <w:rsid w:val="00A51FB7"/>
    <w:rsid w:val="00A523C7"/>
    <w:rsid w:val="00A523DB"/>
    <w:rsid w:val="00A523EB"/>
    <w:rsid w:val="00A52691"/>
    <w:rsid w:val="00A52722"/>
    <w:rsid w:val="00A52868"/>
    <w:rsid w:val="00A529D7"/>
    <w:rsid w:val="00A52F2C"/>
    <w:rsid w:val="00A531C4"/>
    <w:rsid w:val="00A533D4"/>
    <w:rsid w:val="00A53662"/>
    <w:rsid w:val="00A53C68"/>
    <w:rsid w:val="00A53EC2"/>
    <w:rsid w:val="00A543EF"/>
    <w:rsid w:val="00A54B5D"/>
    <w:rsid w:val="00A54CD4"/>
    <w:rsid w:val="00A54CF8"/>
    <w:rsid w:val="00A55379"/>
    <w:rsid w:val="00A55688"/>
    <w:rsid w:val="00A55A34"/>
    <w:rsid w:val="00A565D3"/>
    <w:rsid w:val="00A565E7"/>
    <w:rsid w:val="00A56FD5"/>
    <w:rsid w:val="00A57AD7"/>
    <w:rsid w:val="00A57B21"/>
    <w:rsid w:val="00A57B2B"/>
    <w:rsid w:val="00A60023"/>
    <w:rsid w:val="00A603D6"/>
    <w:rsid w:val="00A6078E"/>
    <w:rsid w:val="00A607B6"/>
    <w:rsid w:val="00A60976"/>
    <w:rsid w:val="00A60BD5"/>
    <w:rsid w:val="00A60D9F"/>
    <w:rsid w:val="00A60F91"/>
    <w:rsid w:val="00A61D05"/>
    <w:rsid w:val="00A61EAB"/>
    <w:rsid w:val="00A62956"/>
    <w:rsid w:val="00A62E39"/>
    <w:rsid w:val="00A63219"/>
    <w:rsid w:val="00A63540"/>
    <w:rsid w:val="00A63653"/>
    <w:rsid w:val="00A6396C"/>
    <w:rsid w:val="00A63AC1"/>
    <w:rsid w:val="00A63B42"/>
    <w:rsid w:val="00A64592"/>
    <w:rsid w:val="00A64B7E"/>
    <w:rsid w:val="00A650BD"/>
    <w:rsid w:val="00A65394"/>
    <w:rsid w:val="00A656B3"/>
    <w:rsid w:val="00A65834"/>
    <w:rsid w:val="00A65FFD"/>
    <w:rsid w:val="00A66288"/>
    <w:rsid w:val="00A662F9"/>
    <w:rsid w:val="00A66A63"/>
    <w:rsid w:val="00A67168"/>
    <w:rsid w:val="00A67806"/>
    <w:rsid w:val="00A679B4"/>
    <w:rsid w:val="00A67EB6"/>
    <w:rsid w:val="00A67FF8"/>
    <w:rsid w:val="00A70086"/>
    <w:rsid w:val="00A702C4"/>
    <w:rsid w:val="00A70348"/>
    <w:rsid w:val="00A70AF1"/>
    <w:rsid w:val="00A70C28"/>
    <w:rsid w:val="00A71301"/>
    <w:rsid w:val="00A71E72"/>
    <w:rsid w:val="00A72093"/>
    <w:rsid w:val="00A72952"/>
    <w:rsid w:val="00A72A05"/>
    <w:rsid w:val="00A72D9C"/>
    <w:rsid w:val="00A73959"/>
    <w:rsid w:val="00A73C23"/>
    <w:rsid w:val="00A73C50"/>
    <w:rsid w:val="00A747C7"/>
    <w:rsid w:val="00A749E4"/>
    <w:rsid w:val="00A74C1F"/>
    <w:rsid w:val="00A74F0C"/>
    <w:rsid w:val="00A75082"/>
    <w:rsid w:val="00A7575E"/>
    <w:rsid w:val="00A757FC"/>
    <w:rsid w:val="00A75C22"/>
    <w:rsid w:val="00A761A1"/>
    <w:rsid w:val="00A765DF"/>
    <w:rsid w:val="00A76BF6"/>
    <w:rsid w:val="00A770F7"/>
    <w:rsid w:val="00A77381"/>
    <w:rsid w:val="00A773FD"/>
    <w:rsid w:val="00A77AC3"/>
    <w:rsid w:val="00A77C30"/>
    <w:rsid w:val="00A80738"/>
    <w:rsid w:val="00A80E5A"/>
    <w:rsid w:val="00A80F00"/>
    <w:rsid w:val="00A81554"/>
    <w:rsid w:val="00A81656"/>
    <w:rsid w:val="00A81BBB"/>
    <w:rsid w:val="00A81BF0"/>
    <w:rsid w:val="00A82A60"/>
    <w:rsid w:val="00A82BA1"/>
    <w:rsid w:val="00A82ECD"/>
    <w:rsid w:val="00A83004"/>
    <w:rsid w:val="00A83299"/>
    <w:rsid w:val="00A83340"/>
    <w:rsid w:val="00A8347A"/>
    <w:rsid w:val="00A838B3"/>
    <w:rsid w:val="00A838CB"/>
    <w:rsid w:val="00A839DB"/>
    <w:rsid w:val="00A83D0C"/>
    <w:rsid w:val="00A83FC5"/>
    <w:rsid w:val="00A842EC"/>
    <w:rsid w:val="00A84471"/>
    <w:rsid w:val="00A84E43"/>
    <w:rsid w:val="00A852D2"/>
    <w:rsid w:val="00A85447"/>
    <w:rsid w:val="00A85690"/>
    <w:rsid w:val="00A85784"/>
    <w:rsid w:val="00A8616C"/>
    <w:rsid w:val="00A869FA"/>
    <w:rsid w:val="00A86B87"/>
    <w:rsid w:val="00A86BB8"/>
    <w:rsid w:val="00A86F08"/>
    <w:rsid w:val="00A87A1D"/>
    <w:rsid w:val="00A87B8D"/>
    <w:rsid w:val="00A87F12"/>
    <w:rsid w:val="00A90413"/>
    <w:rsid w:val="00A908B2"/>
    <w:rsid w:val="00A90B3F"/>
    <w:rsid w:val="00A90CAC"/>
    <w:rsid w:val="00A90D19"/>
    <w:rsid w:val="00A912FE"/>
    <w:rsid w:val="00A91687"/>
    <w:rsid w:val="00A91830"/>
    <w:rsid w:val="00A91A1C"/>
    <w:rsid w:val="00A91A2F"/>
    <w:rsid w:val="00A9247D"/>
    <w:rsid w:val="00A92620"/>
    <w:rsid w:val="00A929B7"/>
    <w:rsid w:val="00A92C3A"/>
    <w:rsid w:val="00A92CFF"/>
    <w:rsid w:val="00A937AB"/>
    <w:rsid w:val="00A93891"/>
    <w:rsid w:val="00A938E8"/>
    <w:rsid w:val="00A939D0"/>
    <w:rsid w:val="00A93D60"/>
    <w:rsid w:val="00A9420B"/>
    <w:rsid w:val="00A94958"/>
    <w:rsid w:val="00A94972"/>
    <w:rsid w:val="00A94D60"/>
    <w:rsid w:val="00A94E7F"/>
    <w:rsid w:val="00A94F22"/>
    <w:rsid w:val="00A94F5F"/>
    <w:rsid w:val="00A95865"/>
    <w:rsid w:val="00A963ED"/>
    <w:rsid w:val="00A964C5"/>
    <w:rsid w:val="00A967B9"/>
    <w:rsid w:val="00A96DB6"/>
    <w:rsid w:val="00A979FF"/>
    <w:rsid w:val="00A97D67"/>
    <w:rsid w:val="00A97DDA"/>
    <w:rsid w:val="00AA068C"/>
    <w:rsid w:val="00AA08E9"/>
    <w:rsid w:val="00AA0F85"/>
    <w:rsid w:val="00AA1232"/>
    <w:rsid w:val="00AA1C87"/>
    <w:rsid w:val="00AA376F"/>
    <w:rsid w:val="00AA408D"/>
    <w:rsid w:val="00AA4D5C"/>
    <w:rsid w:val="00AA5BFB"/>
    <w:rsid w:val="00AA6527"/>
    <w:rsid w:val="00AA7058"/>
    <w:rsid w:val="00AA71F7"/>
    <w:rsid w:val="00AA72F1"/>
    <w:rsid w:val="00AA7953"/>
    <w:rsid w:val="00AB03BE"/>
    <w:rsid w:val="00AB055D"/>
    <w:rsid w:val="00AB0C0D"/>
    <w:rsid w:val="00AB11DC"/>
    <w:rsid w:val="00AB14CF"/>
    <w:rsid w:val="00AB1508"/>
    <w:rsid w:val="00AB1977"/>
    <w:rsid w:val="00AB1D23"/>
    <w:rsid w:val="00AB234F"/>
    <w:rsid w:val="00AB247F"/>
    <w:rsid w:val="00AB2E66"/>
    <w:rsid w:val="00AB2E6E"/>
    <w:rsid w:val="00AB33F1"/>
    <w:rsid w:val="00AB3727"/>
    <w:rsid w:val="00AB3D74"/>
    <w:rsid w:val="00AB432E"/>
    <w:rsid w:val="00AB45A3"/>
    <w:rsid w:val="00AB4641"/>
    <w:rsid w:val="00AB4D25"/>
    <w:rsid w:val="00AB53F5"/>
    <w:rsid w:val="00AB5C68"/>
    <w:rsid w:val="00AB663B"/>
    <w:rsid w:val="00AB6AE8"/>
    <w:rsid w:val="00AB6BA6"/>
    <w:rsid w:val="00AB6F7E"/>
    <w:rsid w:val="00AB7363"/>
    <w:rsid w:val="00AB75A4"/>
    <w:rsid w:val="00AB7D74"/>
    <w:rsid w:val="00AC0D87"/>
    <w:rsid w:val="00AC179B"/>
    <w:rsid w:val="00AC19B8"/>
    <w:rsid w:val="00AC1B2D"/>
    <w:rsid w:val="00AC1DDF"/>
    <w:rsid w:val="00AC2254"/>
    <w:rsid w:val="00AC2609"/>
    <w:rsid w:val="00AC2A47"/>
    <w:rsid w:val="00AC335D"/>
    <w:rsid w:val="00AC34B6"/>
    <w:rsid w:val="00AC3528"/>
    <w:rsid w:val="00AC3718"/>
    <w:rsid w:val="00AC3A29"/>
    <w:rsid w:val="00AC3FC6"/>
    <w:rsid w:val="00AC43DA"/>
    <w:rsid w:val="00AC48C8"/>
    <w:rsid w:val="00AC4AC8"/>
    <w:rsid w:val="00AC4BAD"/>
    <w:rsid w:val="00AC4C60"/>
    <w:rsid w:val="00AC4E81"/>
    <w:rsid w:val="00AC4FDD"/>
    <w:rsid w:val="00AC5427"/>
    <w:rsid w:val="00AC5680"/>
    <w:rsid w:val="00AC56F2"/>
    <w:rsid w:val="00AC57F5"/>
    <w:rsid w:val="00AC5C12"/>
    <w:rsid w:val="00AC5F2A"/>
    <w:rsid w:val="00AC5FB1"/>
    <w:rsid w:val="00AC6056"/>
    <w:rsid w:val="00AC6187"/>
    <w:rsid w:val="00AC6E79"/>
    <w:rsid w:val="00AC6F8C"/>
    <w:rsid w:val="00AC743A"/>
    <w:rsid w:val="00AC753D"/>
    <w:rsid w:val="00AC777A"/>
    <w:rsid w:val="00AC7C7F"/>
    <w:rsid w:val="00AC7F13"/>
    <w:rsid w:val="00AD043C"/>
    <w:rsid w:val="00AD0872"/>
    <w:rsid w:val="00AD0B57"/>
    <w:rsid w:val="00AD1172"/>
    <w:rsid w:val="00AD118A"/>
    <w:rsid w:val="00AD15F1"/>
    <w:rsid w:val="00AD1842"/>
    <w:rsid w:val="00AD2158"/>
    <w:rsid w:val="00AD21E4"/>
    <w:rsid w:val="00AD255B"/>
    <w:rsid w:val="00AD2773"/>
    <w:rsid w:val="00AD2A0D"/>
    <w:rsid w:val="00AD2C37"/>
    <w:rsid w:val="00AD2CFE"/>
    <w:rsid w:val="00AD2D1E"/>
    <w:rsid w:val="00AD31E6"/>
    <w:rsid w:val="00AD34DD"/>
    <w:rsid w:val="00AD3540"/>
    <w:rsid w:val="00AD3616"/>
    <w:rsid w:val="00AD37B7"/>
    <w:rsid w:val="00AD380E"/>
    <w:rsid w:val="00AD3B9A"/>
    <w:rsid w:val="00AD3E54"/>
    <w:rsid w:val="00AD41EB"/>
    <w:rsid w:val="00AD4455"/>
    <w:rsid w:val="00AD4872"/>
    <w:rsid w:val="00AD4FC2"/>
    <w:rsid w:val="00AD52E3"/>
    <w:rsid w:val="00AD5385"/>
    <w:rsid w:val="00AD59C3"/>
    <w:rsid w:val="00AD5D46"/>
    <w:rsid w:val="00AD5D84"/>
    <w:rsid w:val="00AD633C"/>
    <w:rsid w:val="00AD6948"/>
    <w:rsid w:val="00AD6F42"/>
    <w:rsid w:val="00AD7076"/>
    <w:rsid w:val="00AD70A5"/>
    <w:rsid w:val="00AD7521"/>
    <w:rsid w:val="00AD76D2"/>
    <w:rsid w:val="00AD77F5"/>
    <w:rsid w:val="00AD795F"/>
    <w:rsid w:val="00AD7C32"/>
    <w:rsid w:val="00AD7C8C"/>
    <w:rsid w:val="00AE035E"/>
    <w:rsid w:val="00AE04C8"/>
    <w:rsid w:val="00AE0500"/>
    <w:rsid w:val="00AE0EFB"/>
    <w:rsid w:val="00AE1067"/>
    <w:rsid w:val="00AE143F"/>
    <w:rsid w:val="00AE1AA2"/>
    <w:rsid w:val="00AE1E98"/>
    <w:rsid w:val="00AE1EF1"/>
    <w:rsid w:val="00AE34CA"/>
    <w:rsid w:val="00AE37E2"/>
    <w:rsid w:val="00AE3B66"/>
    <w:rsid w:val="00AE3FD9"/>
    <w:rsid w:val="00AE42C5"/>
    <w:rsid w:val="00AE453E"/>
    <w:rsid w:val="00AE4A45"/>
    <w:rsid w:val="00AE4F17"/>
    <w:rsid w:val="00AE5154"/>
    <w:rsid w:val="00AE5AF3"/>
    <w:rsid w:val="00AE61A8"/>
    <w:rsid w:val="00AE63AC"/>
    <w:rsid w:val="00AE6C6D"/>
    <w:rsid w:val="00AE7923"/>
    <w:rsid w:val="00AF0060"/>
    <w:rsid w:val="00AF0375"/>
    <w:rsid w:val="00AF06A0"/>
    <w:rsid w:val="00AF0981"/>
    <w:rsid w:val="00AF09FF"/>
    <w:rsid w:val="00AF0E16"/>
    <w:rsid w:val="00AF1E85"/>
    <w:rsid w:val="00AF1F9F"/>
    <w:rsid w:val="00AF2043"/>
    <w:rsid w:val="00AF22D2"/>
    <w:rsid w:val="00AF2C8C"/>
    <w:rsid w:val="00AF302F"/>
    <w:rsid w:val="00AF32E2"/>
    <w:rsid w:val="00AF360E"/>
    <w:rsid w:val="00AF3D58"/>
    <w:rsid w:val="00AF3DA4"/>
    <w:rsid w:val="00AF469A"/>
    <w:rsid w:val="00AF4954"/>
    <w:rsid w:val="00AF4D93"/>
    <w:rsid w:val="00AF4E17"/>
    <w:rsid w:val="00AF54BF"/>
    <w:rsid w:val="00AF576D"/>
    <w:rsid w:val="00AF57F7"/>
    <w:rsid w:val="00AF5D45"/>
    <w:rsid w:val="00AF60E4"/>
    <w:rsid w:val="00AF624E"/>
    <w:rsid w:val="00AF7019"/>
    <w:rsid w:val="00AF73BE"/>
    <w:rsid w:val="00AF7506"/>
    <w:rsid w:val="00AF7543"/>
    <w:rsid w:val="00B0001C"/>
    <w:rsid w:val="00B00424"/>
    <w:rsid w:val="00B006B3"/>
    <w:rsid w:val="00B007C9"/>
    <w:rsid w:val="00B008F8"/>
    <w:rsid w:val="00B00C8C"/>
    <w:rsid w:val="00B010AD"/>
    <w:rsid w:val="00B012F1"/>
    <w:rsid w:val="00B014C6"/>
    <w:rsid w:val="00B0158F"/>
    <w:rsid w:val="00B0196D"/>
    <w:rsid w:val="00B01F57"/>
    <w:rsid w:val="00B0210C"/>
    <w:rsid w:val="00B022A5"/>
    <w:rsid w:val="00B023AF"/>
    <w:rsid w:val="00B02736"/>
    <w:rsid w:val="00B02A51"/>
    <w:rsid w:val="00B02E08"/>
    <w:rsid w:val="00B03911"/>
    <w:rsid w:val="00B0395A"/>
    <w:rsid w:val="00B03C4F"/>
    <w:rsid w:val="00B03D0E"/>
    <w:rsid w:val="00B0478F"/>
    <w:rsid w:val="00B04B45"/>
    <w:rsid w:val="00B04B65"/>
    <w:rsid w:val="00B04C51"/>
    <w:rsid w:val="00B04E18"/>
    <w:rsid w:val="00B066CE"/>
    <w:rsid w:val="00B07747"/>
    <w:rsid w:val="00B077DC"/>
    <w:rsid w:val="00B078F9"/>
    <w:rsid w:val="00B07C6B"/>
    <w:rsid w:val="00B10743"/>
    <w:rsid w:val="00B10A51"/>
    <w:rsid w:val="00B10A99"/>
    <w:rsid w:val="00B11D9E"/>
    <w:rsid w:val="00B127FB"/>
    <w:rsid w:val="00B12B4C"/>
    <w:rsid w:val="00B1307D"/>
    <w:rsid w:val="00B130A4"/>
    <w:rsid w:val="00B13311"/>
    <w:rsid w:val="00B13331"/>
    <w:rsid w:val="00B13DC3"/>
    <w:rsid w:val="00B14081"/>
    <w:rsid w:val="00B14348"/>
    <w:rsid w:val="00B14540"/>
    <w:rsid w:val="00B149E1"/>
    <w:rsid w:val="00B14CEB"/>
    <w:rsid w:val="00B14E81"/>
    <w:rsid w:val="00B15D4D"/>
    <w:rsid w:val="00B16110"/>
    <w:rsid w:val="00B16773"/>
    <w:rsid w:val="00B16A66"/>
    <w:rsid w:val="00B1717F"/>
    <w:rsid w:val="00B176E9"/>
    <w:rsid w:val="00B177AB"/>
    <w:rsid w:val="00B1793F"/>
    <w:rsid w:val="00B179A6"/>
    <w:rsid w:val="00B179E8"/>
    <w:rsid w:val="00B17B9F"/>
    <w:rsid w:val="00B20107"/>
    <w:rsid w:val="00B203E6"/>
    <w:rsid w:val="00B20615"/>
    <w:rsid w:val="00B20D56"/>
    <w:rsid w:val="00B210A0"/>
    <w:rsid w:val="00B21618"/>
    <w:rsid w:val="00B21D29"/>
    <w:rsid w:val="00B21D4E"/>
    <w:rsid w:val="00B2229E"/>
    <w:rsid w:val="00B22B5E"/>
    <w:rsid w:val="00B22C32"/>
    <w:rsid w:val="00B23119"/>
    <w:rsid w:val="00B232D8"/>
    <w:rsid w:val="00B23308"/>
    <w:rsid w:val="00B23B31"/>
    <w:rsid w:val="00B23BC6"/>
    <w:rsid w:val="00B23E92"/>
    <w:rsid w:val="00B24060"/>
    <w:rsid w:val="00B2426E"/>
    <w:rsid w:val="00B2466F"/>
    <w:rsid w:val="00B2540E"/>
    <w:rsid w:val="00B261AE"/>
    <w:rsid w:val="00B262D5"/>
    <w:rsid w:val="00B26979"/>
    <w:rsid w:val="00B26D27"/>
    <w:rsid w:val="00B26E03"/>
    <w:rsid w:val="00B27058"/>
    <w:rsid w:val="00B2710D"/>
    <w:rsid w:val="00B27265"/>
    <w:rsid w:val="00B27548"/>
    <w:rsid w:val="00B2767F"/>
    <w:rsid w:val="00B27C5E"/>
    <w:rsid w:val="00B27FA6"/>
    <w:rsid w:val="00B3009C"/>
    <w:rsid w:val="00B300F0"/>
    <w:rsid w:val="00B301C7"/>
    <w:rsid w:val="00B306A4"/>
    <w:rsid w:val="00B30B46"/>
    <w:rsid w:val="00B30B80"/>
    <w:rsid w:val="00B30C85"/>
    <w:rsid w:val="00B30EA8"/>
    <w:rsid w:val="00B30F02"/>
    <w:rsid w:val="00B316A0"/>
    <w:rsid w:val="00B316FF"/>
    <w:rsid w:val="00B31B91"/>
    <w:rsid w:val="00B32121"/>
    <w:rsid w:val="00B32182"/>
    <w:rsid w:val="00B32520"/>
    <w:rsid w:val="00B33024"/>
    <w:rsid w:val="00B333CB"/>
    <w:rsid w:val="00B334AE"/>
    <w:rsid w:val="00B336E1"/>
    <w:rsid w:val="00B33C45"/>
    <w:rsid w:val="00B33C99"/>
    <w:rsid w:val="00B34505"/>
    <w:rsid w:val="00B34889"/>
    <w:rsid w:val="00B34917"/>
    <w:rsid w:val="00B35B0E"/>
    <w:rsid w:val="00B35EFE"/>
    <w:rsid w:val="00B35F1C"/>
    <w:rsid w:val="00B36146"/>
    <w:rsid w:val="00B36253"/>
    <w:rsid w:val="00B3680A"/>
    <w:rsid w:val="00B368AD"/>
    <w:rsid w:val="00B36DEA"/>
    <w:rsid w:val="00B36E34"/>
    <w:rsid w:val="00B3724A"/>
    <w:rsid w:val="00B3798F"/>
    <w:rsid w:val="00B37C99"/>
    <w:rsid w:val="00B37F3B"/>
    <w:rsid w:val="00B37FFE"/>
    <w:rsid w:val="00B401A5"/>
    <w:rsid w:val="00B40737"/>
    <w:rsid w:val="00B40E29"/>
    <w:rsid w:val="00B411EE"/>
    <w:rsid w:val="00B41284"/>
    <w:rsid w:val="00B41514"/>
    <w:rsid w:val="00B41EE7"/>
    <w:rsid w:val="00B425B8"/>
    <w:rsid w:val="00B4283A"/>
    <w:rsid w:val="00B42CDC"/>
    <w:rsid w:val="00B436A6"/>
    <w:rsid w:val="00B43956"/>
    <w:rsid w:val="00B439B0"/>
    <w:rsid w:val="00B43F25"/>
    <w:rsid w:val="00B441EC"/>
    <w:rsid w:val="00B44227"/>
    <w:rsid w:val="00B44401"/>
    <w:rsid w:val="00B4489A"/>
    <w:rsid w:val="00B449E7"/>
    <w:rsid w:val="00B44E47"/>
    <w:rsid w:val="00B44F45"/>
    <w:rsid w:val="00B44F8E"/>
    <w:rsid w:val="00B45A0D"/>
    <w:rsid w:val="00B45EC1"/>
    <w:rsid w:val="00B460F3"/>
    <w:rsid w:val="00B461A8"/>
    <w:rsid w:val="00B466CC"/>
    <w:rsid w:val="00B467A4"/>
    <w:rsid w:val="00B46939"/>
    <w:rsid w:val="00B46C75"/>
    <w:rsid w:val="00B4715D"/>
    <w:rsid w:val="00B471D7"/>
    <w:rsid w:val="00B4770F"/>
    <w:rsid w:val="00B47AC8"/>
    <w:rsid w:val="00B47AD3"/>
    <w:rsid w:val="00B47E7D"/>
    <w:rsid w:val="00B47F82"/>
    <w:rsid w:val="00B50138"/>
    <w:rsid w:val="00B50157"/>
    <w:rsid w:val="00B5025E"/>
    <w:rsid w:val="00B50A15"/>
    <w:rsid w:val="00B50CAF"/>
    <w:rsid w:val="00B510F6"/>
    <w:rsid w:val="00B51211"/>
    <w:rsid w:val="00B513F6"/>
    <w:rsid w:val="00B51877"/>
    <w:rsid w:val="00B5194F"/>
    <w:rsid w:val="00B51AFD"/>
    <w:rsid w:val="00B520DC"/>
    <w:rsid w:val="00B5265A"/>
    <w:rsid w:val="00B52F6C"/>
    <w:rsid w:val="00B532CB"/>
    <w:rsid w:val="00B534F2"/>
    <w:rsid w:val="00B53E66"/>
    <w:rsid w:val="00B54B63"/>
    <w:rsid w:val="00B54C02"/>
    <w:rsid w:val="00B55337"/>
    <w:rsid w:val="00B55728"/>
    <w:rsid w:val="00B55976"/>
    <w:rsid w:val="00B55FF9"/>
    <w:rsid w:val="00B56015"/>
    <w:rsid w:val="00B564DE"/>
    <w:rsid w:val="00B5658C"/>
    <w:rsid w:val="00B56B69"/>
    <w:rsid w:val="00B56E3F"/>
    <w:rsid w:val="00B572DA"/>
    <w:rsid w:val="00B578E9"/>
    <w:rsid w:val="00B57D42"/>
    <w:rsid w:val="00B604A7"/>
    <w:rsid w:val="00B60E48"/>
    <w:rsid w:val="00B61363"/>
    <w:rsid w:val="00B613A8"/>
    <w:rsid w:val="00B61622"/>
    <w:rsid w:val="00B6196E"/>
    <w:rsid w:val="00B61DB9"/>
    <w:rsid w:val="00B61EFE"/>
    <w:rsid w:val="00B62296"/>
    <w:rsid w:val="00B623F0"/>
    <w:rsid w:val="00B62D1D"/>
    <w:rsid w:val="00B62EFE"/>
    <w:rsid w:val="00B63747"/>
    <w:rsid w:val="00B63976"/>
    <w:rsid w:val="00B63CDD"/>
    <w:rsid w:val="00B63DE3"/>
    <w:rsid w:val="00B64A17"/>
    <w:rsid w:val="00B65292"/>
    <w:rsid w:val="00B6536E"/>
    <w:rsid w:val="00B65438"/>
    <w:rsid w:val="00B65577"/>
    <w:rsid w:val="00B6559A"/>
    <w:rsid w:val="00B65AF1"/>
    <w:rsid w:val="00B65B50"/>
    <w:rsid w:val="00B66CD7"/>
    <w:rsid w:val="00B66E00"/>
    <w:rsid w:val="00B67314"/>
    <w:rsid w:val="00B675B4"/>
    <w:rsid w:val="00B679BE"/>
    <w:rsid w:val="00B67DF3"/>
    <w:rsid w:val="00B67F49"/>
    <w:rsid w:val="00B704D8"/>
    <w:rsid w:val="00B70DC5"/>
    <w:rsid w:val="00B71114"/>
    <w:rsid w:val="00B71D5D"/>
    <w:rsid w:val="00B71FA6"/>
    <w:rsid w:val="00B72064"/>
    <w:rsid w:val="00B7254F"/>
    <w:rsid w:val="00B72AAC"/>
    <w:rsid w:val="00B72BDF"/>
    <w:rsid w:val="00B72C8B"/>
    <w:rsid w:val="00B7302D"/>
    <w:rsid w:val="00B73192"/>
    <w:rsid w:val="00B74013"/>
    <w:rsid w:val="00B7420C"/>
    <w:rsid w:val="00B74D84"/>
    <w:rsid w:val="00B74E81"/>
    <w:rsid w:val="00B7538C"/>
    <w:rsid w:val="00B75777"/>
    <w:rsid w:val="00B759AA"/>
    <w:rsid w:val="00B75D4C"/>
    <w:rsid w:val="00B76365"/>
    <w:rsid w:val="00B76997"/>
    <w:rsid w:val="00B76B0B"/>
    <w:rsid w:val="00B76B4C"/>
    <w:rsid w:val="00B76F57"/>
    <w:rsid w:val="00B7708D"/>
    <w:rsid w:val="00B773D7"/>
    <w:rsid w:val="00B777BB"/>
    <w:rsid w:val="00B77E66"/>
    <w:rsid w:val="00B805FF"/>
    <w:rsid w:val="00B80690"/>
    <w:rsid w:val="00B80FAF"/>
    <w:rsid w:val="00B811CE"/>
    <w:rsid w:val="00B815D4"/>
    <w:rsid w:val="00B82164"/>
    <w:rsid w:val="00B82190"/>
    <w:rsid w:val="00B82A96"/>
    <w:rsid w:val="00B82EAF"/>
    <w:rsid w:val="00B83233"/>
    <w:rsid w:val="00B832C4"/>
    <w:rsid w:val="00B836FB"/>
    <w:rsid w:val="00B83AD5"/>
    <w:rsid w:val="00B83C4D"/>
    <w:rsid w:val="00B8418C"/>
    <w:rsid w:val="00B8426D"/>
    <w:rsid w:val="00B8446E"/>
    <w:rsid w:val="00B847F9"/>
    <w:rsid w:val="00B8510B"/>
    <w:rsid w:val="00B85246"/>
    <w:rsid w:val="00B8528B"/>
    <w:rsid w:val="00B85416"/>
    <w:rsid w:val="00B8555F"/>
    <w:rsid w:val="00B85714"/>
    <w:rsid w:val="00B85AA3"/>
    <w:rsid w:val="00B85C60"/>
    <w:rsid w:val="00B8611E"/>
    <w:rsid w:val="00B8636B"/>
    <w:rsid w:val="00B86481"/>
    <w:rsid w:val="00B86538"/>
    <w:rsid w:val="00B87036"/>
    <w:rsid w:val="00B870C1"/>
    <w:rsid w:val="00B877F4"/>
    <w:rsid w:val="00B87C94"/>
    <w:rsid w:val="00B900F3"/>
    <w:rsid w:val="00B90666"/>
    <w:rsid w:val="00B90AD4"/>
    <w:rsid w:val="00B910BC"/>
    <w:rsid w:val="00B91273"/>
    <w:rsid w:val="00B91CD0"/>
    <w:rsid w:val="00B91DE0"/>
    <w:rsid w:val="00B92155"/>
    <w:rsid w:val="00B92663"/>
    <w:rsid w:val="00B9283F"/>
    <w:rsid w:val="00B92A27"/>
    <w:rsid w:val="00B92C47"/>
    <w:rsid w:val="00B933C1"/>
    <w:rsid w:val="00B93688"/>
    <w:rsid w:val="00B93FB1"/>
    <w:rsid w:val="00B94522"/>
    <w:rsid w:val="00B94A16"/>
    <w:rsid w:val="00B94A66"/>
    <w:rsid w:val="00B94FD3"/>
    <w:rsid w:val="00B95574"/>
    <w:rsid w:val="00B95A2C"/>
    <w:rsid w:val="00B95B36"/>
    <w:rsid w:val="00B95E16"/>
    <w:rsid w:val="00B962CE"/>
    <w:rsid w:val="00B96899"/>
    <w:rsid w:val="00B96F41"/>
    <w:rsid w:val="00B97987"/>
    <w:rsid w:val="00BA0154"/>
    <w:rsid w:val="00BA0865"/>
    <w:rsid w:val="00BA0895"/>
    <w:rsid w:val="00BA0A4A"/>
    <w:rsid w:val="00BA10B6"/>
    <w:rsid w:val="00BA1526"/>
    <w:rsid w:val="00BA1591"/>
    <w:rsid w:val="00BA18E7"/>
    <w:rsid w:val="00BA1B23"/>
    <w:rsid w:val="00BA1ED2"/>
    <w:rsid w:val="00BA1F32"/>
    <w:rsid w:val="00BA265F"/>
    <w:rsid w:val="00BA3019"/>
    <w:rsid w:val="00BA3098"/>
    <w:rsid w:val="00BA31E4"/>
    <w:rsid w:val="00BA34CE"/>
    <w:rsid w:val="00BA34E5"/>
    <w:rsid w:val="00BA3773"/>
    <w:rsid w:val="00BA3C16"/>
    <w:rsid w:val="00BA489E"/>
    <w:rsid w:val="00BA52FC"/>
    <w:rsid w:val="00BA56E0"/>
    <w:rsid w:val="00BA5F0F"/>
    <w:rsid w:val="00BA5FFF"/>
    <w:rsid w:val="00BA6163"/>
    <w:rsid w:val="00BA64A0"/>
    <w:rsid w:val="00BA7072"/>
    <w:rsid w:val="00BA732B"/>
    <w:rsid w:val="00BA7C22"/>
    <w:rsid w:val="00BB037F"/>
    <w:rsid w:val="00BB0B94"/>
    <w:rsid w:val="00BB104A"/>
    <w:rsid w:val="00BB1053"/>
    <w:rsid w:val="00BB1259"/>
    <w:rsid w:val="00BB132A"/>
    <w:rsid w:val="00BB14E3"/>
    <w:rsid w:val="00BB1877"/>
    <w:rsid w:val="00BB1A26"/>
    <w:rsid w:val="00BB2143"/>
    <w:rsid w:val="00BB25A7"/>
    <w:rsid w:val="00BB2659"/>
    <w:rsid w:val="00BB2A22"/>
    <w:rsid w:val="00BB3043"/>
    <w:rsid w:val="00BB309A"/>
    <w:rsid w:val="00BB3698"/>
    <w:rsid w:val="00BB39FC"/>
    <w:rsid w:val="00BB3B88"/>
    <w:rsid w:val="00BB429A"/>
    <w:rsid w:val="00BB4366"/>
    <w:rsid w:val="00BB480D"/>
    <w:rsid w:val="00BB49DE"/>
    <w:rsid w:val="00BB4D42"/>
    <w:rsid w:val="00BB5074"/>
    <w:rsid w:val="00BB5077"/>
    <w:rsid w:val="00BB5793"/>
    <w:rsid w:val="00BB5821"/>
    <w:rsid w:val="00BB5959"/>
    <w:rsid w:val="00BB5B2E"/>
    <w:rsid w:val="00BB625F"/>
    <w:rsid w:val="00BB6268"/>
    <w:rsid w:val="00BB7542"/>
    <w:rsid w:val="00BB78EB"/>
    <w:rsid w:val="00BB7C01"/>
    <w:rsid w:val="00BB7E8F"/>
    <w:rsid w:val="00BC00D4"/>
    <w:rsid w:val="00BC024D"/>
    <w:rsid w:val="00BC0269"/>
    <w:rsid w:val="00BC0862"/>
    <w:rsid w:val="00BC0F70"/>
    <w:rsid w:val="00BC10BA"/>
    <w:rsid w:val="00BC10F3"/>
    <w:rsid w:val="00BC1ED1"/>
    <w:rsid w:val="00BC1F96"/>
    <w:rsid w:val="00BC2ACC"/>
    <w:rsid w:val="00BC329C"/>
    <w:rsid w:val="00BC385D"/>
    <w:rsid w:val="00BC3871"/>
    <w:rsid w:val="00BC390E"/>
    <w:rsid w:val="00BC42AF"/>
    <w:rsid w:val="00BC42F4"/>
    <w:rsid w:val="00BC4550"/>
    <w:rsid w:val="00BC4953"/>
    <w:rsid w:val="00BC4A99"/>
    <w:rsid w:val="00BC5108"/>
    <w:rsid w:val="00BC53B9"/>
    <w:rsid w:val="00BC571C"/>
    <w:rsid w:val="00BC57A5"/>
    <w:rsid w:val="00BC5800"/>
    <w:rsid w:val="00BC5990"/>
    <w:rsid w:val="00BC63BC"/>
    <w:rsid w:val="00BC6748"/>
    <w:rsid w:val="00BC67D0"/>
    <w:rsid w:val="00BC6C15"/>
    <w:rsid w:val="00BC6D85"/>
    <w:rsid w:val="00BC6F0F"/>
    <w:rsid w:val="00BC7506"/>
    <w:rsid w:val="00BC753F"/>
    <w:rsid w:val="00BC78B5"/>
    <w:rsid w:val="00BC7BD7"/>
    <w:rsid w:val="00BC7CB1"/>
    <w:rsid w:val="00BC7DC8"/>
    <w:rsid w:val="00BD09C4"/>
    <w:rsid w:val="00BD0C29"/>
    <w:rsid w:val="00BD0CDD"/>
    <w:rsid w:val="00BD0D37"/>
    <w:rsid w:val="00BD1178"/>
    <w:rsid w:val="00BD16E8"/>
    <w:rsid w:val="00BD1733"/>
    <w:rsid w:val="00BD1942"/>
    <w:rsid w:val="00BD1B29"/>
    <w:rsid w:val="00BD1B96"/>
    <w:rsid w:val="00BD2278"/>
    <w:rsid w:val="00BD2582"/>
    <w:rsid w:val="00BD28AA"/>
    <w:rsid w:val="00BD28B1"/>
    <w:rsid w:val="00BD356D"/>
    <w:rsid w:val="00BD35FC"/>
    <w:rsid w:val="00BD3E3C"/>
    <w:rsid w:val="00BD4287"/>
    <w:rsid w:val="00BD428E"/>
    <w:rsid w:val="00BD4311"/>
    <w:rsid w:val="00BD451F"/>
    <w:rsid w:val="00BD4589"/>
    <w:rsid w:val="00BD47D6"/>
    <w:rsid w:val="00BD4A83"/>
    <w:rsid w:val="00BD4C93"/>
    <w:rsid w:val="00BD4E0B"/>
    <w:rsid w:val="00BD55E7"/>
    <w:rsid w:val="00BD5EF0"/>
    <w:rsid w:val="00BD6862"/>
    <w:rsid w:val="00BD687F"/>
    <w:rsid w:val="00BD6892"/>
    <w:rsid w:val="00BD6ED2"/>
    <w:rsid w:val="00BD6FA4"/>
    <w:rsid w:val="00BD7519"/>
    <w:rsid w:val="00BD77EC"/>
    <w:rsid w:val="00BD797E"/>
    <w:rsid w:val="00BE007D"/>
    <w:rsid w:val="00BE030D"/>
    <w:rsid w:val="00BE0526"/>
    <w:rsid w:val="00BE05A5"/>
    <w:rsid w:val="00BE0B84"/>
    <w:rsid w:val="00BE183A"/>
    <w:rsid w:val="00BE1E30"/>
    <w:rsid w:val="00BE1E4D"/>
    <w:rsid w:val="00BE2042"/>
    <w:rsid w:val="00BE205D"/>
    <w:rsid w:val="00BE259F"/>
    <w:rsid w:val="00BE2AAC"/>
    <w:rsid w:val="00BE31A5"/>
    <w:rsid w:val="00BE3395"/>
    <w:rsid w:val="00BE3634"/>
    <w:rsid w:val="00BE3656"/>
    <w:rsid w:val="00BE3D0B"/>
    <w:rsid w:val="00BE418C"/>
    <w:rsid w:val="00BE45CB"/>
    <w:rsid w:val="00BE4703"/>
    <w:rsid w:val="00BE4A66"/>
    <w:rsid w:val="00BE4C3A"/>
    <w:rsid w:val="00BE4F19"/>
    <w:rsid w:val="00BE5B42"/>
    <w:rsid w:val="00BE5D23"/>
    <w:rsid w:val="00BE644A"/>
    <w:rsid w:val="00BE74C6"/>
    <w:rsid w:val="00BE759A"/>
    <w:rsid w:val="00BE7858"/>
    <w:rsid w:val="00BE7A0C"/>
    <w:rsid w:val="00BE7CD3"/>
    <w:rsid w:val="00BE7E22"/>
    <w:rsid w:val="00BF04B7"/>
    <w:rsid w:val="00BF0527"/>
    <w:rsid w:val="00BF086B"/>
    <w:rsid w:val="00BF0E93"/>
    <w:rsid w:val="00BF1EA5"/>
    <w:rsid w:val="00BF2312"/>
    <w:rsid w:val="00BF25C4"/>
    <w:rsid w:val="00BF2666"/>
    <w:rsid w:val="00BF2863"/>
    <w:rsid w:val="00BF2B0E"/>
    <w:rsid w:val="00BF2C77"/>
    <w:rsid w:val="00BF2F80"/>
    <w:rsid w:val="00BF30B9"/>
    <w:rsid w:val="00BF32CA"/>
    <w:rsid w:val="00BF37E6"/>
    <w:rsid w:val="00BF3AF4"/>
    <w:rsid w:val="00BF3BBB"/>
    <w:rsid w:val="00BF432A"/>
    <w:rsid w:val="00BF47DA"/>
    <w:rsid w:val="00BF48C0"/>
    <w:rsid w:val="00BF514F"/>
    <w:rsid w:val="00BF51DA"/>
    <w:rsid w:val="00BF5339"/>
    <w:rsid w:val="00BF5574"/>
    <w:rsid w:val="00BF55EF"/>
    <w:rsid w:val="00BF5B6B"/>
    <w:rsid w:val="00BF5EDF"/>
    <w:rsid w:val="00BF604B"/>
    <w:rsid w:val="00BF60AC"/>
    <w:rsid w:val="00BF610A"/>
    <w:rsid w:val="00BF6243"/>
    <w:rsid w:val="00BF628F"/>
    <w:rsid w:val="00BF63D3"/>
    <w:rsid w:val="00BF6E63"/>
    <w:rsid w:val="00BF73E9"/>
    <w:rsid w:val="00BF75AF"/>
    <w:rsid w:val="00BF7839"/>
    <w:rsid w:val="00C00147"/>
    <w:rsid w:val="00C00634"/>
    <w:rsid w:val="00C00B58"/>
    <w:rsid w:val="00C00C29"/>
    <w:rsid w:val="00C00E1E"/>
    <w:rsid w:val="00C01F2A"/>
    <w:rsid w:val="00C02380"/>
    <w:rsid w:val="00C02548"/>
    <w:rsid w:val="00C02593"/>
    <w:rsid w:val="00C0284C"/>
    <w:rsid w:val="00C0286A"/>
    <w:rsid w:val="00C029E3"/>
    <w:rsid w:val="00C02AFF"/>
    <w:rsid w:val="00C02BEC"/>
    <w:rsid w:val="00C02DCA"/>
    <w:rsid w:val="00C02FA3"/>
    <w:rsid w:val="00C036A3"/>
    <w:rsid w:val="00C03A22"/>
    <w:rsid w:val="00C03DDA"/>
    <w:rsid w:val="00C0422B"/>
    <w:rsid w:val="00C04758"/>
    <w:rsid w:val="00C0479D"/>
    <w:rsid w:val="00C0484E"/>
    <w:rsid w:val="00C04B81"/>
    <w:rsid w:val="00C04D03"/>
    <w:rsid w:val="00C04EA1"/>
    <w:rsid w:val="00C05BE7"/>
    <w:rsid w:val="00C05D4F"/>
    <w:rsid w:val="00C05F66"/>
    <w:rsid w:val="00C06174"/>
    <w:rsid w:val="00C06C0D"/>
    <w:rsid w:val="00C06C7D"/>
    <w:rsid w:val="00C071F2"/>
    <w:rsid w:val="00C1041C"/>
    <w:rsid w:val="00C10952"/>
    <w:rsid w:val="00C10ABA"/>
    <w:rsid w:val="00C10EAE"/>
    <w:rsid w:val="00C1101E"/>
    <w:rsid w:val="00C1113C"/>
    <w:rsid w:val="00C11B6B"/>
    <w:rsid w:val="00C125C8"/>
    <w:rsid w:val="00C126BC"/>
    <w:rsid w:val="00C12B22"/>
    <w:rsid w:val="00C12DDC"/>
    <w:rsid w:val="00C134BA"/>
    <w:rsid w:val="00C13D8C"/>
    <w:rsid w:val="00C14443"/>
    <w:rsid w:val="00C144A3"/>
    <w:rsid w:val="00C14A46"/>
    <w:rsid w:val="00C14C29"/>
    <w:rsid w:val="00C14D2F"/>
    <w:rsid w:val="00C1561F"/>
    <w:rsid w:val="00C1566F"/>
    <w:rsid w:val="00C15814"/>
    <w:rsid w:val="00C1584E"/>
    <w:rsid w:val="00C159ED"/>
    <w:rsid w:val="00C16388"/>
    <w:rsid w:val="00C1648A"/>
    <w:rsid w:val="00C16553"/>
    <w:rsid w:val="00C168D6"/>
    <w:rsid w:val="00C169A6"/>
    <w:rsid w:val="00C16A60"/>
    <w:rsid w:val="00C16D86"/>
    <w:rsid w:val="00C16DF1"/>
    <w:rsid w:val="00C16F99"/>
    <w:rsid w:val="00C173DF"/>
    <w:rsid w:val="00C173ED"/>
    <w:rsid w:val="00C1753D"/>
    <w:rsid w:val="00C1792C"/>
    <w:rsid w:val="00C207D6"/>
    <w:rsid w:val="00C20DF7"/>
    <w:rsid w:val="00C216F2"/>
    <w:rsid w:val="00C218FD"/>
    <w:rsid w:val="00C22549"/>
    <w:rsid w:val="00C22C54"/>
    <w:rsid w:val="00C23233"/>
    <w:rsid w:val="00C238DD"/>
    <w:rsid w:val="00C2394F"/>
    <w:rsid w:val="00C23E60"/>
    <w:rsid w:val="00C23F5C"/>
    <w:rsid w:val="00C241E6"/>
    <w:rsid w:val="00C24664"/>
    <w:rsid w:val="00C2550D"/>
    <w:rsid w:val="00C25552"/>
    <w:rsid w:val="00C25F4A"/>
    <w:rsid w:val="00C25F82"/>
    <w:rsid w:val="00C26374"/>
    <w:rsid w:val="00C266B1"/>
    <w:rsid w:val="00C26792"/>
    <w:rsid w:val="00C268BE"/>
    <w:rsid w:val="00C26ACA"/>
    <w:rsid w:val="00C26F84"/>
    <w:rsid w:val="00C276E7"/>
    <w:rsid w:val="00C279DC"/>
    <w:rsid w:val="00C3075F"/>
    <w:rsid w:val="00C30B81"/>
    <w:rsid w:val="00C30DBD"/>
    <w:rsid w:val="00C30E6C"/>
    <w:rsid w:val="00C31037"/>
    <w:rsid w:val="00C31B44"/>
    <w:rsid w:val="00C31F6C"/>
    <w:rsid w:val="00C3237B"/>
    <w:rsid w:val="00C327F9"/>
    <w:rsid w:val="00C3281F"/>
    <w:rsid w:val="00C328F7"/>
    <w:rsid w:val="00C32B78"/>
    <w:rsid w:val="00C32DE8"/>
    <w:rsid w:val="00C32F2C"/>
    <w:rsid w:val="00C33012"/>
    <w:rsid w:val="00C3357D"/>
    <w:rsid w:val="00C335ED"/>
    <w:rsid w:val="00C3377D"/>
    <w:rsid w:val="00C33D1B"/>
    <w:rsid w:val="00C33E45"/>
    <w:rsid w:val="00C33F44"/>
    <w:rsid w:val="00C33FE3"/>
    <w:rsid w:val="00C34110"/>
    <w:rsid w:val="00C3430F"/>
    <w:rsid w:val="00C34831"/>
    <w:rsid w:val="00C34989"/>
    <w:rsid w:val="00C34CFB"/>
    <w:rsid w:val="00C34FB7"/>
    <w:rsid w:val="00C357EE"/>
    <w:rsid w:val="00C35B49"/>
    <w:rsid w:val="00C35E1F"/>
    <w:rsid w:val="00C36394"/>
    <w:rsid w:val="00C364D7"/>
    <w:rsid w:val="00C36B29"/>
    <w:rsid w:val="00C36C4A"/>
    <w:rsid w:val="00C36D51"/>
    <w:rsid w:val="00C37012"/>
    <w:rsid w:val="00C374AF"/>
    <w:rsid w:val="00C376C7"/>
    <w:rsid w:val="00C3786B"/>
    <w:rsid w:val="00C37A6F"/>
    <w:rsid w:val="00C37B92"/>
    <w:rsid w:val="00C37DB3"/>
    <w:rsid w:val="00C4024C"/>
    <w:rsid w:val="00C4071A"/>
    <w:rsid w:val="00C407D9"/>
    <w:rsid w:val="00C40CFD"/>
    <w:rsid w:val="00C40FB8"/>
    <w:rsid w:val="00C41706"/>
    <w:rsid w:val="00C41B95"/>
    <w:rsid w:val="00C4201A"/>
    <w:rsid w:val="00C4248B"/>
    <w:rsid w:val="00C424E2"/>
    <w:rsid w:val="00C42A3F"/>
    <w:rsid w:val="00C42A68"/>
    <w:rsid w:val="00C42AF9"/>
    <w:rsid w:val="00C42D9D"/>
    <w:rsid w:val="00C42FE2"/>
    <w:rsid w:val="00C4381D"/>
    <w:rsid w:val="00C43841"/>
    <w:rsid w:val="00C43DFB"/>
    <w:rsid w:val="00C4549E"/>
    <w:rsid w:val="00C455C0"/>
    <w:rsid w:val="00C456C1"/>
    <w:rsid w:val="00C4576A"/>
    <w:rsid w:val="00C457C4"/>
    <w:rsid w:val="00C45990"/>
    <w:rsid w:val="00C45AE4"/>
    <w:rsid w:val="00C45FE2"/>
    <w:rsid w:val="00C4672E"/>
    <w:rsid w:val="00C473F7"/>
    <w:rsid w:val="00C50B4E"/>
    <w:rsid w:val="00C518F6"/>
    <w:rsid w:val="00C51B83"/>
    <w:rsid w:val="00C51C04"/>
    <w:rsid w:val="00C51C69"/>
    <w:rsid w:val="00C520FE"/>
    <w:rsid w:val="00C521F2"/>
    <w:rsid w:val="00C52B10"/>
    <w:rsid w:val="00C52B78"/>
    <w:rsid w:val="00C52BA8"/>
    <w:rsid w:val="00C52D4F"/>
    <w:rsid w:val="00C52DB9"/>
    <w:rsid w:val="00C53466"/>
    <w:rsid w:val="00C53699"/>
    <w:rsid w:val="00C53DEF"/>
    <w:rsid w:val="00C53E8A"/>
    <w:rsid w:val="00C54BD7"/>
    <w:rsid w:val="00C54CFC"/>
    <w:rsid w:val="00C55240"/>
    <w:rsid w:val="00C55456"/>
    <w:rsid w:val="00C55609"/>
    <w:rsid w:val="00C558D9"/>
    <w:rsid w:val="00C55AA2"/>
    <w:rsid w:val="00C55BF5"/>
    <w:rsid w:val="00C55E7E"/>
    <w:rsid w:val="00C56123"/>
    <w:rsid w:val="00C56AA6"/>
    <w:rsid w:val="00C56C19"/>
    <w:rsid w:val="00C56EE5"/>
    <w:rsid w:val="00C57040"/>
    <w:rsid w:val="00C571EF"/>
    <w:rsid w:val="00C57286"/>
    <w:rsid w:val="00C57DB5"/>
    <w:rsid w:val="00C57FA1"/>
    <w:rsid w:val="00C57FD4"/>
    <w:rsid w:val="00C6025C"/>
    <w:rsid w:val="00C602B4"/>
    <w:rsid w:val="00C60455"/>
    <w:rsid w:val="00C60AE0"/>
    <w:rsid w:val="00C612E8"/>
    <w:rsid w:val="00C61421"/>
    <w:rsid w:val="00C614F6"/>
    <w:rsid w:val="00C6169C"/>
    <w:rsid w:val="00C61A49"/>
    <w:rsid w:val="00C61E9A"/>
    <w:rsid w:val="00C62095"/>
    <w:rsid w:val="00C6209D"/>
    <w:rsid w:val="00C6235D"/>
    <w:rsid w:val="00C6276D"/>
    <w:rsid w:val="00C630E7"/>
    <w:rsid w:val="00C63269"/>
    <w:rsid w:val="00C63596"/>
    <w:rsid w:val="00C6367F"/>
    <w:rsid w:val="00C6378B"/>
    <w:rsid w:val="00C64485"/>
    <w:rsid w:val="00C64807"/>
    <w:rsid w:val="00C64FE5"/>
    <w:rsid w:val="00C65214"/>
    <w:rsid w:val="00C652D6"/>
    <w:rsid w:val="00C655D1"/>
    <w:rsid w:val="00C656AB"/>
    <w:rsid w:val="00C65AAC"/>
    <w:rsid w:val="00C65D08"/>
    <w:rsid w:val="00C65D3A"/>
    <w:rsid w:val="00C66241"/>
    <w:rsid w:val="00C66488"/>
    <w:rsid w:val="00C66547"/>
    <w:rsid w:val="00C6662C"/>
    <w:rsid w:val="00C66706"/>
    <w:rsid w:val="00C6675F"/>
    <w:rsid w:val="00C66829"/>
    <w:rsid w:val="00C6685B"/>
    <w:rsid w:val="00C67927"/>
    <w:rsid w:val="00C67996"/>
    <w:rsid w:val="00C67A86"/>
    <w:rsid w:val="00C7041E"/>
    <w:rsid w:val="00C70565"/>
    <w:rsid w:val="00C705AB"/>
    <w:rsid w:val="00C706C4"/>
    <w:rsid w:val="00C70CDB"/>
    <w:rsid w:val="00C71434"/>
    <w:rsid w:val="00C71C15"/>
    <w:rsid w:val="00C721FE"/>
    <w:rsid w:val="00C72259"/>
    <w:rsid w:val="00C72709"/>
    <w:rsid w:val="00C73694"/>
    <w:rsid w:val="00C738E1"/>
    <w:rsid w:val="00C73948"/>
    <w:rsid w:val="00C73A03"/>
    <w:rsid w:val="00C73A3D"/>
    <w:rsid w:val="00C74355"/>
    <w:rsid w:val="00C744F9"/>
    <w:rsid w:val="00C74863"/>
    <w:rsid w:val="00C749EB"/>
    <w:rsid w:val="00C751CC"/>
    <w:rsid w:val="00C7578F"/>
    <w:rsid w:val="00C75973"/>
    <w:rsid w:val="00C75F20"/>
    <w:rsid w:val="00C75FC2"/>
    <w:rsid w:val="00C76953"/>
    <w:rsid w:val="00C76CA3"/>
    <w:rsid w:val="00C77685"/>
    <w:rsid w:val="00C77B03"/>
    <w:rsid w:val="00C77E6D"/>
    <w:rsid w:val="00C80A80"/>
    <w:rsid w:val="00C80B7F"/>
    <w:rsid w:val="00C80D03"/>
    <w:rsid w:val="00C81062"/>
    <w:rsid w:val="00C8107E"/>
    <w:rsid w:val="00C814D2"/>
    <w:rsid w:val="00C817D6"/>
    <w:rsid w:val="00C81A5C"/>
    <w:rsid w:val="00C822A7"/>
    <w:rsid w:val="00C823DD"/>
    <w:rsid w:val="00C828C3"/>
    <w:rsid w:val="00C82995"/>
    <w:rsid w:val="00C82DBC"/>
    <w:rsid w:val="00C830B9"/>
    <w:rsid w:val="00C83110"/>
    <w:rsid w:val="00C83934"/>
    <w:rsid w:val="00C83BAE"/>
    <w:rsid w:val="00C844CE"/>
    <w:rsid w:val="00C846A0"/>
    <w:rsid w:val="00C84CFD"/>
    <w:rsid w:val="00C852B5"/>
    <w:rsid w:val="00C858A8"/>
    <w:rsid w:val="00C85C5F"/>
    <w:rsid w:val="00C86126"/>
    <w:rsid w:val="00C8616F"/>
    <w:rsid w:val="00C86218"/>
    <w:rsid w:val="00C86587"/>
    <w:rsid w:val="00C86EEB"/>
    <w:rsid w:val="00C87528"/>
    <w:rsid w:val="00C875D3"/>
    <w:rsid w:val="00C8763F"/>
    <w:rsid w:val="00C87852"/>
    <w:rsid w:val="00C87A59"/>
    <w:rsid w:val="00C87BA1"/>
    <w:rsid w:val="00C87C8C"/>
    <w:rsid w:val="00C87F9E"/>
    <w:rsid w:val="00C901B6"/>
    <w:rsid w:val="00C9073B"/>
    <w:rsid w:val="00C9076C"/>
    <w:rsid w:val="00C90CFF"/>
    <w:rsid w:val="00C910E4"/>
    <w:rsid w:val="00C91AF9"/>
    <w:rsid w:val="00C92082"/>
    <w:rsid w:val="00C927E8"/>
    <w:rsid w:val="00C9366F"/>
    <w:rsid w:val="00C93BAF"/>
    <w:rsid w:val="00C94508"/>
    <w:rsid w:val="00C94633"/>
    <w:rsid w:val="00C9548E"/>
    <w:rsid w:val="00C959BD"/>
    <w:rsid w:val="00C959E4"/>
    <w:rsid w:val="00C9608D"/>
    <w:rsid w:val="00C96371"/>
    <w:rsid w:val="00C964C9"/>
    <w:rsid w:val="00C968C8"/>
    <w:rsid w:val="00C96D68"/>
    <w:rsid w:val="00C972BE"/>
    <w:rsid w:val="00C97735"/>
    <w:rsid w:val="00C97997"/>
    <w:rsid w:val="00C97B6D"/>
    <w:rsid w:val="00C97EA8"/>
    <w:rsid w:val="00C97F4D"/>
    <w:rsid w:val="00C97FF2"/>
    <w:rsid w:val="00CA0137"/>
    <w:rsid w:val="00CA0361"/>
    <w:rsid w:val="00CA1225"/>
    <w:rsid w:val="00CA12DB"/>
    <w:rsid w:val="00CA16F1"/>
    <w:rsid w:val="00CA17F2"/>
    <w:rsid w:val="00CA187B"/>
    <w:rsid w:val="00CA1D9F"/>
    <w:rsid w:val="00CA3282"/>
    <w:rsid w:val="00CA3790"/>
    <w:rsid w:val="00CA412D"/>
    <w:rsid w:val="00CA4F43"/>
    <w:rsid w:val="00CA523A"/>
    <w:rsid w:val="00CA5242"/>
    <w:rsid w:val="00CA557C"/>
    <w:rsid w:val="00CA55C8"/>
    <w:rsid w:val="00CA588B"/>
    <w:rsid w:val="00CA59D2"/>
    <w:rsid w:val="00CA5BB4"/>
    <w:rsid w:val="00CA5D16"/>
    <w:rsid w:val="00CA5EC7"/>
    <w:rsid w:val="00CA5EFA"/>
    <w:rsid w:val="00CA61F1"/>
    <w:rsid w:val="00CA6D56"/>
    <w:rsid w:val="00CA6D62"/>
    <w:rsid w:val="00CA6F90"/>
    <w:rsid w:val="00CA7027"/>
    <w:rsid w:val="00CA733A"/>
    <w:rsid w:val="00CA7356"/>
    <w:rsid w:val="00CA7358"/>
    <w:rsid w:val="00CA7513"/>
    <w:rsid w:val="00CA7A98"/>
    <w:rsid w:val="00CA7DA6"/>
    <w:rsid w:val="00CA7E39"/>
    <w:rsid w:val="00CB00C7"/>
    <w:rsid w:val="00CB0962"/>
    <w:rsid w:val="00CB0C54"/>
    <w:rsid w:val="00CB1240"/>
    <w:rsid w:val="00CB1E3F"/>
    <w:rsid w:val="00CB1F67"/>
    <w:rsid w:val="00CB2357"/>
    <w:rsid w:val="00CB243F"/>
    <w:rsid w:val="00CB25D9"/>
    <w:rsid w:val="00CB2792"/>
    <w:rsid w:val="00CB283A"/>
    <w:rsid w:val="00CB2841"/>
    <w:rsid w:val="00CB302A"/>
    <w:rsid w:val="00CB31F4"/>
    <w:rsid w:val="00CB39B0"/>
    <w:rsid w:val="00CB3B78"/>
    <w:rsid w:val="00CB43A8"/>
    <w:rsid w:val="00CB4411"/>
    <w:rsid w:val="00CB4FD9"/>
    <w:rsid w:val="00CB52DD"/>
    <w:rsid w:val="00CB5329"/>
    <w:rsid w:val="00CB6039"/>
    <w:rsid w:val="00CB6285"/>
    <w:rsid w:val="00CB629A"/>
    <w:rsid w:val="00CB63A5"/>
    <w:rsid w:val="00CB63FE"/>
    <w:rsid w:val="00CB65B1"/>
    <w:rsid w:val="00CB6733"/>
    <w:rsid w:val="00CB68DD"/>
    <w:rsid w:val="00CB6D60"/>
    <w:rsid w:val="00CB6ED2"/>
    <w:rsid w:val="00CB6F4E"/>
    <w:rsid w:val="00CB7043"/>
    <w:rsid w:val="00CB78AD"/>
    <w:rsid w:val="00CC096D"/>
    <w:rsid w:val="00CC1096"/>
    <w:rsid w:val="00CC17D1"/>
    <w:rsid w:val="00CC23DB"/>
    <w:rsid w:val="00CC2BBF"/>
    <w:rsid w:val="00CC3180"/>
    <w:rsid w:val="00CC34A7"/>
    <w:rsid w:val="00CC3721"/>
    <w:rsid w:val="00CC3951"/>
    <w:rsid w:val="00CC3FCA"/>
    <w:rsid w:val="00CC40C8"/>
    <w:rsid w:val="00CC4471"/>
    <w:rsid w:val="00CC481F"/>
    <w:rsid w:val="00CC4E97"/>
    <w:rsid w:val="00CC5220"/>
    <w:rsid w:val="00CC5246"/>
    <w:rsid w:val="00CC5C60"/>
    <w:rsid w:val="00CC6011"/>
    <w:rsid w:val="00CC602F"/>
    <w:rsid w:val="00CC657D"/>
    <w:rsid w:val="00CC66F9"/>
    <w:rsid w:val="00CC6C64"/>
    <w:rsid w:val="00CC6F3F"/>
    <w:rsid w:val="00CC74C3"/>
    <w:rsid w:val="00CC754B"/>
    <w:rsid w:val="00CC7B3D"/>
    <w:rsid w:val="00CC7CB9"/>
    <w:rsid w:val="00CD05D0"/>
    <w:rsid w:val="00CD09D2"/>
    <w:rsid w:val="00CD0E54"/>
    <w:rsid w:val="00CD0EBA"/>
    <w:rsid w:val="00CD1FE9"/>
    <w:rsid w:val="00CD2155"/>
    <w:rsid w:val="00CD25A8"/>
    <w:rsid w:val="00CD2D84"/>
    <w:rsid w:val="00CD2DB6"/>
    <w:rsid w:val="00CD3207"/>
    <w:rsid w:val="00CD3446"/>
    <w:rsid w:val="00CD3577"/>
    <w:rsid w:val="00CD4DD4"/>
    <w:rsid w:val="00CD4DFB"/>
    <w:rsid w:val="00CD511F"/>
    <w:rsid w:val="00CD5291"/>
    <w:rsid w:val="00CD5DED"/>
    <w:rsid w:val="00CD5E6C"/>
    <w:rsid w:val="00CD6082"/>
    <w:rsid w:val="00CD6427"/>
    <w:rsid w:val="00CD64A1"/>
    <w:rsid w:val="00CD66F6"/>
    <w:rsid w:val="00CD6A57"/>
    <w:rsid w:val="00CD6CCD"/>
    <w:rsid w:val="00CD71FD"/>
    <w:rsid w:val="00CD7408"/>
    <w:rsid w:val="00CD7464"/>
    <w:rsid w:val="00CD75A7"/>
    <w:rsid w:val="00CD788C"/>
    <w:rsid w:val="00CD7BA3"/>
    <w:rsid w:val="00CE0509"/>
    <w:rsid w:val="00CE0522"/>
    <w:rsid w:val="00CE05AA"/>
    <w:rsid w:val="00CE0607"/>
    <w:rsid w:val="00CE0721"/>
    <w:rsid w:val="00CE122D"/>
    <w:rsid w:val="00CE162C"/>
    <w:rsid w:val="00CE17AB"/>
    <w:rsid w:val="00CE17E9"/>
    <w:rsid w:val="00CE18A7"/>
    <w:rsid w:val="00CE1C1B"/>
    <w:rsid w:val="00CE1C8A"/>
    <w:rsid w:val="00CE1E39"/>
    <w:rsid w:val="00CE20C7"/>
    <w:rsid w:val="00CE2C84"/>
    <w:rsid w:val="00CE325F"/>
    <w:rsid w:val="00CE3538"/>
    <w:rsid w:val="00CE3CF1"/>
    <w:rsid w:val="00CE3D3A"/>
    <w:rsid w:val="00CE400A"/>
    <w:rsid w:val="00CE4132"/>
    <w:rsid w:val="00CE4333"/>
    <w:rsid w:val="00CE48A7"/>
    <w:rsid w:val="00CE4CF9"/>
    <w:rsid w:val="00CE56B6"/>
    <w:rsid w:val="00CE5AC9"/>
    <w:rsid w:val="00CE5BAB"/>
    <w:rsid w:val="00CE603E"/>
    <w:rsid w:val="00CE63FC"/>
    <w:rsid w:val="00CE6B15"/>
    <w:rsid w:val="00CE6BE1"/>
    <w:rsid w:val="00CE6C14"/>
    <w:rsid w:val="00CE73BD"/>
    <w:rsid w:val="00CE75AC"/>
    <w:rsid w:val="00CE7C4A"/>
    <w:rsid w:val="00CE7EEE"/>
    <w:rsid w:val="00CF01C2"/>
    <w:rsid w:val="00CF0458"/>
    <w:rsid w:val="00CF04EF"/>
    <w:rsid w:val="00CF05F0"/>
    <w:rsid w:val="00CF0AD9"/>
    <w:rsid w:val="00CF0FA7"/>
    <w:rsid w:val="00CF1264"/>
    <w:rsid w:val="00CF156D"/>
    <w:rsid w:val="00CF158F"/>
    <w:rsid w:val="00CF1949"/>
    <w:rsid w:val="00CF1CF1"/>
    <w:rsid w:val="00CF1D7B"/>
    <w:rsid w:val="00CF1E25"/>
    <w:rsid w:val="00CF1F2E"/>
    <w:rsid w:val="00CF2635"/>
    <w:rsid w:val="00CF26D9"/>
    <w:rsid w:val="00CF28B5"/>
    <w:rsid w:val="00CF2D17"/>
    <w:rsid w:val="00CF3073"/>
    <w:rsid w:val="00CF3305"/>
    <w:rsid w:val="00CF3403"/>
    <w:rsid w:val="00CF341D"/>
    <w:rsid w:val="00CF43ED"/>
    <w:rsid w:val="00CF475A"/>
    <w:rsid w:val="00CF4B25"/>
    <w:rsid w:val="00CF4DEE"/>
    <w:rsid w:val="00CF54F2"/>
    <w:rsid w:val="00CF5C2A"/>
    <w:rsid w:val="00CF5D39"/>
    <w:rsid w:val="00CF5DCB"/>
    <w:rsid w:val="00CF6156"/>
    <w:rsid w:val="00CF67FC"/>
    <w:rsid w:val="00CF6856"/>
    <w:rsid w:val="00CF68B7"/>
    <w:rsid w:val="00CF694A"/>
    <w:rsid w:val="00CF6B3B"/>
    <w:rsid w:val="00CF6FB9"/>
    <w:rsid w:val="00CF760A"/>
    <w:rsid w:val="00CF784B"/>
    <w:rsid w:val="00CF792C"/>
    <w:rsid w:val="00D005A4"/>
    <w:rsid w:val="00D00D0E"/>
    <w:rsid w:val="00D00E4B"/>
    <w:rsid w:val="00D013FA"/>
    <w:rsid w:val="00D0143E"/>
    <w:rsid w:val="00D01682"/>
    <w:rsid w:val="00D023F6"/>
    <w:rsid w:val="00D028A3"/>
    <w:rsid w:val="00D02C13"/>
    <w:rsid w:val="00D02F13"/>
    <w:rsid w:val="00D0303D"/>
    <w:rsid w:val="00D031F8"/>
    <w:rsid w:val="00D03240"/>
    <w:rsid w:val="00D03710"/>
    <w:rsid w:val="00D03B7A"/>
    <w:rsid w:val="00D0417D"/>
    <w:rsid w:val="00D04246"/>
    <w:rsid w:val="00D04486"/>
    <w:rsid w:val="00D049C0"/>
    <w:rsid w:val="00D054CB"/>
    <w:rsid w:val="00D057B4"/>
    <w:rsid w:val="00D05841"/>
    <w:rsid w:val="00D0605B"/>
    <w:rsid w:val="00D060F2"/>
    <w:rsid w:val="00D0659E"/>
    <w:rsid w:val="00D06A6D"/>
    <w:rsid w:val="00D06BAE"/>
    <w:rsid w:val="00D06E7A"/>
    <w:rsid w:val="00D0714F"/>
    <w:rsid w:val="00D076CB"/>
    <w:rsid w:val="00D0790C"/>
    <w:rsid w:val="00D1031A"/>
    <w:rsid w:val="00D104BD"/>
    <w:rsid w:val="00D10692"/>
    <w:rsid w:val="00D10B31"/>
    <w:rsid w:val="00D10EA9"/>
    <w:rsid w:val="00D111BD"/>
    <w:rsid w:val="00D111E2"/>
    <w:rsid w:val="00D115D3"/>
    <w:rsid w:val="00D117BB"/>
    <w:rsid w:val="00D11845"/>
    <w:rsid w:val="00D119DA"/>
    <w:rsid w:val="00D11C9F"/>
    <w:rsid w:val="00D11DFA"/>
    <w:rsid w:val="00D12023"/>
    <w:rsid w:val="00D120C5"/>
    <w:rsid w:val="00D12263"/>
    <w:rsid w:val="00D1263A"/>
    <w:rsid w:val="00D1298A"/>
    <w:rsid w:val="00D129A2"/>
    <w:rsid w:val="00D12A17"/>
    <w:rsid w:val="00D12ABE"/>
    <w:rsid w:val="00D12F0E"/>
    <w:rsid w:val="00D13E4E"/>
    <w:rsid w:val="00D1488A"/>
    <w:rsid w:val="00D14EBD"/>
    <w:rsid w:val="00D15864"/>
    <w:rsid w:val="00D15A4A"/>
    <w:rsid w:val="00D15AA9"/>
    <w:rsid w:val="00D15ACC"/>
    <w:rsid w:val="00D15B2A"/>
    <w:rsid w:val="00D15BA2"/>
    <w:rsid w:val="00D15C51"/>
    <w:rsid w:val="00D15ED7"/>
    <w:rsid w:val="00D16459"/>
    <w:rsid w:val="00D16820"/>
    <w:rsid w:val="00D16849"/>
    <w:rsid w:val="00D168E7"/>
    <w:rsid w:val="00D16A8C"/>
    <w:rsid w:val="00D16B9A"/>
    <w:rsid w:val="00D16EEB"/>
    <w:rsid w:val="00D177B7"/>
    <w:rsid w:val="00D179C0"/>
    <w:rsid w:val="00D17C26"/>
    <w:rsid w:val="00D17C58"/>
    <w:rsid w:val="00D17D2D"/>
    <w:rsid w:val="00D20733"/>
    <w:rsid w:val="00D207A4"/>
    <w:rsid w:val="00D20B1F"/>
    <w:rsid w:val="00D215E4"/>
    <w:rsid w:val="00D21637"/>
    <w:rsid w:val="00D2198A"/>
    <w:rsid w:val="00D21C09"/>
    <w:rsid w:val="00D21C2C"/>
    <w:rsid w:val="00D21C41"/>
    <w:rsid w:val="00D226D1"/>
    <w:rsid w:val="00D2318F"/>
    <w:rsid w:val="00D231B3"/>
    <w:rsid w:val="00D236B9"/>
    <w:rsid w:val="00D2381D"/>
    <w:rsid w:val="00D2384E"/>
    <w:rsid w:val="00D23E8F"/>
    <w:rsid w:val="00D24573"/>
    <w:rsid w:val="00D24A00"/>
    <w:rsid w:val="00D2517A"/>
    <w:rsid w:val="00D251C8"/>
    <w:rsid w:val="00D25857"/>
    <w:rsid w:val="00D260BD"/>
    <w:rsid w:val="00D27414"/>
    <w:rsid w:val="00D27501"/>
    <w:rsid w:val="00D2799A"/>
    <w:rsid w:val="00D27BF1"/>
    <w:rsid w:val="00D300D8"/>
    <w:rsid w:val="00D304CC"/>
    <w:rsid w:val="00D304D8"/>
    <w:rsid w:val="00D31060"/>
    <w:rsid w:val="00D31295"/>
    <w:rsid w:val="00D31E70"/>
    <w:rsid w:val="00D321B6"/>
    <w:rsid w:val="00D321DF"/>
    <w:rsid w:val="00D3261B"/>
    <w:rsid w:val="00D326B0"/>
    <w:rsid w:val="00D327D2"/>
    <w:rsid w:val="00D32846"/>
    <w:rsid w:val="00D332A3"/>
    <w:rsid w:val="00D3366D"/>
    <w:rsid w:val="00D33791"/>
    <w:rsid w:val="00D347F7"/>
    <w:rsid w:val="00D35270"/>
    <w:rsid w:val="00D352EB"/>
    <w:rsid w:val="00D35354"/>
    <w:rsid w:val="00D35C4C"/>
    <w:rsid w:val="00D35D1F"/>
    <w:rsid w:val="00D35D51"/>
    <w:rsid w:val="00D35D92"/>
    <w:rsid w:val="00D3602E"/>
    <w:rsid w:val="00D36178"/>
    <w:rsid w:val="00D361CC"/>
    <w:rsid w:val="00D36274"/>
    <w:rsid w:val="00D36308"/>
    <w:rsid w:val="00D36DEA"/>
    <w:rsid w:val="00D371BF"/>
    <w:rsid w:val="00D377F2"/>
    <w:rsid w:val="00D37965"/>
    <w:rsid w:val="00D37A8D"/>
    <w:rsid w:val="00D37DC3"/>
    <w:rsid w:val="00D400FE"/>
    <w:rsid w:val="00D40203"/>
    <w:rsid w:val="00D40434"/>
    <w:rsid w:val="00D404BF"/>
    <w:rsid w:val="00D4051C"/>
    <w:rsid w:val="00D40597"/>
    <w:rsid w:val="00D407C3"/>
    <w:rsid w:val="00D40A6D"/>
    <w:rsid w:val="00D40F02"/>
    <w:rsid w:val="00D41465"/>
    <w:rsid w:val="00D41650"/>
    <w:rsid w:val="00D41B99"/>
    <w:rsid w:val="00D41F68"/>
    <w:rsid w:val="00D4226E"/>
    <w:rsid w:val="00D4244E"/>
    <w:rsid w:val="00D42465"/>
    <w:rsid w:val="00D42C03"/>
    <w:rsid w:val="00D431D1"/>
    <w:rsid w:val="00D43418"/>
    <w:rsid w:val="00D4372A"/>
    <w:rsid w:val="00D43799"/>
    <w:rsid w:val="00D437FF"/>
    <w:rsid w:val="00D4395E"/>
    <w:rsid w:val="00D43CFB"/>
    <w:rsid w:val="00D43E9B"/>
    <w:rsid w:val="00D444BF"/>
    <w:rsid w:val="00D445F6"/>
    <w:rsid w:val="00D44B04"/>
    <w:rsid w:val="00D44B9D"/>
    <w:rsid w:val="00D44D80"/>
    <w:rsid w:val="00D45442"/>
    <w:rsid w:val="00D4554A"/>
    <w:rsid w:val="00D45809"/>
    <w:rsid w:val="00D462E8"/>
    <w:rsid w:val="00D4644E"/>
    <w:rsid w:val="00D467F6"/>
    <w:rsid w:val="00D4699D"/>
    <w:rsid w:val="00D46A1C"/>
    <w:rsid w:val="00D4737C"/>
    <w:rsid w:val="00D4789D"/>
    <w:rsid w:val="00D47A40"/>
    <w:rsid w:val="00D5010B"/>
    <w:rsid w:val="00D50593"/>
    <w:rsid w:val="00D5066F"/>
    <w:rsid w:val="00D50721"/>
    <w:rsid w:val="00D508F9"/>
    <w:rsid w:val="00D51342"/>
    <w:rsid w:val="00D513F7"/>
    <w:rsid w:val="00D51893"/>
    <w:rsid w:val="00D51A98"/>
    <w:rsid w:val="00D51BCC"/>
    <w:rsid w:val="00D51C98"/>
    <w:rsid w:val="00D51DB0"/>
    <w:rsid w:val="00D5224F"/>
    <w:rsid w:val="00D52447"/>
    <w:rsid w:val="00D52A0B"/>
    <w:rsid w:val="00D52D15"/>
    <w:rsid w:val="00D52DE2"/>
    <w:rsid w:val="00D530B5"/>
    <w:rsid w:val="00D53427"/>
    <w:rsid w:val="00D53A57"/>
    <w:rsid w:val="00D53EEE"/>
    <w:rsid w:val="00D54A9A"/>
    <w:rsid w:val="00D54B21"/>
    <w:rsid w:val="00D54BBE"/>
    <w:rsid w:val="00D54C6E"/>
    <w:rsid w:val="00D54CE6"/>
    <w:rsid w:val="00D5509D"/>
    <w:rsid w:val="00D5522D"/>
    <w:rsid w:val="00D554CC"/>
    <w:rsid w:val="00D564BF"/>
    <w:rsid w:val="00D56A00"/>
    <w:rsid w:val="00D56BCA"/>
    <w:rsid w:val="00D56EB2"/>
    <w:rsid w:val="00D570E7"/>
    <w:rsid w:val="00D57B23"/>
    <w:rsid w:val="00D57F10"/>
    <w:rsid w:val="00D6012D"/>
    <w:rsid w:val="00D60135"/>
    <w:rsid w:val="00D601B4"/>
    <w:rsid w:val="00D60935"/>
    <w:rsid w:val="00D60B80"/>
    <w:rsid w:val="00D614D4"/>
    <w:rsid w:val="00D61516"/>
    <w:rsid w:val="00D61A37"/>
    <w:rsid w:val="00D61D75"/>
    <w:rsid w:val="00D62390"/>
    <w:rsid w:val="00D626FE"/>
    <w:rsid w:val="00D62755"/>
    <w:rsid w:val="00D62A56"/>
    <w:rsid w:val="00D62F71"/>
    <w:rsid w:val="00D638EC"/>
    <w:rsid w:val="00D63BB4"/>
    <w:rsid w:val="00D63D14"/>
    <w:rsid w:val="00D6421C"/>
    <w:rsid w:val="00D643DE"/>
    <w:rsid w:val="00D645D3"/>
    <w:rsid w:val="00D64953"/>
    <w:rsid w:val="00D649EA"/>
    <w:rsid w:val="00D64E77"/>
    <w:rsid w:val="00D64FCD"/>
    <w:rsid w:val="00D65575"/>
    <w:rsid w:val="00D65A01"/>
    <w:rsid w:val="00D65EE9"/>
    <w:rsid w:val="00D66709"/>
    <w:rsid w:val="00D673B8"/>
    <w:rsid w:val="00D673E2"/>
    <w:rsid w:val="00D6746D"/>
    <w:rsid w:val="00D67724"/>
    <w:rsid w:val="00D67787"/>
    <w:rsid w:val="00D678B1"/>
    <w:rsid w:val="00D703AD"/>
    <w:rsid w:val="00D70C6A"/>
    <w:rsid w:val="00D70F4B"/>
    <w:rsid w:val="00D71846"/>
    <w:rsid w:val="00D7194F"/>
    <w:rsid w:val="00D71E5A"/>
    <w:rsid w:val="00D71EA8"/>
    <w:rsid w:val="00D72055"/>
    <w:rsid w:val="00D72252"/>
    <w:rsid w:val="00D72357"/>
    <w:rsid w:val="00D723B2"/>
    <w:rsid w:val="00D72530"/>
    <w:rsid w:val="00D72809"/>
    <w:rsid w:val="00D72F73"/>
    <w:rsid w:val="00D7316B"/>
    <w:rsid w:val="00D73390"/>
    <w:rsid w:val="00D73A93"/>
    <w:rsid w:val="00D73AFC"/>
    <w:rsid w:val="00D73FD9"/>
    <w:rsid w:val="00D74094"/>
    <w:rsid w:val="00D747D2"/>
    <w:rsid w:val="00D74859"/>
    <w:rsid w:val="00D74B18"/>
    <w:rsid w:val="00D752BB"/>
    <w:rsid w:val="00D755CA"/>
    <w:rsid w:val="00D75619"/>
    <w:rsid w:val="00D757CF"/>
    <w:rsid w:val="00D75AAB"/>
    <w:rsid w:val="00D76602"/>
    <w:rsid w:val="00D76873"/>
    <w:rsid w:val="00D768E5"/>
    <w:rsid w:val="00D76A24"/>
    <w:rsid w:val="00D76DC6"/>
    <w:rsid w:val="00D7700F"/>
    <w:rsid w:val="00D77942"/>
    <w:rsid w:val="00D77CC6"/>
    <w:rsid w:val="00D77E27"/>
    <w:rsid w:val="00D8019D"/>
    <w:rsid w:val="00D803B1"/>
    <w:rsid w:val="00D808FC"/>
    <w:rsid w:val="00D812D8"/>
    <w:rsid w:val="00D814A9"/>
    <w:rsid w:val="00D81E1E"/>
    <w:rsid w:val="00D8202E"/>
    <w:rsid w:val="00D825A9"/>
    <w:rsid w:val="00D827F6"/>
    <w:rsid w:val="00D82E88"/>
    <w:rsid w:val="00D830FE"/>
    <w:rsid w:val="00D83177"/>
    <w:rsid w:val="00D833EC"/>
    <w:rsid w:val="00D8362F"/>
    <w:rsid w:val="00D838D9"/>
    <w:rsid w:val="00D83D4F"/>
    <w:rsid w:val="00D844E7"/>
    <w:rsid w:val="00D8503B"/>
    <w:rsid w:val="00D851E2"/>
    <w:rsid w:val="00D85348"/>
    <w:rsid w:val="00D85B57"/>
    <w:rsid w:val="00D86044"/>
    <w:rsid w:val="00D860F3"/>
    <w:rsid w:val="00D86309"/>
    <w:rsid w:val="00D86473"/>
    <w:rsid w:val="00D865C8"/>
    <w:rsid w:val="00D86829"/>
    <w:rsid w:val="00D8684E"/>
    <w:rsid w:val="00D87350"/>
    <w:rsid w:val="00D875F6"/>
    <w:rsid w:val="00D87BD2"/>
    <w:rsid w:val="00D87BEA"/>
    <w:rsid w:val="00D9029D"/>
    <w:rsid w:val="00D909F0"/>
    <w:rsid w:val="00D90A06"/>
    <w:rsid w:val="00D90C3A"/>
    <w:rsid w:val="00D90F0C"/>
    <w:rsid w:val="00D91388"/>
    <w:rsid w:val="00D91C2B"/>
    <w:rsid w:val="00D91E45"/>
    <w:rsid w:val="00D920F7"/>
    <w:rsid w:val="00D92330"/>
    <w:rsid w:val="00D923C3"/>
    <w:rsid w:val="00D92406"/>
    <w:rsid w:val="00D92CE8"/>
    <w:rsid w:val="00D92E0D"/>
    <w:rsid w:val="00D931BB"/>
    <w:rsid w:val="00D93511"/>
    <w:rsid w:val="00D935CF"/>
    <w:rsid w:val="00D939E0"/>
    <w:rsid w:val="00D93BF5"/>
    <w:rsid w:val="00D93D73"/>
    <w:rsid w:val="00D94C83"/>
    <w:rsid w:val="00D94F11"/>
    <w:rsid w:val="00D9524C"/>
    <w:rsid w:val="00D954D0"/>
    <w:rsid w:val="00D95DB1"/>
    <w:rsid w:val="00D966A5"/>
    <w:rsid w:val="00D9673D"/>
    <w:rsid w:val="00D96FDF"/>
    <w:rsid w:val="00D97574"/>
    <w:rsid w:val="00D976ED"/>
    <w:rsid w:val="00D97C16"/>
    <w:rsid w:val="00DA0298"/>
    <w:rsid w:val="00DA03C0"/>
    <w:rsid w:val="00DA0639"/>
    <w:rsid w:val="00DA09F0"/>
    <w:rsid w:val="00DA0CAC"/>
    <w:rsid w:val="00DA11DB"/>
    <w:rsid w:val="00DA1239"/>
    <w:rsid w:val="00DA151F"/>
    <w:rsid w:val="00DA2256"/>
    <w:rsid w:val="00DA2267"/>
    <w:rsid w:val="00DA266E"/>
    <w:rsid w:val="00DA2D2D"/>
    <w:rsid w:val="00DA2F18"/>
    <w:rsid w:val="00DA31B9"/>
    <w:rsid w:val="00DA3498"/>
    <w:rsid w:val="00DA35CF"/>
    <w:rsid w:val="00DA35E0"/>
    <w:rsid w:val="00DA3B61"/>
    <w:rsid w:val="00DA3BBB"/>
    <w:rsid w:val="00DA3D1B"/>
    <w:rsid w:val="00DA3D38"/>
    <w:rsid w:val="00DA3F21"/>
    <w:rsid w:val="00DA4520"/>
    <w:rsid w:val="00DA45F4"/>
    <w:rsid w:val="00DA4A49"/>
    <w:rsid w:val="00DA5731"/>
    <w:rsid w:val="00DA57F3"/>
    <w:rsid w:val="00DA5B7C"/>
    <w:rsid w:val="00DA6190"/>
    <w:rsid w:val="00DA63E6"/>
    <w:rsid w:val="00DA708C"/>
    <w:rsid w:val="00DA7167"/>
    <w:rsid w:val="00DA72A6"/>
    <w:rsid w:val="00DA78CF"/>
    <w:rsid w:val="00DA7BCE"/>
    <w:rsid w:val="00DB0240"/>
    <w:rsid w:val="00DB02B4"/>
    <w:rsid w:val="00DB066F"/>
    <w:rsid w:val="00DB0965"/>
    <w:rsid w:val="00DB0D45"/>
    <w:rsid w:val="00DB0E94"/>
    <w:rsid w:val="00DB0FF7"/>
    <w:rsid w:val="00DB1B9A"/>
    <w:rsid w:val="00DB1EE0"/>
    <w:rsid w:val="00DB1FC1"/>
    <w:rsid w:val="00DB2289"/>
    <w:rsid w:val="00DB2A1D"/>
    <w:rsid w:val="00DB2A3D"/>
    <w:rsid w:val="00DB2C06"/>
    <w:rsid w:val="00DB2D0A"/>
    <w:rsid w:val="00DB38F2"/>
    <w:rsid w:val="00DB3F3C"/>
    <w:rsid w:val="00DB4878"/>
    <w:rsid w:val="00DB49F7"/>
    <w:rsid w:val="00DB4E89"/>
    <w:rsid w:val="00DB53E0"/>
    <w:rsid w:val="00DB569A"/>
    <w:rsid w:val="00DB593F"/>
    <w:rsid w:val="00DB5ACC"/>
    <w:rsid w:val="00DB5E7C"/>
    <w:rsid w:val="00DB61F3"/>
    <w:rsid w:val="00DB6323"/>
    <w:rsid w:val="00DB64D6"/>
    <w:rsid w:val="00DB6B63"/>
    <w:rsid w:val="00DB6D92"/>
    <w:rsid w:val="00DB7076"/>
    <w:rsid w:val="00DB70AF"/>
    <w:rsid w:val="00DB71F6"/>
    <w:rsid w:val="00DB7662"/>
    <w:rsid w:val="00DB7713"/>
    <w:rsid w:val="00DB7A5C"/>
    <w:rsid w:val="00DB7AD3"/>
    <w:rsid w:val="00DB7F12"/>
    <w:rsid w:val="00DC0177"/>
    <w:rsid w:val="00DC055C"/>
    <w:rsid w:val="00DC09BF"/>
    <w:rsid w:val="00DC0EC9"/>
    <w:rsid w:val="00DC0F4E"/>
    <w:rsid w:val="00DC0FEE"/>
    <w:rsid w:val="00DC1F9A"/>
    <w:rsid w:val="00DC28AB"/>
    <w:rsid w:val="00DC2AE8"/>
    <w:rsid w:val="00DC2F8A"/>
    <w:rsid w:val="00DC357C"/>
    <w:rsid w:val="00DC35AF"/>
    <w:rsid w:val="00DC3D79"/>
    <w:rsid w:val="00DC43A4"/>
    <w:rsid w:val="00DC43C4"/>
    <w:rsid w:val="00DC50F4"/>
    <w:rsid w:val="00DC5170"/>
    <w:rsid w:val="00DC5561"/>
    <w:rsid w:val="00DC5571"/>
    <w:rsid w:val="00DC5844"/>
    <w:rsid w:val="00DC58E6"/>
    <w:rsid w:val="00DC5A0B"/>
    <w:rsid w:val="00DC5B37"/>
    <w:rsid w:val="00DC5E17"/>
    <w:rsid w:val="00DC5EE7"/>
    <w:rsid w:val="00DC6D51"/>
    <w:rsid w:val="00DC6EE0"/>
    <w:rsid w:val="00DC70DF"/>
    <w:rsid w:val="00DC7465"/>
    <w:rsid w:val="00DC7E3E"/>
    <w:rsid w:val="00DC7FD0"/>
    <w:rsid w:val="00DC7FEA"/>
    <w:rsid w:val="00DD00B0"/>
    <w:rsid w:val="00DD0627"/>
    <w:rsid w:val="00DD0A95"/>
    <w:rsid w:val="00DD0CC8"/>
    <w:rsid w:val="00DD1024"/>
    <w:rsid w:val="00DD150B"/>
    <w:rsid w:val="00DD1977"/>
    <w:rsid w:val="00DD1A37"/>
    <w:rsid w:val="00DD208D"/>
    <w:rsid w:val="00DD23F7"/>
    <w:rsid w:val="00DD329C"/>
    <w:rsid w:val="00DD3354"/>
    <w:rsid w:val="00DD353A"/>
    <w:rsid w:val="00DD3730"/>
    <w:rsid w:val="00DD38D6"/>
    <w:rsid w:val="00DD394A"/>
    <w:rsid w:val="00DD3C63"/>
    <w:rsid w:val="00DD4421"/>
    <w:rsid w:val="00DD4650"/>
    <w:rsid w:val="00DD47AB"/>
    <w:rsid w:val="00DD4BCF"/>
    <w:rsid w:val="00DD4D1F"/>
    <w:rsid w:val="00DD5179"/>
    <w:rsid w:val="00DD5878"/>
    <w:rsid w:val="00DD5F74"/>
    <w:rsid w:val="00DD65B8"/>
    <w:rsid w:val="00DD6A1B"/>
    <w:rsid w:val="00DD6A35"/>
    <w:rsid w:val="00DD7469"/>
    <w:rsid w:val="00DD7981"/>
    <w:rsid w:val="00DD7A46"/>
    <w:rsid w:val="00DD7A4B"/>
    <w:rsid w:val="00DD7AFE"/>
    <w:rsid w:val="00DD7C8F"/>
    <w:rsid w:val="00DD7FB4"/>
    <w:rsid w:val="00DE002E"/>
    <w:rsid w:val="00DE0127"/>
    <w:rsid w:val="00DE0269"/>
    <w:rsid w:val="00DE09E4"/>
    <w:rsid w:val="00DE0E15"/>
    <w:rsid w:val="00DE0F60"/>
    <w:rsid w:val="00DE17D6"/>
    <w:rsid w:val="00DE1FC5"/>
    <w:rsid w:val="00DE2155"/>
    <w:rsid w:val="00DE22CA"/>
    <w:rsid w:val="00DE23B5"/>
    <w:rsid w:val="00DE291A"/>
    <w:rsid w:val="00DE33A7"/>
    <w:rsid w:val="00DE4DF7"/>
    <w:rsid w:val="00DE5B3A"/>
    <w:rsid w:val="00DE5D22"/>
    <w:rsid w:val="00DE6CCA"/>
    <w:rsid w:val="00DE738B"/>
    <w:rsid w:val="00DE742D"/>
    <w:rsid w:val="00DE7CC1"/>
    <w:rsid w:val="00DF00AB"/>
    <w:rsid w:val="00DF059D"/>
    <w:rsid w:val="00DF0688"/>
    <w:rsid w:val="00DF0805"/>
    <w:rsid w:val="00DF08AF"/>
    <w:rsid w:val="00DF097A"/>
    <w:rsid w:val="00DF0B76"/>
    <w:rsid w:val="00DF120A"/>
    <w:rsid w:val="00DF159E"/>
    <w:rsid w:val="00DF165C"/>
    <w:rsid w:val="00DF1CCA"/>
    <w:rsid w:val="00DF207C"/>
    <w:rsid w:val="00DF20BD"/>
    <w:rsid w:val="00DF219A"/>
    <w:rsid w:val="00DF2EFA"/>
    <w:rsid w:val="00DF34A6"/>
    <w:rsid w:val="00DF3BB6"/>
    <w:rsid w:val="00DF418A"/>
    <w:rsid w:val="00DF4219"/>
    <w:rsid w:val="00DF44A4"/>
    <w:rsid w:val="00DF48B2"/>
    <w:rsid w:val="00DF4C5E"/>
    <w:rsid w:val="00DF4D14"/>
    <w:rsid w:val="00DF4FB8"/>
    <w:rsid w:val="00DF5084"/>
    <w:rsid w:val="00DF531F"/>
    <w:rsid w:val="00DF571E"/>
    <w:rsid w:val="00DF5D8D"/>
    <w:rsid w:val="00DF686A"/>
    <w:rsid w:val="00DF6BB5"/>
    <w:rsid w:val="00DF7014"/>
    <w:rsid w:val="00DF72B3"/>
    <w:rsid w:val="00DF762D"/>
    <w:rsid w:val="00DF7A21"/>
    <w:rsid w:val="00DF7D79"/>
    <w:rsid w:val="00DF7F74"/>
    <w:rsid w:val="00E0098B"/>
    <w:rsid w:val="00E00BC2"/>
    <w:rsid w:val="00E00EB4"/>
    <w:rsid w:val="00E013F2"/>
    <w:rsid w:val="00E01498"/>
    <w:rsid w:val="00E01926"/>
    <w:rsid w:val="00E01B18"/>
    <w:rsid w:val="00E01CE1"/>
    <w:rsid w:val="00E01DA5"/>
    <w:rsid w:val="00E0223F"/>
    <w:rsid w:val="00E02488"/>
    <w:rsid w:val="00E024DA"/>
    <w:rsid w:val="00E027E0"/>
    <w:rsid w:val="00E02A71"/>
    <w:rsid w:val="00E0320C"/>
    <w:rsid w:val="00E03486"/>
    <w:rsid w:val="00E04089"/>
    <w:rsid w:val="00E0427C"/>
    <w:rsid w:val="00E0472B"/>
    <w:rsid w:val="00E04902"/>
    <w:rsid w:val="00E04A16"/>
    <w:rsid w:val="00E04DDD"/>
    <w:rsid w:val="00E04EB1"/>
    <w:rsid w:val="00E04EF4"/>
    <w:rsid w:val="00E05266"/>
    <w:rsid w:val="00E05429"/>
    <w:rsid w:val="00E05679"/>
    <w:rsid w:val="00E05962"/>
    <w:rsid w:val="00E05C32"/>
    <w:rsid w:val="00E05CDF"/>
    <w:rsid w:val="00E0605C"/>
    <w:rsid w:val="00E06398"/>
    <w:rsid w:val="00E06785"/>
    <w:rsid w:val="00E067B7"/>
    <w:rsid w:val="00E06A51"/>
    <w:rsid w:val="00E06BB2"/>
    <w:rsid w:val="00E06E29"/>
    <w:rsid w:val="00E071EC"/>
    <w:rsid w:val="00E0748A"/>
    <w:rsid w:val="00E07A74"/>
    <w:rsid w:val="00E07C57"/>
    <w:rsid w:val="00E108F3"/>
    <w:rsid w:val="00E10BEB"/>
    <w:rsid w:val="00E10F14"/>
    <w:rsid w:val="00E11676"/>
    <w:rsid w:val="00E11878"/>
    <w:rsid w:val="00E11C6B"/>
    <w:rsid w:val="00E1277E"/>
    <w:rsid w:val="00E12A68"/>
    <w:rsid w:val="00E12AD1"/>
    <w:rsid w:val="00E12E39"/>
    <w:rsid w:val="00E13482"/>
    <w:rsid w:val="00E13501"/>
    <w:rsid w:val="00E13FFA"/>
    <w:rsid w:val="00E14040"/>
    <w:rsid w:val="00E1435D"/>
    <w:rsid w:val="00E145E3"/>
    <w:rsid w:val="00E14692"/>
    <w:rsid w:val="00E14837"/>
    <w:rsid w:val="00E14B65"/>
    <w:rsid w:val="00E14E93"/>
    <w:rsid w:val="00E1640F"/>
    <w:rsid w:val="00E165DC"/>
    <w:rsid w:val="00E165F1"/>
    <w:rsid w:val="00E16E57"/>
    <w:rsid w:val="00E1765D"/>
    <w:rsid w:val="00E178A8"/>
    <w:rsid w:val="00E179BD"/>
    <w:rsid w:val="00E17D7D"/>
    <w:rsid w:val="00E17F81"/>
    <w:rsid w:val="00E201C1"/>
    <w:rsid w:val="00E202BD"/>
    <w:rsid w:val="00E209B6"/>
    <w:rsid w:val="00E20B45"/>
    <w:rsid w:val="00E21BD9"/>
    <w:rsid w:val="00E21F2B"/>
    <w:rsid w:val="00E22118"/>
    <w:rsid w:val="00E22296"/>
    <w:rsid w:val="00E22477"/>
    <w:rsid w:val="00E22689"/>
    <w:rsid w:val="00E22730"/>
    <w:rsid w:val="00E228DB"/>
    <w:rsid w:val="00E23302"/>
    <w:rsid w:val="00E237F8"/>
    <w:rsid w:val="00E23D82"/>
    <w:rsid w:val="00E23E04"/>
    <w:rsid w:val="00E23E0C"/>
    <w:rsid w:val="00E23FF7"/>
    <w:rsid w:val="00E240F0"/>
    <w:rsid w:val="00E243E3"/>
    <w:rsid w:val="00E2444A"/>
    <w:rsid w:val="00E247CC"/>
    <w:rsid w:val="00E24866"/>
    <w:rsid w:val="00E24E4A"/>
    <w:rsid w:val="00E250E6"/>
    <w:rsid w:val="00E252DE"/>
    <w:rsid w:val="00E2561C"/>
    <w:rsid w:val="00E25791"/>
    <w:rsid w:val="00E25B28"/>
    <w:rsid w:val="00E25F9B"/>
    <w:rsid w:val="00E263FC"/>
    <w:rsid w:val="00E2685F"/>
    <w:rsid w:val="00E26976"/>
    <w:rsid w:val="00E26FDA"/>
    <w:rsid w:val="00E27181"/>
    <w:rsid w:val="00E27193"/>
    <w:rsid w:val="00E272E3"/>
    <w:rsid w:val="00E27724"/>
    <w:rsid w:val="00E27D36"/>
    <w:rsid w:val="00E27E60"/>
    <w:rsid w:val="00E30006"/>
    <w:rsid w:val="00E306CF"/>
    <w:rsid w:val="00E30AA4"/>
    <w:rsid w:val="00E3135B"/>
    <w:rsid w:val="00E3146B"/>
    <w:rsid w:val="00E314F7"/>
    <w:rsid w:val="00E3176B"/>
    <w:rsid w:val="00E31979"/>
    <w:rsid w:val="00E31BC1"/>
    <w:rsid w:val="00E31BCF"/>
    <w:rsid w:val="00E31C53"/>
    <w:rsid w:val="00E31D89"/>
    <w:rsid w:val="00E3245A"/>
    <w:rsid w:val="00E32ABD"/>
    <w:rsid w:val="00E32F2A"/>
    <w:rsid w:val="00E3315E"/>
    <w:rsid w:val="00E332E3"/>
    <w:rsid w:val="00E33A7A"/>
    <w:rsid w:val="00E33BF7"/>
    <w:rsid w:val="00E33D1D"/>
    <w:rsid w:val="00E33D73"/>
    <w:rsid w:val="00E34081"/>
    <w:rsid w:val="00E345C3"/>
    <w:rsid w:val="00E34827"/>
    <w:rsid w:val="00E34D76"/>
    <w:rsid w:val="00E351D3"/>
    <w:rsid w:val="00E3562B"/>
    <w:rsid w:val="00E365AD"/>
    <w:rsid w:val="00E36A23"/>
    <w:rsid w:val="00E36B9B"/>
    <w:rsid w:val="00E36D8D"/>
    <w:rsid w:val="00E3700D"/>
    <w:rsid w:val="00E37886"/>
    <w:rsid w:val="00E3789C"/>
    <w:rsid w:val="00E379E0"/>
    <w:rsid w:val="00E37F9B"/>
    <w:rsid w:val="00E4055C"/>
    <w:rsid w:val="00E40A77"/>
    <w:rsid w:val="00E411D9"/>
    <w:rsid w:val="00E4128B"/>
    <w:rsid w:val="00E41CB0"/>
    <w:rsid w:val="00E4290C"/>
    <w:rsid w:val="00E42DAD"/>
    <w:rsid w:val="00E42F3B"/>
    <w:rsid w:val="00E430DB"/>
    <w:rsid w:val="00E431F1"/>
    <w:rsid w:val="00E43853"/>
    <w:rsid w:val="00E4386E"/>
    <w:rsid w:val="00E43A88"/>
    <w:rsid w:val="00E444BA"/>
    <w:rsid w:val="00E44ECC"/>
    <w:rsid w:val="00E45C81"/>
    <w:rsid w:val="00E460EA"/>
    <w:rsid w:val="00E4621F"/>
    <w:rsid w:val="00E4640E"/>
    <w:rsid w:val="00E466E0"/>
    <w:rsid w:val="00E46BD7"/>
    <w:rsid w:val="00E46FB0"/>
    <w:rsid w:val="00E471AC"/>
    <w:rsid w:val="00E4765B"/>
    <w:rsid w:val="00E47682"/>
    <w:rsid w:val="00E47832"/>
    <w:rsid w:val="00E47964"/>
    <w:rsid w:val="00E47F10"/>
    <w:rsid w:val="00E5031A"/>
    <w:rsid w:val="00E50B5B"/>
    <w:rsid w:val="00E50C85"/>
    <w:rsid w:val="00E50E41"/>
    <w:rsid w:val="00E50F7D"/>
    <w:rsid w:val="00E515E2"/>
    <w:rsid w:val="00E5192D"/>
    <w:rsid w:val="00E51958"/>
    <w:rsid w:val="00E52098"/>
    <w:rsid w:val="00E52494"/>
    <w:rsid w:val="00E52802"/>
    <w:rsid w:val="00E52CBE"/>
    <w:rsid w:val="00E5331A"/>
    <w:rsid w:val="00E533A2"/>
    <w:rsid w:val="00E533B2"/>
    <w:rsid w:val="00E53878"/>
    <w:rsid w:val="00E54053"/>
    <w:rsid w:val="00E54599"/>
    <w:rsid w:val="00E54662"/>
    <w:rsid w:val="00E55341"/>
    <w:rsid w:val="00E554EA"/>
    <w:rsid w:val="00E5558D"/>
    <w:rsid w:val="00E55875"/>
    <w:rsid w:val="00E55A6B"/>
    <w:rsid w:val="00E56570"/>
    <w:rsid w:val="00E569F6"/>
    <w:rsid w:val="00E56EB7"/>
    <w:rsid w:val="00E576BC"/>
    <w:rsid w:val="00E577E2"/>
    <w:rsid w:val="00E57B9E"/>
    <w:rsid w:val="00E60253"/>
    <w:rsid w:val="00E60808"/>
    <w:rsid w:val="00E60DEF"/>
    <w:rsid w:val="00E612B8"/>
    <w:rsid w:val="00E618A0"/>
    <w:rsid w:val="00E618CA"/>
    <w:rsid w:val="00E61ADD"/>
    <w:rsid w:val="00E621FF"/>
    <w:rsid w:val="00E622FC"/>
    <w:rsid w:val="00E6247E"/>
    <w:rsid w:val="00E627D6"/>
    <w:rsid w:val="00E62A75"/>
    <w:rsid w:val="00E63525"/>
    <w:rsid w:val="00E63586"/>
    <w:rsid w:val="00E63598"/>
    <w:rsid w:val="00E63BA3"/>
    <w:rsid w:val="00E642FB"/>
    <w:rsid w:val="00E643F0"/>
    <w:rsid w:val="00E64418"/>
    <w:rsid w:val="00E654DD"/>
    <w:rsid w:val="00E6584E"/>
    <w:rsid w:val="00E665D9"/>
    <w:rsid w:val="00E665E0"/>
    <w:rsid w:val="00E6727C"/>
    <w:rsid w:val="00E675EC"/>
    <w:rsid w:val="00E676CA"/>
    <w:rsid w:val="00E676F8"/>
    <w:rsid w:val="00E6770D"/>
    <w:rsid w:val="00E700F3"/>
    <w:rsid w:val="00E706D8"/>
    <w:rsid w:val="00E70CA9"/>
    <w:rsid w:val="00E712AF"/>
    <w:rsid w:val="00E714E4"/>
    <w:rsid w:val="00E7166E"/>
    <w:rsid w:val="00E71795"/>
    <w:rsid w:val="00E720A5"/>
    <w:rsid w:val="00E723A0"/>
    <w:rsid w:val="00E723FD"/>
    <w:rsid w:val="00E7244E"/>
    <w:rsid w:val="00E724DD"/>
    <w:rsid w:val="00E72C0A"/>
    <w:rsid w:val="00E7323B"/>
    <w:rsid w:val="00E7355A"/>
    <w:rsid w:val="00E73BFD"/>
    <w:rsid w:val="00E7400B"/>
    <w:rsid w:val="00E7432A"/>
    <w:rsid w:val="00E7432F"/>
    <w:rsid w:val="00E74384"/>
    <w:rsid w:val="00E744BE"/>
    <w:rsid w:val="00E74E6A"/>
    <w:rsid w:val="00E75475"/>
    <w:rsid w:val="00E75F0D"/>
    <w:rsid w:val="00E7614B"/>
    <w:rsid w:val="00E76167"/>
    <w:rsid w:val="00E76293"/>
    <w:rsid w:val="00E76491"/>
    <w:rsid w:val="00E76787"/>
    <w:rsid w:val="00E76C93"/>
    <w:rsid w:val="00E76FD5"/>
    <w:rsid w:val="00E7718B"/>
    <w:rsid w:val="00E772B7"/>
    <w:rsid w:val="00E77305"/>
    <w:rsid w:val="00E7738F"/>
    <w:rsid w:val="00E7773E"/>
    <w:rsid w:val="00E77759"/>
    <w:rsid w:val="00E778CC"/>
    <w:rsid w:val="00E77B1F"/>
    <w:rsid w:val="00E80196"/>
    <w:rsid w:val="00E80CB7"/>
    <w:rsid w:val="00E81C65"/>
    <w:rsid w:val="00E82662"/>
    <w:rsid w:val="00E826BA"/>
    <w:rsid w:val="00E82A07"/>
    <w:rsid w:val="00E82E62"/>
    <w:rsid w:val="00E8300F"/>
    <w:rsid w:val="00E83249"/>
    <w:rsid w:val="00E83478"/>
    <w:rsid w:val="00E836CB"/>
    <w:rsid w:val="00E84052"/>
    <w:rsid w:val="00E841AD"/>
    <w:rsid w:val="00E854B0"/>
    <w:rsid w:val="00E856CB"/>
    <w:rsid w:val="00E85BF9"/>
    <w:rsid w:val="00E86195"/>
    <w:rsid w:val="00E86406"/>
    <w:rsid w:val="00E86704"/>
    <w:rsid w:val="00E868AD"/>
    <w:rsid w:val="00E86A1B"/>
    <w:rsid w:val="00E86ACB"/>
    <w:rsid w:val="00E86E2E"/>
    <w:rsid w:val="00E86FBB"/>
    <w:rsid w:val="00E87042"/>
    <w:rsid w:val="00E870A6"/>
    <w:rsid w:val="00E87450"/>
    <w:rsid w:val="00E87497"/>
    <w:rsid w:val="00E8788A"/>
    <w:rsid w:val="00E90FC8"/>
    <w:rsid w:val="00E9177C"/>
    <w:rsid w:val="00E9192A"/>
    <w:rsid w:val="00E91BAD"/>
    <w:rsid w:val="00E92201"/>
    <w:rsid w:val="00E9253F"/>
    <w:rsid w:val="00E925A6"/>
    <w:rsid w:val="00E9292D"/>
    <w:rsid w:val="00E93359"/>
    <w:rsid w:val="00E934E9"/>
    <w:rsid w:val="00E93843"/>
    <w:rsid w:val="00E93CD9"/>
    <w:rsid w:val="00E93F1E"/>
    <w:rsid w:val="00E93F3C"/>
    <w:rsid w:val="00E9445E"/>
    <w:rsid w:val="00E94904"/>
    <w:rsid w:val="00E94D74"/>
    <w:rsid w:val="00E94E1E"/>
    <w:rsid w:val="00E94E1F"/>
    <w:rsid w:val="00E95017"/>
    <w:rsid w:val="00E95FA3"/>
    <w:rsid w:val="00E96A40"/>
    <w:rsid w:val="00E97489"/>
    <w:rsid w:val="00E979DA"/>
    <w:rsid w:val="00E97E04"/>
    <w:rsid w:val="00EA0759"/>
    <w:rsid w:val="00EA0857"/>
    <w:rsid w:val="00EA0BB2"/>
    <w:rsid w:val="00EA1199"/>
    <w:rsid w:val="00EA1E2E"/>
    <w:rsid w:val="00EA1FA3"/>
    <w:rsid w:val="00EA21F4"/>
    <w:rsid w:val="00EA254F"/>
    <w:rsid w:val="00EA2922"/>
    <w:rsid w:val="00EA2E87"/>
    <w:rsid w:val="00EA2EE7"/>
    <w:rsid w:val="00EA3445"/>
    <w:rsid w:val="00EA3551"/>
    <w:rsid w:val="00EA3758"/>
    <w:rsid w:val="00EA3BE2"/>
    <w:rsid w:val="00EA3D64"/>
    <w:rsid w:val="00EA4525"/>
    <w:rsid w:val="00EA49EA"/>
    <w:rsid w:val="00EA4C3F"/>
    <w:rsid w:val="00EA4ECE"/>
    <w:rsid w:val="00EA535E"/>
    <w:rsid w:val="00EA59B6"/>
    <w:rsid w:val="00EA5B4D"/>
    <w:rsid w:val="00EA5C14"/>
    <w:rsid w:val="00EA6341"/>
    <w:rsid w:val="00EA6E3A"/>
    <w:rsid w:val="00EA6FD6"/>
    <w:rsid w:val="00EA7631"/>
    <w:rsid w:val="00EA77B2"/>
    <w:rsid w:val="00EA77B6"/>
    <w:rsid w:val="00EA7AD7"/>
    <w:rsid w:val="00EA7E82"/>
    <w:rsid w:val="00EA7F0C"/>
    <w:rsid w:val="00EB0292"/>
    <w:rsid w:val="00EB0755"/>
    <w:rsid w:val="00EB09C3"/>
    <w:rsid w:val="00EB0AA3"/>
    <w:rsid w:val="00EB0BFC"/>
    <w:rsid w:val="00EB0FC9"/>
    <w:rsid w:val="00EB0FFE"/>
    <w:rsid w:val="00EB12FC"/>
    <w:rsid w:val="00EB1D50"/>
    <w:rsid w:val="00EB1DC0"/>
    <w:rsid w:val="00EB1E60"/>
    <w:rsid w:val="00EB249A"/>
    <w:rsid w:val="00EB295B"/>
    <w:rsid w:val="00EB3047"/>
    <w:rsid w:val="00EB3349"/>
    <w:rsid w:val="00EB378F"/>
    <w:rsid w:val="00EB3826"/>
    <w:rsid w:val="00EB3B87"/>
    <w:rsid w:val="00EB3B90"/>
    <w:rsid w:val="00EB3D3C"/>
    <w:rsid w:val="00EB3FE1"/>
    <w:rsid w:val="00EB48FD"/>
    <w:rsid w:val="00EB494E"/>
    <w:rsid w:val="00EB4B42"/>
    <w:rsid w:val="00EB520E"/>
    <w:rsid w:val="00EB558C"/>
    <w:rsid w:val="00EB5778"/>
    <w:rsid w:val="00EB5B8E"/>
    <w:rsid w:val="00EB5C52"/>
    <w:rsid w:val="00EB5EA4"/>
    <w:rsid w:val="00EB6093"/>
    <w:rsid w:val="00EB69D6"/>
    <w:rsid w:val="00EB70C8"/>
    <w:rsid w:val="00EB71C8"/>
    <w:rsid w:val="00EB7B95"/>
    <w:rsid w:val="00EC052E"/>
    <w:rsid w:val="00EC0942"/>
    <w:rsid w:val="00EC0EEE"/>
    <w:rsid w:val="00EC0F9D"/>
    <w:rsid w:val="00EC124D"/>
    <w:rsid w:val="00EC1643"/>
    <w:rsid w:val="00EC1B40"/>
    <w:rsid w:val="00EC21B7"/>
    <w:rsid w:val="00EC232B"/>
    <w:rsid w:val="00EC26DD"/>
    <w:rsid w:val="00EC286D"/>
    <w:rsid w:val="00EC301D"/>
    <w:rsid w:val="00EC329C"/>
    <w:rsid w:val="00EC36BD"/>
    <w:rsid w:val="00EC409B"/>
    <w:rsid w:val="00EC4A63"/>
    <w:rsid w:val="00EC4DFA"/>
    <w:rsid w:val="00EC517E"/>
    <w:rsid w:val="00EC51C7"/>
    <w:rsid w:val="00EC52D5"/>
    <w:rsid w:val="00EC54FC"/>
    <w:rsid w:val="00EC570E"/>
    <w:rsid w:val="00EC580A"/>
    <w:rsid w:val="00EC5A38"/>
    <w:rsid w:val="00EC5B0B"/>
    <w:rsid w:val="00EC614E"/>
    <w:rsid w:val="00EC6590"/>
    <w:rsid w:val="00EC6CE9"/>
    <w:rsid w:val="00EC6EEA"/>
    <w:rsid w:val="00EC71E3"/>
    <w:rsid w:val="00EC7792"/>
    <w:rsid w:val="00EC7D4D"/>
    <w:rsid w:val="00EC7EA5"/>
    <w:rsid w:val="00ED04CB"/>
    <w:rsid w:val="00ED0E96"/>
    <w:rsid w:val="00ED1207"/>
    <w:rsid w:val="00ED137F"/>
    <w:rsid w:val="00ED1697"/>
    <w:rsid w:val="00ED1AFF"/>
    <w:rsid w:val="00ED1E84"/>
    <w:rsid w:val="00ED2824"/>
    <w:rsid w:val="00ED2B44"/>
    <w:rsid w:val="00ED2B8F"/>
    <w:rsid w:val="00ED3309"/>
    <w:rsid w:val="00ED3863"/>
    <w:rsid w:val="00ED3897"/>
    <w:rsid w:val="00ED3943"/>
    <w:rsid w:val="00ED3C73"/>
    <w:rsid w:val="00ED3EE8"/>
    <w:rsid w:val="00ED4135"/>
    <w:rsid w:val="00ED4526"/>
    <w:rsid w:val="00ED45F1"/>
    <w:rsid w:val="00ED4B42"/>
    <w:rsid w:val="00ED5C88"/>
    <w:rsid w:val="00ED5E39"/>
    <w:rsid w:val="00ED7D83"/>
    <w:rsid w:val="00ED7DEE"/>
    <w:rsid w:val="00ED7E2B"/>
    <w:rsid w:val="00EE0701"/>
    <w:rsid w:val="00EE0813"/>
    <w:rsid w:val="00EE0BFD"/>
    <w:rsid w:val="00EE1370"/>
    <w:rsid w:val="00EE1BA1"/>
    <w:rsid w:val="00EE1DD3"/>
    <w:rsid w:val="00EE2049"/>
    <w:rsid w:val="00EE2125"/>
    <w:rsid w:val="00EE2536"/>
    <w:rsid w:val="00EE2953"/>
    <w:rsid w:val="00EE2A48"/>
    <w:rsid w:val="00EE2C9E"/>
    <w:rsid w:val="00EE2EB2"/>
    <w:rsid w:val="00EE2FAA"/>
    <w:rsid w:val="00EE368C"/>
    <w:rsid w:val="00EE399A"/>
    <w:rsid w:val="00EE3E24"/>
    <w:rsid w:val="00EE3E9E"/>
    <w:rsid w:val="00EE3F52"/>
    <w:rsid w:val="00EE4125"/>
    <w:rsid w:val="00EE426B"/>
    <w:rsid w:val="00EE4644"/>
    <w:rsid w:val="00EE4A88"/>
    <w:rsid w:val="00EE4E8F"/>
    <w:rsid w:val="00EE5115"/>
    <w:rsid w:val="00EE52CC"/>
    <w:rsid w:val="00EE56D2"/>
    <w:rsid w:val="00EE58E7"/>
    <w:rsid w:val="00EE5A0C"/>
    <w:rsid w:val="00EE6707"/>
    <w:rsid w:val="00EE7052"/>
    <w:rsid w:val="00EE7703"/>
    <w:rsid w:val="00EF0174"/>
    <w:rsid w:val="00EF017B"/>
    <w:rsid w:val="00EF027A"/>
    <w:rsid w:val="00EF10D3"/>
    <w:rsid w:val="00EF1470"/>
    <w:rsid w:val="00EF147E"/>
    <w:rsid w:val="00EF151C"/>
    <w:rsid w:val="00EF175E"/>
    <w:rsid w:val="00EF1A77"/>
    <w:rsid w:val="00EF1C18"/>
    <w:rsid w:val="00EF2060"/>
    <w:rsid w:val="00EF229B"/>
    <w:rsid w:val="00EF2BEC"/>
    <w:rsid w:val="00EF3427"/>
    <w:rsid w:val="00EF3A6B"/>
    <w:rsid w:val="00EF3E05"/>
    <w:rsid w:val="00EF4344"/>
    <w:rsid w:val="00EF44D8"/>
    <w:rsid w:val="00EF46CA"/>
    <w:rsid w:val="00EF46EA"/>
    <w:rsid w:val="00EF4CE7"/>
    <w:rsid w:val="00EF4F71"/>
    <w:rsid w:val="00EF5166"/>
    <w:rsid w:val="00EF5220"/>
    <w:rsid w:val="00EF53AD"/>
    <w:rsid w:val="00EF591E"/>
    <w:rsid w:val="00EF5946"/>
    <w:rsid w:val="00EF5CB6"/>
    <w:rsid w:val="00EF673E"/>
    <w:rsid w:val="00EF694B"/>
    <w:rsid w:val="00EF6B09"/>
    <w:rsid w:val="00EF6C2A"/>
    <w:rsid w:val="00EF6CD1"/>
    <w:rsid w:val="00EF6EB8"/>
    <w:rsid w:val="00EF749C"/>
    <w:rsid w:val="00EF751A"/>
    <w:rsid w:val="00EF7757"/>
    <w:rsid w:val="00EF7A58"/>
    <w:rsid w:val="00EF7C5F"/>
    <w:rsid w:val="00F00294"/>
    <w:rsid w:val="00F00B62"/>
    <w:rsid w:val="00F00D88"/>
    <w:rsid w:val="00F00DE3"/>
    <w:rsid w:val="00F00F7D"/>
    <w:rsid w:val="00F01421"/>
    <w:rsid w:val="00F0179F"/>
    <w:rsid w:val="00F023F5"/>
    <w:rsid w:val="00F02437"/>
    <w:rsid w:val="00F02475"/>
    <w:rsid w:val="00F02922"/>
    <w:rsid w:val="00F02EA4"/>
    <w:rsid w:val="00F0331C"/>
    <w:rsid w:val="00F03B60"/>
    <w:rsid w:val="00F03D39"/>
    <w:rsid w:val="00F03DBE"/>
    <w:rsid w:val="00F04142"/>
    <w:rsid w:val="00F0481F"/>
    <w:rsid w:val="00F050A5"/>
    <w:rsid w:val="00F05CF1"/>
    <w:rsid w:val="00F05EA3"/>
    <w:rsid w:val="00F065B6"/>
    <w:rsid w:val="00F065EB"/>
    <w:rsid w:val="00F068A7"/>
    <w:rsid w:val="00F06904"/>
    <w:rsid w:val="00F06D2A"/>
    <w:rsid w:val="00F06E9E"/>
    <w:rsid w:val="00F070D9"/>
    <w:rsid w:val="00F0726A"/>
    <w:rsid w:val="00F07312"/>
    <w:rsid w:val="00F07A38"/>
    <w:rsid w:val="00F07A6C"/>
    <w:rsid w:val="00F07BF8"/>
    <w:rsid w:val="00F10234"/>
    <w:rsid w:val="00F102AC"/>
    <w:rsid w:val="00F10693"/>
    <w:rsid w:val="00F106CF"/>
    <w:rsid w:val="00F1074B"/>
    <w:rsid w:val="00F10985"/>
    <w:rsid w:val="00F1099E"/>
    <w:rsid w:val="00F10A6A"/>
    <w:rsid w:val="00F10B6F"/>
    <w:rsid w:val="00F11162"/>
    <w:rsid w:val="00F11B8D"/>
    <w:rsid w:val="00F11C91"/>
    <w:rsid w:val="00F11CE9"/>
    <w:rsid w:val="00F11F65"/>
    <w:rsid w:val="00F12040"/>
    <w:rsid w:val="00F1215B"/>
    <w:rsid w:val="00F12727"/>
    <w:rsid w:val="00F127BF"/>
    <w:rsid w:val="00F128FC"/>
    <w:rsid w:val="00F129E0"/>
    <w:rsid w:val="00F12A77"/>
    <w:rsid w:val="00F12EC9"/>
    <w:rsid w:val="00F1312E"/>
    <w:rsid w:val="00F13423"/>
    <w:rsid w:val="00F1347B"/>
    <w:rsid w:val="00F141FE"/>
    <w:rsid w:val="00F1449B"/>
    <w:rsid w:val="00F14714"/>
    <w:rsid w:val="00F14BB0"/>
    <w:rsid w:val="00F15166"/>
    <w:rsid w:val="00F15377"/>
    <w:rsid w:val="00F15A6C"/>
    <w:rsid w:val="00F15BF0"/>
    <w:rsid w:val="00F15C23"/>
    <w:rsid w:val="00F16892"/>
    <w:rsid w:val="00F16E3C"/>
    <w:rsid w:val="00F174B6"/>
    <w:rsid w:val="00F1760D"/>
    <w:rsid w:val="00F17649"/>
    <w:rsid w:val="00F20414"/>
    <w:rsid w:val="00F205E0"/>
    <w:rsid w:val="00F20941"/>
    <w:rsid w:val="00F20D54"/>
    <w:rsid w:val="00F20FD8"/>
    <w:rsid w:val="00F214D9"/>
    <w:rsid w:val="00F215E1"/>
    <w:rsid w:val="00F21989"/>
    <w:rsid w:val="00F219BA"/>
    <w:rsid w:val="00F21C54"/>
    <w:rsid w:val="00F2258E"/>
    <w:rsid w:val="00F2280F"/>
    <w:rsid w:val="00F22A44"/>
    <w:rsid w:val="00F22F21"/>
    <w:rsid w:val="00F23356"/>
    <w:rsid w:val="00F2391E"/>
    <w:rsid w:val="00F23ACB"/>
    <w:rsid w:val="00F23C5D"/>
    <w:rsid w:val="00F23F48"/>
    <w:rsid w:val="00F24261"/>
    <w:rsid w:val="00F253E2"/>
    <w:rsid w:val="00F25C34"/>
    <w:rsid w:val="00F25D52"/>
    <w:rsid w:val="00F25F87"/>
    <w:rsid w:val="00F2610A"/>
    <w:rsid w:val="00F26300"/>
    <w:rsid w:val="00F26A51"/>
    <w:rsid w:val="00F26F21"/>
    <w:rsid w:val="00F27005"/>
    <w:rsid w:val="00F270E0"/>
    <w:rsid w:val="00F271E8"/>
    <w:rsid w:val="00F2763F"/>
    <w:rsid w:val="00F27970"/>
    <w:rsid w:val="00F27B01"/>
    <w:rsid w:val="00F27F2D"/>
    <w:rsid w:val="00F3085F"/>
    <w:rsid w:val="00F30ACC"/>
    <w:rsid w:val="00F30FFD"/>
    <w:rsid w:val="00F311FC"/>
    <w:rsid w:val="00F31505"/>
    <w:rsid w:val="00F31601"/>
    <w:rsid w:val="00F317A5"/>
    <w:rsid w:val="00F31994"/>
    <w:rsid w:val="00F31CD0"/>
    <w:rsid w:val="00F31E92"/>
    <w:rsid w:val="00F32073"/>
    <w:rsid w:val="00F323E6"/>
    <w:rsid w:val="00F32C23"/>
    <w:rsid w:val="00F32C70"/>
    <w:rsid w:val="00F32DF9"/>
    <w:rsid w:val="00F33228"/>
    <w:rsid w:val="00F332C2"/>
    <w:rsid w:val="00F339A2"/>
    <w:rsid w:val="00F33AE1"/>
    <w:rsid w:val="00F33CBF"/>
    <w:rsid w:val="00F33D7C"/>
    <w:rsid w:val="00F341A2"/>
    <w:rsid w:val="00F34A28"/>
    <w:rsid w:val="00F35234"/>
    <w:rsid w:val="00F35535"/>
    <w:rsid w:val="00F355D1"/>
    <w:rsid w:val="00F357C4"/>
    <w:rsid w:val="00F3581F"/>
    <w:rsid w:val="00F35835"/>
    <w:rsid w:val="00F35AD0"/>
    <w:rsid w:val="00F35E63"/>
    <w:rsid w:val="00F36150"/>
    <w:rsid w:val="00F3623D"/>
    <w:rsid w:val="00F36CBD"/>
    <w:rsid w:val="00F377ED"/>
    <w:rsid w:val="00F37EA1"/>
    <w:rsid w:val="00F37F40"/>
    <w:rsid w:val="00F37FE2"/>
    <w:rsid w:val="00F402D9"/>
    <w:rsid w:val="00F40449"/>
    <w:rsid w:val="00F404A1"/>
    <w:rsid w:val="00F40DAC"/>
    <w:rsid w:val="00F411B6"/>
    <w:rsid w:val="00F41223"/>
    <w:rsid w:val="00F4130A"/>
    <w:rsid w:val="00F415D4"/>
    <w:rsid w:val="00F418C7"/>
    <w:rsid w:val="00F41F68"/>
    <w:rsid w:val="00F420DA"/>
    <w:rsid w:val="00F427F3"/>
    <w:rsid w:val="00F42CB2"/>
    <w:rsid w:val="00F42D56"/>
    <w:rsid w:val="00F43C4B"/>
    <w:rsid w:val="00F43D1E"/>
    <w:rsid w:val="00F440BB"/>
    <w:rsid w:val="00F4449B"/>
    <w:rsid w:val="00F445FA"/>
    <w:rsid w:val="00F44934"/>
    <w:rsid w:val="00F44C8D"/>
    <w:rsid w:val="00F467C0"/>
    <w:rsid w:val="00F4682C"/>
    <w:rsid w:val="00F4685E"/>
    <w:rsid w:val="00F469C4"/>
    <w:rsid w:val="00F46ACA"/>
    <w:rsid w:val="00F470A3"/>
    <w:rsid w:val="00F470D7"/>
    <w:rsid w:val="00F476FA"/>
    <w:rsid w:val="00F47DA0"/>
    <w:rsid w:val="00F47E83"/>
    <w:rsid w:val="00F507AB"/>
    <w:rsid w:val="00F50922"/>
    <w:rsid w:val="00F50EA1"/>
    <w:rsid w:val="00F51159"/>
    <w:rsid w:val="00F511EE"/>
    <w:rsid w:val="00F51899"/>
    <w:rsid w:val="00F51B59"/>
    <w:rsid w:val="00F51CBD"/>
    <w:rsid w:val="00F51DC5"/>
    <w:rsid w:val="00F51E7A"/>
    <w:rsid w:val="00F51F1C"/>
    <w:rsid w:val="00F52322"/>
    <w:rsid w:val="00F5243C"/>
    <w:rsid w:val="00F52552"/>
    <w:rsid w:val="00F52889"/>
    <w:rsid w:val="00F52918"/>
    <w:rsid w:val="00F52CFF"/>
    <w:rsid w:val="00F53412"/>
    <w:rsid w:val="00F5345B"/>
    <w:rsid w:val="00F5399D"/>
    <w:rsid w:val="00F53B3C"/>
    <w:rsid w:val="00F53C07"/>
    <w:rsid w:val="00F53D05"/>
    <w:rsid w:val="00F53D34"/>
    <w:rsid w:val="00F54B26"/>
    <w:rsid w:val="00F54B36"/>
    <w:rsid w:val="00F54CD1"/>
    <w:rsid w:val="00F54EB4"/>
    <w:rsid w:val="00F550FA"/>
    <w:rsid w:val="00F5518C"/>
    <w:rsid w:val="00F558D2"/>
    <w:rsid w:val="00F55B7D"/>
    <w:rsid w:val="00F56019"/>
    <w:rsid w:val="00F56B7F"/>
    <w:rsid w:val="00F56E44"/>
    <w:rsid w:val="00F56E57"/>
    <w:rsid w:val="00F5714A"/>
    <w:rsid w:val="00F5734A"/>
    <w:rsid w:val="00F573C8"/>
    <w:rsid w:val="00F57904"/>
    <w:rsid w:val="00F57E80"/>
    <w:rsid w:val="00F600EF"/>
    <w:rsid w:val="00F60401"/>
    <w:rsid w:val="00F605E5"/>
    <w:rsid w:val="00F6070D"/>
    <w:rsid w:val="00F6076F"/>
    <w:rsid w:val="00F60A73"/>
    <w:rsid w:val="00F60F6C"/>
    <w:rsid w:val="00F61808"/>
    <w:rsid w:val="00F629B1"/>
    <w:rsid w:val="00F6300C"/>
    <w:rsid w:val="00F63033"/>
    <w:rsid w:val="00F6377C"/>
    <w:rsid w:val="00F64A86"/>
    <w:rsid w:val="00F64D3E"/>
    <w:rsid w:val="00F64D7E"/>
    <w:rsid w:val="00F64F97"/>
    <w:rsid w:val="00F64FB2"/>
    <w:rsid w:val="00F650F0"/>
    <w:rsid w:val="00F65833"/>
    <w:rsid w:val="00F65FA6"/>
    <w:rsid w:val="00F662C4"/>
    <w:rsid w:val="00F66E9C"/>
    <w:rsid w:val="00F6700D"/>
    <w:rsid w:val="00F67517"/>
    <w:rsid w:val="00F67B8E"/>
    <w:rsid w:val="00F67CB0"/>
    <w:rsid w:val="00F67F90"/>
    <w:rsid w:val="00F707C3"/>
    <w:rsid w:val="00F70AF5"/>
    <w:rsid w:val="00F70CBE"/>
    <w:rsid w:val="00F70D9A"/>
    <w:rsid w:val="00F71106"/>
    <w:rsid w:val="00F71620"/>
    <w:rsid w:val="00F71735"/>
    <w:rsid w:val="00F719D3"/>
    <w:rsid w:val="00F71A68"/>
    <w:rsid w:val="00F71B26"/>
    <w:rsid w:val="00F71F70"/>
    <w:rsid w:val="00F72343"/>
    <w:rsid w:val="00F72B22"/>
    <w:rsid w:val="00F732B4"/>
    <w:rsid w:val="00F73736"/>
    <w:rsid w:val="00F73E1D"/>
    <w:rsid w:val="00F7434C"/>
    <w:rsid w:val="00F749DB"/>
    <w:rsid w:val="00F74C45"/>
    <w:rsid w:val="00F74E37"/>
    <w:rsid w:val="00F74F9D"/>
    <w:rsid w:val="00F75617"/>
    <w:rsid w:val="00F758BB"/>
    <w:rsid w:val="00F75B89"/>
    <w:rsid w:val="00F75EFE"/>
    <w:rsid w:val="00F76ACD"/>
    <w:rsid w:val="00F77184"/>
    <w:rsid w:val="00F77280"/>
    <w:rsid w:val="00F77AAE"/>
    <w:rsid w:val="00F77EE9"/>
    <w:rsid w:val="00F77F5D"/>
    <w:rsid w:val="00F8041F"/>
    <w:rsid w:val="00F80BB9"/>
    <w:rsid w:val="00F80F23"/>
    <w:rsid w:val="00F810AB"/>
    <w:rsid w:val="00F81138"/>
    <w:rsid w:val="00F81223"/>
    <w:rsid w:val="00F81287"/>
    <w:rsid w:val="00F816E7"/>
    <w:rsid w:val="00F8171A"/>
    <w:rsid w:val="00F81AFD"/>
    <w:rsid w:val="00F81ED9"/>
    <w:rsid w:val="00F82620"/>
    <w:rsid w:val="00F82BAD"/>
    <w:rsid w:val="00F82D69"/>
    <w:rsid w:val="00F82F90"/>
    <w:rsid w:val="00F831C0"/>
    <w:rsid w:val="00F831CE"/>
    <w:rsid w:val="00F83718"/>
    <w:rsid w:val="00F83768"/>
    <w:rsid w:val="00F838CB"/>
    <w:rsid w:val="00F838D5"/>
    <w:rsid w:val="00F83FFA"/>
    <w:rsid w:val="00F8484E"/>
    <w:rsid w:val="00F84CC4"/>
    <w:rsid w:val="00F853B2"/>
    <w:rsid w:val="00F85573"/>
    <w:rsid w:val="00F855CA"/>
    <w:rsid w:val="00F85728"/>
    <w:rsid w:val="00F85947"/>
    <w:rsid w:val="00F85CB8"/>
    <w:rsid w:val="00F85DB6"/>
    <w:rsid w:val="00F86033"/>
    <w:rsid w:val="00F8692A"/>
    <w:rsid w:val="00F86BE1"/>
    <w:rsid w:val="00F86E50"/>
    <w:rsid w:val="00F87248"/>
    <w:rsid w:val="00F8753E"/>
    <w:rsid w:val="00F87F2B"/>
    <w:rsid w:val="00F903B1"/>
    <w:rsid w:val="00F9046D"/>
    <w:rsid w:val="00F907AD"/>
    <w:rsid w:val="00F90A11"/>
    <w:rsid w:val="00F90F56"/>
    <w:rsid w:val="00F914C3"/>
    <w:rsid w:val="00F915E3"/>
    <w:rsid w:val="00F91660"/>
    <w:rsid w:val="00F9192D"/>
    <w:rsid w:val="00F9219C"/>
    <w:rsid w:val="00F92436"/>
    <w:rsid w:val="00F926F0"/>
    <w:rsid w:val="00F92742"/>
    <w:rsid w:val="00F92929"/>
    <w:rsid w:val="00F92D1B"/>
    <w:rsid w:val="00F93108"/>
    <w:rsid w:val="00F931AE"/>
    <w:rsid w:val="00F937E8"/>
    <w:rsid w:val="00F9382F"/>
    <w:rsid w:val="00F93B7D"/>
    <w:rsid w:val="00F93E45"/>
    <w:rsid w:val="00F93E47"/>
    <w:rsid w:val="00F9427C"/>
    <w:rsid w:val="00F94322"/>
    <w:rsid w:val="00F94C05"/>
    <w:rsid w:val="00F94F8E"/>
    <w:rsid w:val="00F9518A"/>
    <w:rsid w:val="00F95635"/>
    <w:rsid w:val="00F95746"/>
    <w:rsid w:val="00F95834"/>
    <w:rsid w:val="00F95EB1"/>
    <w:rsid w:val="00F95FFA"/>
    <w:rsid w:val="00F9646E"/>
    <w:rsid w:val="00F96550"/>
    <w:rsid w:val="00F9665F"/>
    <w:rsid w:val="00F9684C"/>
    <w:rsid w:val="00F96E69"/>
    <w:rsid w:val="00F974A7"/>
    <w:rsid w:val="00F97507"/>
    <w:rsid w:val="00F97ACA"/>
    <w:rsid w:val="00FA0332"/>
    <w:rsid w:val="00FA04DC"/>
    <w:rsid w:val="00FA079A"/>
    <w:rsid w:val="00FA1B36"/>
    <w:rsid w:val="00FA1C5E"/>
    <w:rsid w:val="00FA1E8F"/>
    <w:rsid w:val="00FA2709"/>
    <w:rsid w:val="00FA2787"/>
    <w:rsid w:val="00FA2982"/>
    <w:rsid w:val="00FA2A85"/>
    <w:rsid w:val="00FA2E68"/>
    <w:rsid w:val="00FA2F48"/>
    <w:rsid w:val="00FA316A"/>
    <w:rsid w:val="00FA3825"/>
    <w:rsid w:val="00FA3939"/>
    <w:rsid w:val="00FA3AD5"/>
    <w:rsid w:val="00FA552E"/>
    <w:rsid w:val="00FA5713"/>
    <w:rsid w:val="00FA6D15"/>
    <w:rsid w:val="00FA77F8"/>
    <w:rsid w:val="00FA7AD8"/>
    <w:rsid w:val="00FB055E"/>
    <w:rsid w:val="00FB136A"/>
    <w:rsid w:val="00FB1541"/>
    <w:rsid w:val="00FB1622"/>
    <w:rsid w:val="00FB1C2E"/>
    <w:rsid w:val="00FB230F"/>
    <w:rsid w:val="00FB2369"/>
    <w:rsid w:val="00FB248A"/>
    <w:rsid w:val="00FB2648"/>
    <w:rsid w:val="00FB2764"/>
    <w:rsid w:val="00FB2867"/>
    <w:rsid w:val="00FB2957"/>
    <w:rsid w:val="00FB35FD"/>
    <w:rsid w:val="00FB3791"/>
    <w:rsid w:val="00FB3C77"/>
    <w:rsid w:val="00FB4563"/>
    <w:rsid w:val="00FB47BF"/>
    <w:rsid w:val="00FB5075"/>
    <w:rsid w:val="00FB52A4"/>
    <w:rsid w:val="00FB5369"/>
    <w:rsid w:val="00FB53DB"/>
    <w:rsid w:val="00FB59DD"/>
    <w:rsid w:val="00FB6306"/>
    <w:rsid w:val="00FB643F"/>
    <w:rsid w:val="00FB6BB4"/>
    <w:rsid w:val="00FB6BE4"/>
    <w:rsid w:val="00FB6DE6"/>
    <w:rsid w:val="00FB72A0"/>
    <w:rsid w:val="00FB748E"/>
    <w:rsid w:val="00FB7CE0"/>
    <w:rsid w:val="00FB7F2B"/>
    <w:rsid w:val="00FB7FD7"/>
    <w:rsid w:val="00FC010E"/>
    <w:rsid w:val="00FC09A7"/>
    <w:rsid w:val="00FC0C2C"/>
    <w:rsid w:val="00FC1432"/>
    <w:rsid w:val="00FC1663"/>
    <w:rsid w:val="00FC168D"/>
    <w:rsid w:val="00FC1BA9"/>
    <w:rsid w:val="00FC1DD1"/>
    <w:rsid w:val="00FC1E55"/>
    <w:rsid w:val="00FC236F"/>
    <w:rsid w:val="00FC25D6"/>
    <w:rsid w:val="00FC2B81"/>
    <w:rsid w:val="00FC2C11"/>
    <w:rsid w:val="00FC30C2"/>
    <w:rsid w:val="00FC30D2"/>
    <w:rsid w:val="00FC37D6"/>
    <w:rsid w:val="00FC4131"/>
    <w:rsid w:val="00FC421E"/>
    <w:rsid w:val="00FC4625"/>
    <w:rsid w:val="00FC48DA"/>
    <w:rsid w:val="00FC49D7"/>
    <w:rsid w:val="00FC4C26"/>
    <w:rsid w:val="00FC4D7F"/>
    <w:rsid w:val="00FC532B"/>
    <w:rsid w:val="00FC5911"/>
    <w:rsid w:val="00FC5F4A"/>
    <w:rsid w:val="00FC65CC"/>
    <w:rsid w:val="00FC676E"/>
    <w:rsid w:val="00FC6ABC"/>
    <w:rsid w:val="00FC6DAF"/>
    <w:rsid w:val="00FC6F83"/>
    <w:rsid w:val="00FC723A"/>
    <w:rsid w:val="00FC76D8"/>
    <w:rsid w:val="00FC79C2"/>
    <w:rsid w:val="00FC7F1A"/>
    <w:rsid w:val="00FD05F1"/>
    <w:rsid w:val="00FD0780"/>
    <w:rsid w:val="00FD0A69"/>
    <w:rsid w:val="00FD0D53"/>
    <w:rsid w:val="00FD1639"/>
    <w:rsid w:val="00FD1952"/>
    <w:rsid w:val="00FD2939"/>
    <w:rsid w:val="00FD2A83"/>
    <w:rsid w:val="00FD2BD6"/>
    <w:rsid w:val="00FD35F9"/>
    <w:rsid w:val="00FD3814"/>
    <w:rsid w:val="00FD3B34"/>
    <w:rsid w:val="00FD3C83"/>
    <w:rsid w:val="00FD3D1E"/>
    <w:rsid w:val="00FD4643"/>
    <w:rsid w:val="00FD4946"/>
    <w:rsid w:val="00FD4AA2"/>
    <w:rsid w:val="00FD4ABC"/>
    <w:rsid w:val="00FD4DEF"/>
    <w:rsid w:val="00FD5952"/>
    <w:rsid w:val="00FD5DEA"/>
    <w:rsid w:val="00FD613B"/>
    <w:rsid w:val="00FD6202"/>
    <w:rsid w:val="00FD6365"/>
    <w:rsid w:val="00FD6A32"/>
    <w:rsid w:val="00FD6FE2"/>
    <w:rsid w:val="00FD73F1"/>
    <w:rsid w:val="00FD75C6"/>
    <w:rsid w:val="00FD7DF8"/>
    <w:rsid w:val="00FE040E"/>
    <w:rsid w:val="00FE0728"/>
    <w:rsid w:val="00FE0E68"/>
    <w:rsid w:val="00FE1291"/>
    <w:rsid w:val="00FE1819"/>
    <w:rsid w:val="00FE1FAB"/>
    <w:rsid w:val="00FE202E"/>
    <w:rsid w:val="00FE2DE7"/>
    <w:rsid w:val="00FE3074"/>
    <w:rsid w:val="00FE314D"/>
    <w:rsid w:val="00FE3426"/>
    <w:rsid w:val="00FE3462"/>
    <w:rsid w:val="00FE36B7"/>
    <w:rsid w:val="00FE3D07"/>
    <w:rsid w:val="00FE4879"/>
    <w:rsid w:val="00FE4A82"/>
    <w:rsid w:val="00FE4B42"/>
    <w:rsid w:val="00FE4D25"/>
    <w:rsid w:val="00FE4EEB"/>
    <w:rsid w:val="00FE582E"/>
    <w:rsid w:val="00FE583C"/>
    <w:rsid w:val="00FE5874"/>
    <w:rsid w:val="00FE58F7"/>
    <w:rsid w:val="00FE5CA8"/>
    <w:rsid w:val="00FE600B"/>
    <w:rsid w:val="00FE6355"/>
    <w:rsid w:val="00FE6431"/>
    <w:rsid w:val="00FE6A19"/>
    <w:rsid w:val="00FE6B2A"/>
    <w:rsid w:val="00FE6CF0"/>
    <w:rsid w:val="00FE77CB"/>
    <w:rsid w:val="00FE7F37"/>
    <w:rsid w:val="00FF013A"/>
    <w:rsid w:val="00FF0397"/>
    <w:rsid w:val="00FF06F4"/>
    <w:rsid w:val="00FF0AEE"/>
    <w:rsid w:val="00FF0B69"/>
    <w:rsid w:val="00FF0DEA"/>
    <w:rsid w:val="00FF1E80"/>
    <w:rsid w:val="00FF200B"/>
    <w:rsid w:val="00FF2262"/>
    <w:rsid w:val="00FF22D4"/>
    <w:rsid w:val="00FF2597"/>
    <w:rsid w:val="00FF295E"/>
    <w:rsid w:val="00FF2F82"/>
    <w:rsid w:val="00FF3E65"/>
    <w:rsid w:val="00FF4516"/>
    <w:rsid w:val="00FF51C3"/>
    <w:rsid w:val="00FF5309"/>
    <w:rsid w:val="00FF542B"/>
    <w:rsid w:val="00FF5722"/>
    <w:rsid w:val="00FF5A3F"/>
    <w:rsid w:val="00FF5C56"/>
    <w:rsid w:val="00FF5DBF"/>
    <w:rsid w:val="00FF5F30"/>
    <w:rsid w:val="00FF6383"/>
    <w:rsid w:val="00FF638B"/>
    <w:rsid w:val="00FF6421"/>
    <w:rsid w:val="00FF69B3"/>
    <w:rsid w:val="00FF6AE5"/>
    <w:rsid w:val="00FF748B"/>
    <w:rsid w:val="00FF75F6"/>
    <w:rsid w:val="00FF7A6A"/>
    <w:rsid w:val="00FF7E57"/>
    <w:rsid w:val="00FF7FBA"/>
    <w:rsid w:val="010D4FB8"/>
    <w:rsid w:val="011B1ACE"/>
    <w:rsid w:val="015F2401"/>
    <w:rsid w:val="04536448"/>
    <w:rsid w:val="074835EA"/>
    <w:rsid w:val="091B4386"/>
    <w:rsid w:val="0B50556E"/>
    <w:rsid w:val="0D993901"/>
    <w:rsid w:val="0E262FA4"/>
    <w:rsid w:val="10596F3C"/>
    <w:rsid w:val="137E3A39"/>
    <w:rsid w:val="14492261"/>
    <w:rsid w:val="16AD69C1"/>
    <w:rsid w:val="1A911621"/>
    <w:rsid w:val="1C37577D"/>
    <w:rsid w:val="1F384ADA"/>
    <w:rsid w:val="219305E5"/>
    <w:rsid w:val="24F50A0F"/>
    <w:rsid w:val="27EB2537"/>
    <w:rsid w:val="2AAA5F1F"/>
    <w:rsid w:val="2CF16018"/>
    <w:rsid w:val="2E901CCF"/>
    <w:rsid w:val="2F53275E"/>
    <w:rsid w:val="3151329D"/>
    <w:rsid w:val="31DC3056"/>
    <w:rsid w:val="32E97DF4"/>
    <w:rsid w:val="35923CB7"/>
    <w:rsid w:val="35A6695C"/>
    <w:rsid w:val="36ED5FD3"/>
    <w:rsid w:val="37BE6F0B"/>
    <w:rsid w:val="387B14EE"/>
    <w:rsid w:val="39736DDF"/>
    <w:rsid w:val="39E70116"/>
    <w:rsid w:val="3A175C1D"/>
    <w:rsid w:val="3EBB3589"/>
    <w:rsid w:val="451A0830"/>
    <w:rsid w:val="46584C1D"/>
    <w:rsid w:val="49C64BC8"/>
    <w:rsid w:val="4B750FF9"/>
    <w:rsid w:val="4D1B0F83"/>
    <w:rsid w:val="50281B04"/>
    <w:rsid w:val="50836776"/>
    <w:rsid w:val="54862650"/>
    <w:rsid w:val="554D2E6B"/>
    <w:rsid w:val="57445A1A"/>
    <w:rsid w:val="583C28E9"/>
    <w:rsid w:val="5ACC2A2C"/>
    <w:rsid w:val="5B397466"/>
    <w:rsid w:val="62701BC3"/>
    <w:rsid w:val="63185526"/>
    <w:rsid w:val="632E5D10"/>
    <w:rsid w:val="64DE6539"/>
    <w:rsid w:val="65F4293E"/>
    <w:rsid w:val="6875531A"/>
    <w:rsid w:val="68FC1FF3"/>
    <w:rsid w:val="6D7F3EE9"/>
    <w:rsid w:val="6E894053"/>
    <w:rsid w:val="6F4A4968"/>
    <w:rsid w:val="6FB70357"/>
    <w:rsid w:val="6FE37CA8"/>
    <w:rsid w:val="704633A4"/>
    <w:rsid w:val="733E78DA"/>
    <w:rsid w:val="78250553"/>
    <w:rsid w:val="782A517A"/>
    <w:rsid w:val="78ED543D"/>
    <w:rsid w:val="7E26428D"/>
    <w:rsid w:val="7E4431F7"/>
    <w:rsid w:val="7EE6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1155826"/>
  <w15:docId w15:val="{5FE9D6DF-F144-42D4-BBB7-4D006DE2B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0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0C85"/>
    <w:pPr>
      <w:widowControl w:val="0"/>
      <w:spacing w:line="360" w:lineRule="auto"/>
      <w:jc w:val="both"/>
    </w:pPr>
    <w:rPr>
      <w:rFonts w:eastAsia="仿宋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BA732B"/>
    <w:pPr>
      <w:keepNext/>
      <w:keepLines/>
      <w:spacing w:before="340" w:after="330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rsid w:val="00637326"/>
    <w:pPr>
      <w:spacing w:before="260" w:after="260" w:line="415" w:lineRule="auto"/>
      <w:outlineLvl w:val="1"/>
    </w:pPr>
    <w:rPr>
      <w:rFonts w:eastAsia="Times New Roman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rFonts w:eastAsia="Times New Roman"/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="Times New Roman" w:hAnsiTheme="majorHAnsi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11"/>
    <w:qFormat/>
    <w:rPr>
      <w:rFonts w:ascii="Calibri" w:eastAsia="宋体" w:hAnsi="Calibri"/>
      <w:sz w:val="18"/>
      <w:szCs w:val="18"/>
      <w:lang w:val="zh-CN"/>
    </w:rPr>
  </w:style>
  <w:style w:type="paragraph" w:styleId="a6">
    <w:name w:val="footer"/>
    <w:basedOn w:val="a"/>
    <w:link w:val="12"/>
    <w:uiPriority w:val="99"/>
    <w:qFormat/>
    <w:pPr>
      <w:tabs>
        <w:tab w:val="center" w:pos="4153"/>
        <w:tab w:val="right" w:pos="8306"/>
      </w:tabs>
      <w:snapToGrid w:val="0"/>
      <w:jc w:val="left"/>
    </w:pPr>
    <w:rPr>
      <w:rFonts w:ascii="Calibri" w:eastAsia="宋体" w:hAnsi="Calibri"/>
      <w:sz w:val="18"/>
      <w:szCs w:val="18"/>
      <w:lang w:val="zh-CN"/>
    </w:rPr>
  </w:style>
  <w:style w:type="paragraph" w:styleId="a7">
    <w:name w:val="header"/>
    <w:basedOn w:val="a"/>
    <w:link w:val="13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eastAsia="宋体" w:hAnsi="Calibri"/>
      <w:sz w:val="18"/>
      <w:szCs w:val="18"/>
      <w:lang w:val="zh-CN"/>
    </w:rPr>
  </w:style>
  <w:style w:type="paragraph" w:styleId="a8">
    <w:name w:val="annotation subject"/>
    <w:basedOn w:val="a3"/>
    <w:next w:val="a3"/>
    <w:link w:val="a9"/>
    <w:uiPriority w:val="99"/>
    <w:semiHidden/>
    <w:unhideWhenUsed/>
    <w:qFormat/>
    <w:rPr>
      <w:b/>
      <w:bCs/>
    </w:rPr>
  </w:style>
  <w:style w:type="table" w:styleId="aa">
    <w:name w:val="Table Grid"/>
    <w:basedOn w:val="a1"/>
    <w:qFormat/>
    <w:rsid w:val="001848DB"/>
    <w:rPr>
      <w:rFonts w:eastAsia="宋体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line number"/>
    <w:basedOn w:val="a0"/>
    <w:uiPriority w:val="99"/>
    <w:semiHidden/>
    <w:unhideWhenUsed/>
    <w:qFormat/>
  </w:style>
  <w:style w:type="character" w:styleId="ac">
    <w:name w:val="Hyperlink"/>
    <w:uiPriority w:val="99"/>
    <w:qFormat/>
    <w:rPr>
      <w:color w:val="0563C1"/>
      <w:u w:val="single"/>
    </w:rPr>
  </w:style>
  <w:style w:type="character" w:styleId="ad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e">
    <w:name w:val="页眉 字符"/>
    <w:basedOn w:val="a0"/>
    <w:uiPriority w:val="99"/>
    <w:semiHidden/>
    <w:qFormat/>
    <w:rPr>
      <w:sz w:val="18"/>
      <w:szCs w:val="18"/>
    </w:rPr>
  </w:style>
  <w:style w:type="character" w:customStyle="1" w:styleId="13">
    <w:name w:val="页眉 字符1"/>
    <w:link w:val="a7"/>
    <w:qFormat/>
    <w:rPr>
      <w:rFonts w:ascii="Calibri" w:eastAsia="宋体" w:hAnsi="Calibri" w:cs="Times New Roman"/>
      <w:sz w:val="18"/>
      <w:szCs w:val="18"/>
      <w:lang w:val="zh-CN" w:eastAsia="zh-CN"/>
    </w:rPr>
  </w:style>
  <w:style w:type="character" w:customStyle="1" w:styleId="af">
    <w:name w:val="页脚 字符"/>
    <w:basedOn w:val="a0"/>
    <w:uiPriority w:val="99"/>
    <w:semiHidden/>
    <w:qFormat/>
    <w:rPr>
      <w:sz w:val="18"/>
      <w:szCs w:val="18"/>
    </w:rPr>
  </w:style>
  <w:style w:type="character" w:customStyle="1" w:styleId="12">
    <w:name w:val="页脚 字符1"/>
    <w:link w:val="a6"/>
    <w:uiPriority w:val="99"/>
    <w:qFormat/>
    <w:rPr>
      <w:rFonts w:ascii="Calibri" w:eastAsia="宋体" w:hAnsi="Calibri" w:cs="Times New Roman"/>
      <w:sz w:val="18"/>
      <w:szCs w:val="18"/>
      <w:lang w:val="zh-CN" w:eastAsia="zh-CN"/>
    </w:rPr>
  </w:style>
  <w:style w:type="character" w:customStyle="1" w:styleId="af0">
    <w:name w:val="批注框文本 字符"/>
    <w:basedOn w:val="a0"/>
    <w:uiPriority w:val="99"/>
    <w:semiHidden/>
    <w:qFormat/>
    <w:rPr>
      <w:sz w:val="18"/>
      <w:szCs w:val="18"/>
    </w:rPr>
  </w:style>
  <w:style w:type="character" w:customStyle="1" w:styleId="11">
    <w:name w:val="批注框文本 字符1"/>
    <w:link w:val="a5"/>
    <w:qFormat/>
    <w:rPr>
      <w:rFonts w:ascii="Calibri" w:eastAsia="宋体" w:hAnsi="Calibri" w:cs="Times New Roman"/>
      <w:sz w:val="18"/>
      <w:szCs w:val="18"/>
      <w:lang w:val="zh-CN" w:eastAsia="zh-CN"/>
    </w:rPr>
  </w:style>
  <w:style w:type="character" w:customStyle="1" w:styleId="14">
    <w:name w:val="未处理的提及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Char">
    <w:name w:val="页眉 Char"/>
    <w:qFormat/>
    <w:rPr>
      <w:kern w:val="2"/>
      <w:sz w:val="18"/>
      <w:szCs w:val="18"/>
    </w:rPr>
  </w:style>
  <w:style w:type="character" w:customStyle="1" w:styleId="Char0">
    <w:name w:val="页脚 Char"/>
    <w:qFormat/>
    <w:rPr>
      <w:kern w:val="2"/>
      <w:sz w:val="18"/>
      <w:szCs w:val="18"/>
    </w:rPr>
  </w:style>
  <w:style w:type="table" w:customStyle="1" w:styleId="15">
    <w:name w:val="网格型1"/>
    <w:basedOn w:val="a1"/>
    <w:qFormat/>
    <w:rPr>
      <w:rFonts w:ascii="Calibri" w:eastAsia="宋体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1">
    <w:name w:val="批注框文本 Char"/>
    <w:qFormat/>
    <w:rPr>
      <w:kern w:val="2"/>
      <w:sz w:val="18"/>
      <w:szCs w:val="18"/>
    </w:rPr>
  </w:style>
  <w:style w:type="table" w:customStyle="1" w:styleId="21">
    <w:name w:val="网格型2"/>
    <w:basedOn w:val="a1"/>
    <w:qFormat/>
    <w:rPr>
      <w:rFonts w:ascii="Calibri" w:eastAsia="宋体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网格型3"/>
    <w:basedOn w:val="a1"/>
    <w:qFormat/>
    <w:rPr>
      <w:rFonts w:ascii="Calibri" w:eastAsia="宋体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qFormat/>
    <w:rsid w:val="00637326"/>
    <w:rPr>
      <w:rFonts w:eastAsia="Times New Roman"/>
      <w:b/>
      <w:bCs/>
      <w:kern w:val="2"/>
      <w:sz w:val="28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eastAsia="Times New Roman"/>
      <w:b/>
      <w:bCs/>
      <w:sz w:val="24"/>
      <w:szCs w:val="32"/>
    </w:rPr>
  </w:style>
  <w:style w:type="character" w:customStyle="1" w:styleId="UnresolvedMention1">
    <w:name w:val="Unresolved Mention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BA732B"/>
    <w:rPr>
      <w:b/>
      <w:bCs/>
      <w:kern w:val="44"/>
      <w:sz w:val="44"/>
      <w:szCs w:val="44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="Times New Roman" w:hAnsiTheme="majorHAnsi" w:cstheme="majorBidi"/>
      <w:b/>
      <w:bCs/>
      <w:sz w:val="24"/>
      <w:szCs w:val="28"/>
    </w:rPr>
  </w:style>
  <w:style w:type="character" w:customStyle="1" w:styleId="a4">
    <w:name w:val="批注文字 字符"/>
    <w:basedOn w:val="a0"/>
    <w:link w:val="a3"/>
    <w:uiPriority w:val="99"/>
    <w:qFormat/>
  </w:style>
  <w:style w:type="character" w:customStyle="1" w:styleId="a9">
    <w:name w:val="批注主题 字符"/>
    <w:basedOn w:val="a4"/>
    <w:link w:val="a8"/>
    <w:uiPriority w:val="99"/>
    <w:semiHidden/>
    <w:qFormat/>
    <w:rPr>
      <w:b/>
      <w:bCs/>
    </w:rPr>
  </w:style>
  <w:style w:type="paragraph" w:customStyle="1" w:styleId="16">
    <w:name w:val="修订1"/>
    <w:hidden/>
    <w:uiPriority w:val="99"/>
    <w:semiHidden/>
    <w:qFormat/>
    <w:rPr>
      <w:kern w:val="2"/>
      <w:sz w:val="24"/>
      <w:szCs w:val="24"/>
    </w:rPr>
  </w:style>
  <w:style w:type="character" w:styleId="af2">
    <w:name w:val="Placeholder Text"/>
    <w:basedOn w:val="a0"/>
    <w:uiPriority w:val="99"/>
    <w:semiHidden/>
    <w:qFormat/>
    <w:rPr>
      <w:color w:val="808080"/>
    </w:rPr>
  </w:style>
  <w:style w:type="paragraph" w:customStyle="1" w:styleId="22">
    <w:name w:val="修订2"/>
    <w:hidden/>
    <w:uiPriority w:val="99"/>
    <w:semiHidden/>
    <w:qFormat/>
    <w:rPr>
      <w:kern w:val="2"/>
      <w:sz w:val="24"/>
      <w:szCs w:val="24"/>
    </w:rPr>
  </w:style>
  <w:style w:type="paragraph" w:styleId="af3">
    <w:name w:val="Revision"/>
    <w:hidden/>
    <w:uiPriority w:val="99"/>
    <w:semiHidden/>
    <w:rsid w:val="006765D7"/>
    <w:rPr>
      <w:kern w:val="2"/>
      <w:sz w:val="24"/>
      <w:szCs w:val="24"/>
    </w:rPr>
  </w:style>
  <w:style w:type="paragraph" w:styleId="af4">
    <w:name w:val="Subtitle"/>
    <w:basedOn w:val="a"/>
    <w:next w:val="a"/>
    <w:link w:val="af5"/>
    <w:uiPriority w:val="11"/>
    <w:qFormat/>
    <w:rsid w:val="00D76A24"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bCs/>
      <w:kern w:val="28"/>
      <w:sz w:val="32"/>
      <w:szCs w:val="32"/>
    </w:rPr>
  </w:style>
  <w:style w:type="character" w:customStyle="1" w:styleId="af5">
    <w:name w:val="副标题 字符"/>
    <w:basedOn w:val="a0"/>
    <w:link w:val="af4"/>
    <w:uiPriority w:val="11"/>
    <w:rsid w:val="00D76A24"/>
    <w:rPr>
      <w:rFonts w:asciiTheme="minorHAnsi" w:hAnsiTheme="minorHAnsi" w:cstheme="minorBidi"/>
      <w:b/>
      <w:bCs/>
      <w:kern w:val="28"/>
      <w:sz w:val="32"/>
      <w:szCs w:val="32"/>
    </w:rPr>
  </w:style>
  <w:style w:type="paragraph" w:styleId="af6">
    <w:name w:val="Normal (Web)"/>
    <w:basedOn w:val="a"/>
    <w:uiPriority w:val="99"/>
    <w:semiHidden/>
    <w:unhideWhenUsed/>
    <w:rsid w:val="009D14DC"/>
  </w:style>
  <w:style w:type="paragraph" w:styleId="af7">
    <w:name w:val="caption"/>
    <w:basedOn w:val="a"/>
    <w:next w:val="a"/>
    <w:uiPriority w:val="35"/>
    <w:unhideWhenUsed/>
    <w:qFormat/>
    <w:rsid w:val="00B16110"/>
    <w:rPr>
      <w:rFonts w:asciiTheme="majorHAnsi" w:eastAsia="黑体" w:hAnsiTheme="majorHAnsi" w:cstheme="majorBidi"/>
      <w:sz w:val="20"/>
      <w:szCs w:val="20"/>
    </w:rPr>
  </w:style>
  <w:style w:type="table" w:customStyle="1" w:styleId="41">
    <w:name w:val="网格型4"/>
    <w:basedOn w:val="a1"/>
    <w:next w:val="aa"/>
    <w:uiPriority w:val="59"/>
    <w:rsid w:val="00B33C45"/>
    <w:rPr>
      <w:rFonts w:ascii="Cambria" w:hAnsi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网格型5"/>
    <w:basedOn w:val="a1"/>
    <w:next w:val="aa"/>
    <w:uiPriority w:val="59"/>
    <w:rsid w:val="00E21BD9"/>
    <w:rPr>
      <w:rFonts w:ascii="Cambria" w:hAnsi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D976ED"/>
  </w:style>
  <w:style w:type="character" w:customStyle="1" w:styleId="mord">
    <w:name w:val="mord"/>
    <w:basedOn w:val="a0"/>
    <w:rsid w:val="00D976ED"/>
  </w:style>
  <w:style w:type="character" w:customStyle="1" w:styleId="mrel">
    <w:name w:val="mrel"/>
    <w:basedOn w:val="a0"/>
    <w:rsid w:val="00D976ED"/>
  </w:style>
  <w:style w:type="character" w:customStyle="1" w:styleId="vlist-s">
    <w:name w:val="vlist-s"/>
    <w:basedOn w:val="a0"/>
    <w:rsid w:val="00D976ED"/>
  </w:style>
  <w:style w:type="paragraph" w:styleId="af8">
    <w:name w:val="Date"/>
    <w:basedOn w:val="a"/>
    <w:next w:val="a"/>
    <w:link w:val="af9"/>
    <w:uiPriority w:val="99"/>
    <w:semiHidden/>
    <w:unhideWhenUsed/>
    <w:rsid w:val="0088477D"/>
    <w:pPr>
      <w:ind w:leftChars="2500" w:left="100"/>
    </w:pPr>
  </w:style>
  <w:style w:type="character" w:customStyle="1" w:styleId="af9">
    <w:name w:val="日期 字符"/>
    <w:basedOn w:val="a0"/>
    <w:link w:val="af8"/>
    <w:uiPriority w:val="99"/>
    <w:semiHidden/>
    <w:rsid w:val="0088477D"/>
    <w:rPr>
      <w:kern w:val="2"/>
      <w:sz w:val="24"/>
      <w:szCs w:val="24"/>
    </w:rPr>
  </w:style>
  <w:style w:type="paragraph" w:styleId="afa">
    <w:name w:val="Bibliography"/>
    <w:basedOn w:val="a"/>
    <w:next w:val="a"/>
    <w:uiPriority w:val="37"/>
    <w:unhideWhenUsed/>
    <w:rsid w:val="007D68A7"/>
    <w:pPr>
      <w:tabs>
        <w:tab w:val="left" w:pos="384"/>
      </w:tabs>
      <w:spacing w:line="240" w:lineRule="auto"/>
      <w:ind w:left="384" w:hanging="384"/>
    </w:pPr>
  </w:style>
  <w:style w:type="character" w:customStyle="1" w:styleId="mopen">
    <w:name w:val="mopen"/>
    <w:basedOn w:val="a0"/>
    <w:rsid w:val="009B39CA"/>
  </w:style>
  <w:style w:type="character" w:customStyle="1" w:styleId="mpunct">
    <w:name w:val="mpunct"/>
    <w:basedOn w:val="a0"/>
    <w:rsid w:val="009B39CA"/>
  </w:style>
  <w:style w:type="character" w:customStyle="1" w:styleId="mclose">
    <w:name w:val="mclose"/>
    <w:basedOn w:val="a0"/>
    <w:rsid w:val="009B39CA"/>
  </w:style>
  <w:style w:type="character" w:customStyle="1" w:styleId="mbin">
    <w:name w:val="mbin"/>
    <w:basedOn w:val="a0"/>
    <w:rsid w:val="009B39CA"/>
  </w:style>
  <w:style w:type="character" w:customStyle="1" w:styleId="mop">
    <w:name w:val="mop"/>
    <w:basedOn w:val="a0"/>
    <w:rsid w:val="009B39CA"/>
  </w:style>
  <w:style w:type="character" w:customStyle="1" w:styleId="23">
    <w:name w:val="未处理的提及2"/>
    <w:basedOn w:val="a0"/>
    <w:uiPriority w:val="99"/>
    <w:semiHidden/>
    <w:unhideWhenUsed/>
    <w:rsid w:val="0016617D"/>
    <w:rPr>
      <w:color w:val="605E5C"/>
      <w:shd w:val="clear" w:color="auto" w:fill="E1DFDD"/>
    </w:rPr>
  </w:style>
  <w:style w:type="character" w:styleId="afb">
    <w:name w:val="FollowedHyperlink"/>
    <w:basedOn w:val="a0"/>
    <w:uiPriority w:val="99"/>
    <w:semiHidden/>
    <w:unhideWhenUsed/>
    <w:rsid w:val="00763564"/>
    <w:rPr>
      <w:color w:val="800080"/>
      <w:u w:val="single"/>
    </w:rPr>
  </w:style>
  <w:style w:type="paragraph" w:customStyle="1" w:styleId="msonormal0">
    <w:name w:val="msonormal"/>
    <w:basedOn w:val="a"/>
    <w:rsid w:val="00763564"/>
    <w:pPr>
      <w:widowControl/>
      <w:spacing w:before="100" w:beforeAutospacing="1" w:after="100" w:afterAutospacing="1" w:line="240" w:lineRule="auto"/>
      <w:jc w:val="left"/>
    </w:pPr>
    <w:rPr>
      <w:rFonts w:eastAsia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1755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8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35954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99933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52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35911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87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92052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79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75477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72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13965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29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899417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4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499675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44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80748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49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23475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3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38359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76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0452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13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16259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76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00256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16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2506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29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456704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6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72998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84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451834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63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929384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2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86600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2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580692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9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367112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9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0191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55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89174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4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1531">
                  <w:marLeft w:val="60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3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40541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062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6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58805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93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5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60305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49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49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01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4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51474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83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0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4431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94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11143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16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6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31413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85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24386\Documents\&#33258;&#23450;&#20041;%20Office%20&#27169;&#26495;\Manuscript_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A1BC9D6-0800-4922-9359-661D046CC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Manuscript_Template</Template>
  <TotalTime>365</TotalTime>
  <Pages>11</Pages>
  <Words>3377</Words>
  <Characters>22059</Characters>
  <Application>Microsoft Office Word</Application>
  <DocSecurity>0</DocSecurity>
  <Lines>432</Lines>
  <Paragraphs>173</Paragraphs>
  <ScaleCrop>false</ScaleCrop>
  <Company/>
  <LinksUpToDate>false</LinksUpToDate>
  <CharactersWithSpaces>25263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C.W. Liu</dc:creator>
  <cp:keywords/>
  <cp:lastModifiedBy>C.W. Liu</cp:lastModifiedBy>
  <cp:revision>32</cp:revision>
  <cp:lastPrinted>2025-07-09T06:20:00Z</cp:lastPrinted>
  <dcterms:created xsi:type="dcterms:W3CDTF">2025-10-29T08:08:00Z</dcterms:created>
  <dcterms:modified xsi:type="dcterms:W3CDTF">2025-10-29T14:13:00Z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2052-12.1.0.15355</vt:lpwstr>
  </property>
  <property fmtid="{D5CDD505-2E9C-101B-9397-08002B2CF9AE}" pid="3" name="Mendeley Document_1">
    <vt:lpwstr>True</vt:lpwstr>
  </property>
  <property fmtid="{D5CDD505-2E9C-101B-9397-08002B2CF9AE}" pid="4" name="Mendeley Citation Style_1">
    <vt:lpwstr>http://www.zotero.org/styles/cement-and-concrete-composites</vt:lpwstr>
  </property>
  <property fmtid="{D5CDD505-2E9C-101B-9397-08002B2CF9AE}" pid="5" name="Mendeley Unique User Id_1">
    <vt:lpwstr>fde78cee-58d5-3a60-a10a-80882a7545c3</vt:lpwstr>
  </property>
  <property fmtid="{D5CDD505-2E9C-101B-9397-08002B2CF9AE}" pid="6" name="Mendeley Recent Style Id 0_1">
    <vt:lpwstr>http://www.zotero.org/styles/automation-in-construction</vt:lpwstr>
  </property>
  <property fmtid="{D5CDD505-2E9C-101B-9397-08002B2CF9AE}" pid="7" name="Mendeley Recent Style Name 0_1">
    <vt:lpwstr>Automation in Construction</vt:lpwstr>
  </property>
  <property fmtid="{D5CDD505-2E9C-101B-9397-08002B2CF9AE}" pid="8" name="Mendeley Recent Style Id 1_1">
    <vt:lpwstr>http://www.zotero.org/styles/cement-and-concrete-composites</vt:lpwstr>
  </property>
  <property fmtid="{D5CDD505-2E9C-101B-9397-08002B2CF9AE}" pid="9" name="Mendeley Recent Style Name 1_1">
    <vt:lpwstr>Cement and Concrete Composites</vt:lpwstr>
  </property>
  <property fmtid="{D5CDD505-2E9C-101B-9397-08002B2CF9AE}" pid="10" name="Mendeley Recent Style Id 2_1">
    <vt:lpwstr>http://www.zotero.org/styles/computer-methods-in-applied-mechanics-and-engineering</vt:lpwstr>
  </property>
  <property fmtid="{D5CDD505-2E9C-101B-9397-08002B2CF9AE}" pid="11" name="Mendeley Recent Style Name 2_1">
    <vt:lpwstr>Computer Methods in Applied Mechanics and Engineering</vt:lpwstr>
  </property>
  <property fmtid="{D5CDD505-2E9C-101B-9397-08002B2CF9AE}" pid="12" name="Mendeley Recent Style Id 3_1">
    <vt:lpwstr>https://csl.mendeley.com/styles/656481451/CS-KY</vt:lpwstr>
  </property>
  <property fmtid="{D5CDD505-2E9C-101B-9397-08002B2CF9AE}" pid="13" name="Mendeley Recent Style Name 3_1">
    <vt:lpwstr>Elsevier - Vancouver - Yan Ke</vt:lpwstr>
  </property>
  <property fmtid="{D5CDD505-2E9C-101B-9397-08002B2CF9AE}" pid="14" name="Mendeley Recent Style Id 4_1">
    <vt:lpwstr>http://csl.mendeley.com/styles/656481451/CS-KY</vt:lpwstr>
  </property>
  <property fmtid="{D5CDD505-2E9C-101B-9397-08002B2CF9AE}" pid="15" name="Mendeley Recent Style Name 4_1">
    <vt:lpwstr>Elsevier - Vancouver - Yan Ke</vt:lpwstr>
  </property>
  <property fmtid="{D5CDD505-2E9C-101B-9397-08002B2CF9AE}" pid="16" name="Mendeley Recent Style Id 5_1">
    <vt:lpwstr>https://csl.mendeley.com/styles/656481451/young-funding</vt:lpwstr>
  </property>
  <property fmtid="{D5CDD505-2E9C-101B-9397-08002B2CF9AE}" pid="17" name="Mendeley Recent Style Name 5_1">
    <vt:lpwstr>Elsevier - young-funding</vt:lpwstr>
  </property>
  <property fmtid="{D5CDD505-2E9C-101B-9397-08002B2CF9AE}" pid="18" name="Mendeley Recent Style Id 6_1">
    <vt:lpwstr>http://csl.mendeley.com/styles/656481451/young-funding</vt:lpwstr>
  </property>
  <property fmtid="{D5CDD505-2E9C-101B-9397-08002B2CF9AE}" pid="19" name="Mendeley Recent Style Name 6_1">
    <vt:lpwstr>Elsevier - young-funding</vt:lpwstr>
  </property>
  <property fmtid="{D5CDD505-2E9C-101B-9397-08002B2CF9AE}" pid="20" name="Mendeley Recent Style Id 7_1">
    <vt:lpwstr>http://www.zotero.org/styles/engineering-structures</vt:lpwstr>
  </property>
  <property fmtid="{D5CDD505-2E9C-101B-9397-08002B2CF9AE}" pid="21" name="Mendeley Recent Style Name 7_1">
    <vt:lpwstr>Engineering Structures</vt:lpwstr>
  </property>
  <property fmtid="{D5CDD505-2E9C-101B-9397-08002B2CF9AE}" pid="22" name="Mendeley Recent Style Id 8_1">
    <vt:lpwstr>http://csl.mendeley.com/styles/656481451/ieee-2</vt:lpwstr>
  </property>
  <property fmtid="{D5CDD505-2E9C-101B-9397-08002B2CF9AE}" pid="23" name="Mendeley Recent Style Name 8_1">
    <vt:lpwstr>IEEE - Yan Ke</vt:lpwstr>
  </property>
  <property fmtid="{D5CDD505-2E9C-101B-9397-08002B2CF9AE}" pid="24" name="Mendeley Recent Style Id 9_1">
    <vt:lpwstr>http://www.zotero.org/styles/journal-of-building-engineering</vt:lpwstr>
  </property>
  <property fmtid="{D5CDD505-2E9C-101B-9397-08002B2CF9AE}" pid="25" name="Mendeley Recent Style Name 9_1">
    <vt:lpwstr>Journal of Building Engineering</vt:lpwstr>
  </property>
  <property fmtid="{D5CDD505-2E9C-101B-9397-08002B2CF9AE}" pid="26" name="ICV">
    <vt:lpwstr>34E12292A41D4EFB904C3CB91A1A96CE_12</vt:lpwstr>
  </property>
  <property fmtid="{D5CDD505-2E9C-101B-9397-08002B2CF9AE}" pid="27" name="ZOTERO_PREF_1">
    <vt:lpwstr>&lt;data data-version="3" zotero-version="7.0.24"&gt;&lt;session id="4xjTx0fD"/&gt;&lt;style id="http://www.zotero.org/styles/cement-and-concrete-research" hasBibliography="1" bibliographyStyleHasBeenSet="1"/&gt;&lt;prefs&gt;&lt;pref name="fieldType" value="Field"/&gt;&lt;/prefs&gt;&lt;/data&gt;</vt:lpwstr>
  </property>
</Properties>
</file>